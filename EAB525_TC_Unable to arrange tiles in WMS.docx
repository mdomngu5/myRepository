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8"/>
        <w:gridCol w:w="6390"/>
        <w:gridCol w:w="2160"/>
        <w:gridCol w:w="3780"/>
      </w:tblGrid>
      <w:tr w:rsidR="00851666" w:rsidRPr="00075739" w14:paraId="662FFA18" w14:textId="77777777" w:rsidTr="005B4137">
        <w:tc>
          <w:tcPr>
            <w:tcW w:w="2358" w:type="dxa"/>
            <w:tcBorders>
              <w:bottom w:val="single" w:sz="4" w:space="0" w:color="auto"/>
            </w:tcBorders>
            <w:vAlign w:val="center"/>
          </w:tcPr>
          <w:p w14:paraId="6FC108C0" w14:textId="77777777" w:rsidR="00851666" w:rsidRPr="00812BFA" w:rsidRDefault="00851666" w:rsidP="00D01921">
            <w:pPr>
              <w:spacing w:before="40"/>
              <w:rPr>
                <w:rFonts w:cs="Calibri"/>
                <w:b/>
                <w:szCs w:val="20"/>
              </w:rPr>
            </w:pPr>
            <w:r w:rsidRPr="00812BFA">
              <w:rPr>
                <w:rFonts w:cs="Calibri"/>
                <w:b/>
                <w:szCs w:val="20"/>
              </w:rPr>
              <w:t>Test Case Name</w:t>
            </w:r>
          </w:p>
        </w:tc>
        <w:tc>
          <w:tcPr>
            <w:tcW w:w="12330" w:type="dxa"/>
            <w:gridSpan w:val="3"/>
            <w:tcBorders>
              <w:bottom w:val="single" w:sz="4" w:space="0" w:color="auto"/>
            </w:tcBorders>
            <w:vAlign w:val="center"/>
          </w:tcPr>
          <w:p w14:paraId="5B79AEB3" w14:textId="0CE72072" w:rsidR="00851666" w:rsidRPr="00812BFA" w:rsidRDefault="004255F4" w:rsidP="00D01921">
            <w:pPr>
              <w:rPr>
                <w:rFonts w:cs="Calibri"/>
                <w:bCs/>
                <w:szCs w:val="22"/>
              </w:rPr>
            </w:pPr>
            <w:r>
              <w:rPr>
                <w:rFonts w:ascii="Segoe UI" w:hAnsi="Segoe UI" w:cs="Segoe UI"/>
                <w:color w:val="292B2C"/>
                <w:shd w:val="clear" w:color="auto" w:fill="FFFFFF"/>
              </w:rPr>
              <w:t>EAB525</w:t>
            </w:r>
          </w:p>
        </w:tc>
      </w:tr>
      <w:tr w:rsidR="001A4A22" w:rsidRPr="00075739" w14:paraId="5F050986" w14:textId="77777777" w:rsidTr="005B4137">
        <w:tc>
          <w:tcPr>
            <w:tcW w:w="2358" w:type="dxa"/>
            <w:tcBorders>
              <w:bottom w:val="nil"/>
              <w:right w:val="nil"/>
            </w:tcBorders>
            <w:vAlign w:val="center"/>
          </w:tcPr>
          <w:p w14:paraId="599A483A" w14:textId="77777777" w:rsidR="00851666" w:rsidRPr="00812BFA" w:rsidRDefault="00851666" w:rsidP="00D01921">
            <w:pPr>
              <w:spacing w:before="40"/>
              <w:rPr>
                <w:rFonts w:cs="Calibri"/>
                <w:b/>
                <w:szCs w:val="20"/>
              </w:rPr>
            </w:pPr>
            <w:r w:rsidRPr="00812BFA">
              <w:rPr>
                <w:rFonts w:cs="Calibri"/>
                <w:b/>
                <w:szCs w:val="20"/>
              </w:rPr>
              <w:t>Test Case Owner:</w:t>
            </w:r>
          </w:p>
        </w:tc>
        <w:tc>
          <w:tcPr>
            <w:tcW w:w="639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0ED1CD4A" w14:textId="416A2BBC" w:rsidR="00851666" w:rsidRPr="00812BFA" w:rsidRDefault="0058757B" w:rsidP="00D01921">
            <w:pPr>
              <w:spacing w:before="4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Maria Domniguez</w:t>
            </w:r>
          </w:p>
        </w:tc>
        <w:tc>
          <w:tcPr>
            <w:tcW w:w="2160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21BD38CC" w14:textId="77777777" w:rsidR="00851666" w:rsidRPr="00812BFA" w:rsidRDefault="00851666" w:rsidP="00D01921">
            <w:pPr>
              <w:spacing w:before="40"/>
              <w:rPr>
                <w:rFonts w:cs="Calibri"/>
                <w:b/>
                <w:szCs w:val="20"/>
              </w:rPr>
            </w:pPr>
            <w:r w:rsidRPr="00812BFA">
              <w:rPr>
                <w:rFonts w:cs="Calibri"/>
                <w:b/>
                <w:szCs w:val="20"/>
              </w:rPr>
              <w:t>Reviewed Date:</w:t>
            </w:r>
          </w:p>
        </w:tc>
        <w:tc>
          <w:tcPr>
            <w:tcW w:w="3780" w:type="dxa"/>
            <w:tcBorders>
              <w:left w:val="nil"/>
              <w:bottom w:val="nil"/>
            </w:tcBorders>
          </w:tcPr>
          <w:p w14:paraId="7338A453" w14:textId="77777777" w:rsidR="00851666" w:rsidRPr="00812BFA" w:rsidRDefault="00851666" w:rsidP="00634740">
            <w:pPr>
              <w:spacing w:before="40"/>
              <w:rPr>
                <w:rFonts w:cs="Calibri"/>
                <w:szCs w:val="20"/>
              </w:rPr>
            </w:pPr>
          </w:p>
        </w:tc>
      </w:tr>
      <w:tr w:rsidR="001A4A22" w:rsidRPr="00075739" w14:paraId="189DD9CC" w14:textId="77777777" w:rsidTr="00C6727E">
        <w:trPr>
          <w:trHeight w:val="80"/>
        </w:trPr>
        <w:tc>
          <w:tcPr>
            <w:tcW w:w="2358" w:type="dxa"/>
            <w:tcBorders>
              <w:top w:val="nil"/>
              <w:bottom w:val="nil"/>
              <w:right w:val="nil"/>
            </w:tcBorders>
            <w:vAlign w:val="center"/>
          </w:tcPr>
          <w:p w14:paraId="5F4B3FCE" w14:textId="77777777" w:rsidR="00851666" w:rsidRPr="00812BFA" w:rsidRDefault="00851666" w:rsidP="00D01921">
            <w:pPr>
              <w:spacing w:before="40"/>
              <w:rPr>
                <w:rFonts w:cs="Calibri"/>
                <w:b/>
                <w:szCs w:val="20"/>
              </w:rPr>
            </w:pPr>
            <w:r w:rsidRPr="00812BFA">
              <w:rPr>
                <w:rFonts w:cs="Calibri"/>
                <w:b/>
                <w:szCs w:val="20"/>
              </w:rPr>
              <w:t>Date of last update: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DBB1C7" w14:textId="69EAB512" w:rsidR="00851666" w:rsidRPr="00812BFA" w:rsidRDefault="0058757B" w:rsidP="00D01921">
            <w:pPr>
              <w:spacing w:before="4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07</w:t>
            </w:r>
            <w:r w:rsidR="004326E0" w:rsidRPr="00812BFA">
              <w:rPr>
                <w:rFonts w:cs="Calibri"/>
                <w:szCs w:val="20"/>
              </w:rPr>
              <w:t>/</w:t>
            </w:r>
            <w:r>
              <w:rPr>
                <w:rFonts w:cs="Calibri"/>
                <w:szCs w:val="20"/>
              </w:rPr>
              <w:t>15</w:t>
            </w:r>
            <w:r w:rsidR="00D2665E" w:rsidRPr="00812BFA">
              <w:rPr>
                <w:rFonts w:cs="Calibri"/>
                <w:szCs w:val="20"/>
              </w:rPr>
              <w:t>/2</w:t>
            </w:r>
            <w:r>
              <w:rPr>
                <w:rFonts w:cs="Calibri"/>
                <w:szCs w:val="20"/>
              </w:rPr>
              <w:t>5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40075E" w14:textId="77777777" w:rsidR="00851666" w:rsidRPr="00812BFA" w:rsidRDefault="00851666" w:rsidP="00D01921">
            <w:pPr>
              <w:spacing w:before="40"/>
              <w:rPr>
                <w:rFonts w:cs="Calibri"/>
                <w:b/>
                <w:szCs w:val="20"/>
              </w:rPr>
            </w:pPr>
            <w:r w:rsidRPr="00812BFA">
              <w:rPr>
                <w:rFonts w:cs="Calibri"/>
                <w:b/>
                <w:szCs w:val="20"/>
              </w:rPr>
              <w:t>Sign Off Date: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</w:tcBorders>
          </w:tcPr>
          <w:p w14:paraId="42678674" w14:textId="77777777" w:rsidR="00851666" w:rsidRPr="00812BFA" w:rsidRDefault="00851666" w:rsidP="00651BA3">
            <w:pPr>
              <w:spacing w:before="40"/>
              <w:rPr>
                <w:rFonts w:cs="Calibri"/>
                <w:szCs w:val="20"/>
              </w:rPr>
            </w:pPr>
          </w:p>
        </w:tc>
      </w:tr>
      <w:tr w:rsidR="00851666" w:rsidRPr="00075739" w14:paraId="201C25FB" w14:textId="77777777" w:rsidTr="005B4137">
        <w:trPr>
          <w:trHeight w:val="818"/>
        </w:trPr>
        <w:tc>
          <w:tcPr>
            <w:tcW w:w="14688" w:type="dxa"/>
            <w:gridSpan w:val="4"/>
            <w:tcBorders>
              <w:bottom w:val="single" w:sz="4" w:space="0" w:color="auto"/>
            </w:tcBorders>
          </w:tcPr>
          <w:p w14:paraId="62D0266E" w14:textId="484348F3" w:rsidR="00BA0A30" w:rsidRDefault="0058757B" w:rsidP="001C52D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bCs/>
              </w:rPr>
              <w:t>EB525 – WMS- WMS</w:t>
            </w:r>
            <w:r w:rsidR="00B77F97">
              <w:rPr>
                <w:rFonts w:cs="Calibri"/>
                <w:b/>
                <w:bCs/>
              </w:rPr>
              <w:t xml:space="preserve"> </w:t>
            </w:r>
            <w:r w:rsidR="006E0FB6" w:rsidRPr="00812BFA">
              <w:rPr>
                <w:rFonts w:cs="Calibri"/>
                <w:b/>
                <w:color w:val="000000"/>
              </w:rPr>
              <w:t xml:space="preserve">– </w:t>
            </w:r>
            <w:r>
              <w:rPr>
                <w:rFonts w:cs="Calibri"/>
                <w:b/>
                <w:color w:val="000000"/>
              </w:rPr>
              <w:t xml:space="preserve">Unable to arrange </w:t>
            </w:r>
            <w:r w:rsidR="009E7DC1">
              <w:rPr>
                <w:rFonts w:cs="Calibri"/>
                <w:b/>
                <w:color w:val="000000"/>
              </w:rPr>
              <w:t>tiles in WMS</w:t>
            </w:r>
          </w:p>
          <w:p w14:paraId="4CB49747" w14:textId="77777777" w:rsidR="00A90F84" w:rsidRPr="00812BFA" w:rsidRDefault="00A90F84" w:rsidP="001C52D2">
            <w:pPr>
              <w:rPr>
                <w:rFonts w:cs="Calibri"/>
                <w:b/>
                <w:szCs w:val="22"/>
                <w:u w:val="single"/>
              </w:rPr>
            </w:pPr>
          </w:p>
          <w:p w14:paraId="058C39C9" w14:textId="77777777" w:rsidR="00881C2C" w:rsidRPr="00812BFA" w:rsidRDefault="001C52D2" w:rsidP="00881C2C">
            <w:pPr>
              <w:rPr>
                <w:rFonts w:cs="Calibri"/>
                <w:b/>
                <w:szCs w:val="22"/>
                <w:u w:val="single"/>
              </w:rPr>
            </w:pPr>
            <w:r w:rsidRPr="00812BFA">
              <w:rPr>
                <w:rFonts w:cs="Calibri"/>
                <w:b/>
                <w:szCs w:val="22"/>
                <w:u w:val="single"/>
              </w:rPr>
              <w:t>Description:</w:t>
            </w:r>
          </w:p>
          <w:p w14:paraId="444BBA72" w14:textId="424F94D6" w:rsidR="009E7DC1" w:rsidRDefault="009E7DC1" w:rsidP="00881C2C">
            <w:pPr>
              <w:rPr>
                <w:rFonts w:cs="Calibri"/>
                <w:szCs w:val="22"/>
              </w:rPr>
            </w:pPr>
            <w:r w:rsidRPr="009E7DC1">
              <w:rPr>
                <w:rFonts w:cs="Calibri"/>
                <w:szCs w:val="22"/>
              </w:rPr>
              <w:t>CS0004644342 - Unable to arrange tiles in WMS</w:t>
            </w:r>
            <w:r w:rsidRPr="009E7DC1">
              <w:rPr>
                <w:rFonts w:cs="Calibri"/>
                <w:szCs w:val="22"/>
              </w:rPr>
              <w:br/>
              <w:t>Outline your issue:</w:t>
            </w:r>
            <w:r w:rsidRPr="009E7DC1">
              <w:rPr>
                <w:rFonts w:cs="Calibri"/>
                <w:szCs w:val="22"/>
              </w:rPr>
              <w:br/>
              <w:t xml:space="preserve">In the upcoming release 2024.2 we can assign custom WMS main menus. I </w:t>
            </w:r>
            <w:proofErr w:type="gramStart"/>
            <w:r w:rsidRPr="009E7DC1">
              <w:rPr>
                <w:rFonts w:cs="Calibri"/>
                <w:szCs w:val="22"/>
              </w:rPr>
              <w:t>am able</w:t>
            </w:r>
            <w:r>
              <w:rPr>
                <w:rFonts w:cs="Calibri"/>
                <w:szCs w:val="22"/>
              </w:rPr>
              <w:t xml:space="preserve"> </w:t>
            </w:r>
            <w:r w:rsidRPr="009E7DC1">
              <w:rPr>
                <w:rFonts w:cs="Calibri"/>
                <w:szCs w:val="22"/>
              </w:rPr>
              <w:t>to</w:t>
            </w:r>
            <w:proofErr w:type="gramEnd"/>
            <w:r w:rsidRPr="009E7DC1">
              <w:rPr>
                <w:rFonts w:cs="Calibri"/>
                <w:szCs w:val="22"/>
              </w:rPr>
              <w:t xml:space="preserve"> add and remove the tiles, but I am unable to arrange them how I want. Is</w:t>
            </w:r>
            <w:r w:rsidRPr="009E7DC1">
              <w:rPr>
                <w:rFonts w:cs="Calibri"/>
                <w:szCs w:val="22"/>
              </w:rPr>
              <w:br/>
              <w:t xml:space="preserve">there a way </w:t>
            </w:r>
            <w:proofErr w:type="gramStart"/>
            <w:r w:rsidRPr="009E7DC1">
              <w:rPr>
                <w:rFonts w:cs="Calibri"/>
                <w:szCs w:val="22"/>
              </w:rPr>
              <w:t>arrange</w:t>
            </w:r>
            <w:proofErr w:type="gramEnd"/>
            <w:r w:rsidRPr="009E7DC1">
              <w:rPr>
                <w:rFonts w:cs="Calibri"/>
                <w:szCs w:val="22"/>
              </w:rPr>
              <w:t xml:space="preserve"> the tiles on the main menu? Any help on this would be</w:t>
            </w:r>
            <w:r>
              <w:rPr>
                <w:rFonts w:cs="Calibri"/>
                <w:szCs w:val="22"/>
              </w:rPr>
              <w:t xml:space="preserve"> </w:t>
            </w:r>
            <w:r w:rsidRPr="009E7DC1">
              <w:rPr>
                <w:rFonts w:cs="Calibri"/>
                <w:szCs w:val="22"/>
              </w:rPr>
              <w:t>appreciated.</w:t>
            </w:r>
            <w:r w:rsidRPr="009E7DC1">
              <w:rPr>
                <w:rFonts w:cs="Calibri"/>
                <w:szCs w:val="22"/>
              </w:rPr>
              <w:br/>
              <w:t>Thank you.</w:t>
            </w:r>
          </w:p>
          <w:p w14:paraId="636609AB" w14:textId="77777777" w:rsidR="009E7DC1" w:rsidRPr="009E7DC1" w:rsidRDefault="009E7DC1" w:rsidP="00881C2C">
            <w:pPr>
              <w:rPr>
                <w:rFonts w:cs="Calibri"/>
                <w:szCs w:val="22"/>
              </w:rPr>
            </w:pPr>
          </w:p>
          <w:p w14:paraId="1E8C00AD" w14:textId="11A00E27" w:rsidR="001C52D2" w:rsidRPr="00812BFA" w:rsidRDefault="0099416B" w:rsidP="00881C2C">
            <w:pPr>
              <w:rPr>
                <w:rFonts w:cs="Calibri"/>
                <w:b/>
                <w:szCs w:val="22"/>
                <w:u w:val="single"/>
              </w:rPr>
            </w:pPr>
            <w:r w:rsidRPr="00812BFA">
              <w:rPr>
                <w:rFonts w:cs="Calibri"/>
                <w:b/>
                <w:szCs w:val="22"/>
                <w:u w:val="single"/>
              </w:rPr>
              <w:t>Solution</w:t>
            </w:r>
          </w:p>
          <w:p w14:paraId="0C547BC0" w14:textId="753B485A" w:rsidR="007B3448" w:rsidRPr="0016537B" w:rsidRDefault="00BD33A7" w:rsidP="0016537B">
            <w:pPr>
              <w:rPr>
                <w:rFonts w:cs="Calibri"/>
              </w:rPr>
            </w:pPr>
            <w:r w:rsidRPr="00BD33A7">
              <w:rPr>
                <w:rFonts w:cs="Calibri"/>
                <w:szCs w:val="22"/>
              </w:rPr>
              <w:t>Rearrange WMS menus in the dashboard according to the session API response</w:t>
            </w:r>
          </w:p>
        </w:tc>
      </w:tr>
      <w:tr w:rsidR="001C52D2" w:rsidRPr="00075739" w14:paraId="07283FF7" w14:textId="77777777" w:rsidTr="005B4137">
        <w:trPr>
          <w:trHeight w:val="2159"/>
        </w:trPr>
        <w:tc>
          <w:tcPr>
            <w:tcW w:w="14688" w:type="dxa"/>
            <w:gridSpan w:val="4"/>
          </w:tcPr>
          <w:p w14:paraId="0EA88BB2" w14:textId="05D60B34" w:rsidR="001C52D2" w:rsidRPr="00812BFA" w:rsidRDefault="001C52D2" w:rsidP="001C52D2">
            <w:pPr>
              <w:rPr>
                <w:rFonts w:cs="Calibri"/>
                <w:b/>
                <w:szCs w:val="22"/>
                <w:u w:val="single"/>
              </w:rPr>
            </w:pPr>
            <w:r w:rsidRPr="00812BFA">
              <w:rPr>
                <w:rFonts w:cs="Calibri"/>
                <w:b/>
                <w:szCs w:val="22"/>
                <w:u w:val="single"/>
              </w:rPr>
              <w:t>Test Plan Outline:</w:t>
            </w:r>
          </w:p>
          <w:p w14:paraId="7F787BB7" w14:textId="77777777" w:rsidR="00F921A5" w:rsidRPr="00812BFA" w:rsidRDefault="00F921A5" w:rsidP="001C52D2">
            <w:pPr>
              <w:rPr>
                <w:rFonts w:cs="Calibri"/>
                <w:b/>
                <w:szCs w:val="22"/>
                <w:u w:val="single"/>
              </w:rPr>
            </w:pPr>
          </w:p>
          <w:p w14:paraId="3983508B" w14:textId="78258392" w:rsidR="00037994" w:rsidRPr="00812BFA" w:rsidRDefault="001C52D2" w:rsidP="00845657">
            <w:pPr>
              <w:rPr>
                <w:rFonts w:cs="Calibri"/>
                <w:szCs w:val="22"/>
              </w:rPr>
            </w:pPr>
            <w:r w:rsidRPr="00812BFA">
              <w:rPr>
                <w:rFonts w:cs="Calibri"/>
                <w:b/>
                <w:szCs w:val="22"/>
                <w:u w:val="single"/>
              </w:rPr>
              <w:t>Setup</w:t>
            </w:r>
            <w:proofErr w:type="gramStart"/>
            <w:r w:rsidRPr="00812BFA">
              <w:rPr>
                <w:rFonts w:cs="Calibri"/>
                <w:b/>
                <w:szCs w:val="22"/>
                <w:u w:val="single"/>
              </w:rPr>
              <w:t>:</w:t>
            </w:r>
            <w:r w:rsidRPr="00812BFA">
              <w:rPr>
                <w:rFonts w:cs="Calibri"/>
                <w:b/>
                <w:szCs w:val="22"/>
              </w:rPr>
              <w:t xml:space="preserve"> </w:t>
            </w:r>
            <w:r w:rsidR="00445EF5" w:rsidRPr="00812BFA">
              <w:rPr>
                <w:rFonts w:cs="Calibri"/>
                <w:b/>
                <w:szCs w:val="22"/>
              </w:rPr>
              <w:t xml:space="preserve"> </w:t>
            </w:r>
            <w:r w:rsidR="00612500" w:rsidRPr="00812BFA">
              <w:rPr>
                <w:rFonts w:cs="Calibri"/>
                <w:szCs w:val="22"/>
              </w:rPr>
              <w:t>Before</w:t>
            </w:r>
            <w:proofErr w:type="gramEnd"/>
            <w:r w:rsidR="00612500" w:rsidRPr="00812BFA">
              <w:rPr>
                <w:rFonts w:cs="Calibri"/>
                <w:szCs w:val="22"/>
              </w:rPr>
              <w:t xml:space="preserve"> </w:t>
            </w:r>
            <w:r w:rsidR="000D3382" w:rsidRPr="00812BFA">
              <w:rPr>
                <w:rFonts w:cs="Calibri"/>
                <w:szCs w:val="22"/>
              </w:rPr>
              <w:t>executing this test case we need</w:t>
            </w:r>
          </w:p>
          <w:p w14:paraId="766F096F" w14:textId="5E3B5502" w:rsidR="00F66870" w:rsidRDefault="00F66870" w:rsidP="00845657">
            <w:pPr>
              <w:rPr>
                <w:rFonts w:cs="Calibri"/>
                <w:szCs w:val="22"/>
              </w:rPr>
            </w:pPr>
          </w:p>
          <w:p w14:paraId="6692C207" w14:textId="4E131999" w:rsidR="00E75F09" w:rsidRPr="00184380" w:rsidRDefault="00E75F09" w:rsidP="00CB6D37">
            <w:pPr>
              <w:pStyle w:val="ListParagraph"/>
              <w:numPr>
                <w:ilvl w:val="0"/>
                <w:numId w:val="3"/>
              </w:numPr>
              <w:tabs>
                <w:tab w:val="left" w:pos="900"/>
              </w:tabs>
              <w:rPr>
                <w:rFonts w:cs="Calibri"/>
                <w:b/>
              </w:rPr>
            </w:pPr>
            <w:r w:rsidRPr="00184380">
              <w:rPr>
                <w:rFonts w:cs="Calibri"/>
                <w:b/>
              </w:rPr>
              <w:t>Authorization Keys</w:t>
            </w:r>
          </w:p>
          <w:p w14:paraId="272A7F1B" w14:textId="77777777" w:rsidR="00E75F09" w:rsidRPr="00812BFA" w:rsidRDefault="00E75F09">
            <w:pPr>
              <w:numPr>
                <w:ilvl w:val="0"/>
                <w:numId w:val="2"/>
              </w:numPr>
              <w:tabs>
                <w:tab w:val="left" w:pos="900"/>
              </w:tabs>
              <w:rPr>
                <w:rFonts w:cs="Calibri"/>
                <w:szCs w:val="22"/>
              </w:rPr>
            </w:pPr>
            <w:r w:rsidRPr="00812BFA">
              <w:rPr>
                <w:rFonts w:cs="Calibri"/>
                <w:szCs w:val="22"/>
              </w:rPr>
              <w:t>Normal user.</w:t>
            </w:r>
          </w:p>
          <w:p w14:paraId="245AEC40" w14:textId="45477273" w:rsidR="00E75F09" w:rsidRPr="00BD5309" w:rsidRDefault="00E75F09">
            <w:pPr>
              <w:numPr>
                <w:ilvl w:val="0"/>
                <w:numId w:val="2"/>
              </w:numPr>
              <w:tabs>
                <w:tab w:val="left" w:pos="900"/>
              </w:tabs>
              <w:rPr>
                <w:rFonts w:cs="Calibri"/>
                <w:szCs w:val="22"/>
              </w:rPr>
            </w:pPr>
            <w:r w:rsidRPr="00812BFA">
              <w:rPr>
                <w:rFonts w:cs="Calibri"/>
                <w:szCs w:val="22"/>
              </w:rPr>
              <w:t>Superuser</w:t>
            </w:r>
            <w:r w:rsidR="008B5449">
              <w:rPr>
                <w:rFonts w:cs="Calibri"/>
                <w:szCs w:val="22"/>
              </w:rPr>
              <w:t xml:space="preserve"> with </w:t>
            </w:r>
            <w:r w:rsidR="008B5449">
              <w:rPr>
                <w:rFonts w:ascii="Segoe UI" w:hAnsi="Segoe UI" w:cs="Segoe UI"/>
                <w:color w:val="292B2C"/>
                <w:shd w:val="clear" w:color="auto" w:fill="FFFFFF"/>
              </w:rPr>
              <w:t>full branch authorization</w:t>
            </w:r>
          </w:p>
          <w:p w14:paraId="1F66DC90" w14:textId="77777777" w:rsidR="00BD5309" w:rsidRDefault="00BD5309" w:rsidP="00BD5309">
            <w:pPr>
              <w:tabs>
                <w:tab w:val="left" w:pos="900"/>
              </w:tabs>
              <w:rPr>
                <w:rFonts w:ascii="Segoe UI" w:hAnsi="Segoe UI" w:cs="Segoe UI"/>
                <w:color w:val="292B2C"/>
                <w:shd w:val="clear" w:color="auto" w:fill="FFFFFF"/>
              </w:rPr>
            </w:pPr>
          </w:p>
          <w:p w14:paraId="0F209A05" w14:textId="03DAD5CB" w:rsidR="00BD5309" w:rsidRDefault="00687FD9" w:rsidP="00CB6D37">
            <w:pPr>
              <w:pStyle w:val="ListParagraph"/>
              <w:numPr>
                <w:ilvl w:val="0"/>
                <w:numId w:val="3"/>
              </w:numPr>
              <w:tabs>
                <w:tab w:val="left" w:pos="90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Valid Menus</w:t>
            </w:r>
          </w:p>
          <w:p w14:paraId="3E0AFA4D" w14:textId="02D38119" w:rsidR="00687FD9" w:rsidRDefault="00291980" w:rsidP="00687FD9">
            <w:pPr>
              <w:pStyle w:val="ListParagraph"/>
              <w:tabs>
                <w:tab w:val="left" w:pos="900"/>
              </w:tabs>
              <w:rPr>
                <w:rFonts w:cs="Calibri"/>
                <w:b/>
                <w:bCs/>
              </w:rPr>
            </w:pPr>
            <w:r w:rsidRPr="00291980">
              <w:rPr>
                <w:b/>
                <w:bCs/>
                <w:noProof/>
              </w:rPr>
              <w:lastRenderedPageBreak/>
              <w:drawing>
                <wp:inline distT="0" distB="0" distL="0" distR="0" wp14:anchorId="070C466C" wp14:editId="38D8F3BD">
                  <wp:extent cx="6159717" cy="2143125"/>
                  <wp:effectExtent l="0" t="0" r="0" b="0"/>
                  <wp:docPr id="353868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687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858" cy="2167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F63EE" w14:textId="77777777" w:rsidR="00A117A8" w:rsidRDefault="00A117A8" w:rsidP="00687FD9">
            <w:pPr>
              <w:pStyle w:val="ListParagraph"/>
              <w:tabs>
                <w:tab w:val="left" w:pos="900"/>
              </w:tabs>
              <w:rPr>
                <w:rFonts w:cs="Calibri"/>
                <w:b/>
                <w:bCs/>
              </w:rPr>
            </w:pPr>
          </w:p>
          <w:p w14:paraId="52E169E0" w14:textId="4DEAB097" w:rsidR="00A117A8" w:rsidRPr="00A117A8" w:rsidRDefault="00BD33A7" w:rsidP="00CB6D37">
            <w:pPr>
              <w:pStyle w:val="ListParagraph"/>
              <w:numPr>
                <w:ilvl w:val="0"/>
                <w:numId w:val="3"/>
              </w:num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WMS</w:t>
            </w:r>
            <w:r w:rsidR="00A117A8" w:rsidRPr="00A117A8">
              <w:rPr>
                <w:rFonts w:cs="Calibri"/>
                <w:b/>
                <w:bCs/>
              </w:rPr>
              <w:t xml:space="preserve"> Menus.</w:t>
            </w:r>
          </w:p>
          <w:p w14:paraId="2CA78E31" w14:textId="77777777" w:rsidR="00A117A8" w:rsidRPr="00A117A8" w:rsidRDefault="00A117A8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 w:rsidRPr="00A117A8">
              <w:rPr>
                <w:rFonts w:cs="Calibri"/>
              </w:rPr>
              <w:t xml:space="preserve">Login </w:t>
            </w:r>
            <w:proofErr w:type="spellStart"/>
            <w:r w:rsidRPr="00A117A8">
              <w:rPr>
                <w:rFonts w:cs="Calibri"/>
              </w:rPr>
              <w:t>Eterm</w:t>
            </w:r>
            <w:proofErr w:type="spellEnd"/>
            <w:r w:rsidRPr="00A117A8">
              <w:rPr>
                <w:rFonts w:cs="Calibri"/>
              </w:rPr>
              <w:t>.</w:t>
            </w:r>
          </w:p>
          <w:p w14:paraId="3306C325" w14:textId="77777777" w:rsidR="00A117A8" w:rsidRDefault="00A117A8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 w:rsidRPr="00A117A8">
              <w:rPr>
                <w:rFonts w:cs="Calibri"/>
              </w:rPr>
              <w:t>Go to System, System Programming and select Program Editor option. (F2 &lt; Alt – S &lt; Alt - P)</w:t>
            </w:r>
          </w:p>
          <w:p w14:paraId="3130BFEF" w14:textId="6AF62734" w:rsidR="009521EB" w:rsidRDefault="009521EB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Enter MENU</w:t>
            </w:r>
            <w:r w:rsidR="00765C14">
              <w:rPr>
                <w:rFonts w:cs="Calibri"/>
              </w:rPr>
              <w:t xml:space="preserve"> on File Name</w:t>
            </w:r>
          </w:p>
          <w:p w14:paraId="57488308" w14:textId="6CD95EF9" w:rsidR="00765C14" w:rsidRDefault="00765C14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Enter the Menu name on Edit Program</w:t>
            </w:r>
          </w:p>
          <w:p w14:paraId="2763320E" w14:textId="7005B5CE" w:rsidR="0023766D" w:rsidRDefault="00077787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Hit Enter</w:t>
            </w:r>
          </w:p>
          <w:p w14:paraId="313D67F0" w14:textId="2C3D6B03" w:rsidR="00077787" w:rsidRDefault="00077787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Select New</w:t>
            </w:r>
          </w:p>
          <w:p w14:paraId="51F53617" w14:textId="01600653" w:rsidR="00077787" w:rsidRDefault="00077787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 xml:space="preserve">Enter E option to Edit </w:t>
            </w:r>
            <w:proofErr w:type="gramStart"/>
            <w:r>
              <w:rPr>
                <w:rFonts w:cs="Calibri"/>
              </w:rPr>
              <w:t>The</w:t>
            </w:r>
            <w:proofErr w:type="gramEnd"/>
            <w:r>
              <w:rPr>
                <w:rFonts w:cs="Calibri"/>
              </w:rPr>
              <w:t xml:space="preserve"> Menu</w:t>
            </w:r>
          </w:p>
          <w:p w14:paraId="20E9AF0F" w14:textId="73034F9A" w:rsidR="00077787" w:rsidRDefault="00555B75" w:rsidP="00077787">
            <w:pPr>
              <w:pStyle w:val="ListParagraph"/>
              <w:ind w:left="1440"/>
              <w:rPr>
                <w:rFonts w:cs="Calibri"/>
              </w:rPr>
            </w:pPr>
            <w:r>
              <w:rPr>
                <w:noProof/>
              </w:rPr>
              <w:drawing>
                <wp:inline distT="0" distB="0" distL="0" distR="0" wp14:anchorId="6111AD72" wp14:editId="6F90FB53">
                  <wp:extent cx="5557652" cy="1594351"/>
                  <wp:effectExtent l="0" t="0" r="5080" b="6350"/>
                  <wp:docPr id="1048293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93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872" cy="160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6B976" w14:textId="77777777" w:rsidR="00765C14" w:rsidRPr="00A117A8" w:rsidRDefault="00765C14" w:rsidP="00765C14">
            <w:pPr>
              <w:pStyle w:val="ListParagraph"/>
              <w:ind w:left="1440"/>
              <w:rPr>
                <w:rFonts w:cs="Calibri"/>
              </w:rPr>
            </w:pPr>
          </w:p>
          <w:p w14:paraId="295761D7" w14:textId="32D63483" w:rsidR="00A8098F" w:rsidRDefault="00A8098F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Hit Enter</w:t>
            </w:r>
          </w:p>
          <w:p w14:paraId="136DFF3D" w14:textId="6E586405" w:rsidR="00A258F5" w:rsidRDefault="00BE5FE2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Enter some menus from the valid Menus list</w:t>
            </w:r>
          </w:p>
          <w:p w14:paraId="76268AD8" w14:textId="38A4D581" w:rsidR="00BE5FE2" w:rsidRDefault="00CF3A16" w:rsidP="00BE5FE2">
            <w:pPr>
              <w:pStyle w:val="ListParagraph"/>
              <w:ind w:left="1440"/>
              <w:rPr>
                <w:rFonts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9F98D8" wp14:editId="305297FB">
                  <wp:extent cx="4220308" cy="1233268"/>
                  <wp:effectExtent l="0" t="0" r="8890" b="5080"/>
                  <wp:docPr id="112471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7176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834" cy="1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211EE" w14:textId="77777777" w:rsidR="00A8098F" w:rsidRDefault="00A8098F" w:rsidP="00A8098F">
            <w:pPr>
              <w:pStyle w:val="ListParagraph"/>
              <w:ind w:left="1440"/>
              <w:rPr>
                <w:rFonts w:cs="Calibri"/>
              </w:rPr>
            </w:pPr>
          </w:p>
          <w:p w14:paraId="57BFA69B" w14:textId="475224A9" w:rsidR="00BE5FE2" w:rsidRDefault="00BE5FE2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Hit ESC</w:t>
            </w:r>
          </w:p>
          <w:p w14:paraId="1969666E" w14:textId="24377CA1" w:rsidR="005566F1" w:rsidRDefault="005566F1" w:rsidP="00CB6D37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>
              <w:rPr>
                <w:rFonts w:cs="Calibri"/>
              </w:rPr>
              <w:t>Enter Y on the compile Menu prompt</w:t>
            </w:r>
          </w:p>
          <w:p w14:paraId="1BFDCD74" w14:textId="294C859D" w:rsidR="00A117A8" w:rsidRDefault="00A117A8" w:rsidP="00BE5FE2">
            <w:pPr>
              <w:pStyle w:val="ListParagraph"/>
              <w:numPr>
                <w:ilvl w:val="0"/>
                <w:numId w:val="19"/>
              </w:numPr>
              <w:rPr>
                <w:rFonts w:cs="Calibri"/>
              </w:rPr>
            </w:pPr>
            <w:r w:rsidRPr="00A117A8">
              <w:rPr>
                <w:rFonts w:cs="Calibri"/>
              </w:rPr>
              <w:t xml:space="preserve">Create 3 </w:t>
            </w:r>
            <w:r w:rsidR="00BE5FE2" w:rsidRPr="00A117A8">
              <w:rPr>
                <w:rFonts w:cs="Calibri"/>
              </w:rPr>
              <w:t>different</w:t>
            </w:r>
            <w:r w:rsidRPr="00A117A8">
              <w:rPr>
                <w:rFonts w:cs="Calibri"/>
              </w:rPr>
              <w:t xml:space="preserve"> </w:t>
            </w:r>
            <w:proofErr w:type="spellStart"/>
            <w:r w:rsidR="00BD33A7">
              <w:rPr>
                <w:rFonts w:cs="Calibri"/>
              </w:rPr>
              <w:t>W</w:t>
            </w:r>
            <w:r w:rsidRPr="00A117A8">
              <w:rPr>
                <w:rFonts w:cs="Calibri"/>
              </w:rPr>
              <w:t>ms</w:t>
            </w:r>
            <w:proofErr w:type="spellEnd"/>
            <w:r w:rsidR="00DD53E5">
              <w:rPr>
                <w:rFonts w:cs="Calibri"/>
              </w:rPr>
              <w:t xml:space="preserve"> </w:t>
            </w:r>
            <w:r w:rsidRPr="00A117A8">
              <w:rPr>
                <w:rFonts w:cs="Calibri"/>
              </w:rPr>
              <w:t>Menus.</w:t>
            </w:r>
          </w:p>
          <w:p w14:paraId="18A65649" w14:textId="79FFD9CF" w:rsidR="00596651" w:rsidRPr="00BE5FE2" w:rsidRDefault="00596651" w:rsidP="00596651">
            <w:pPr>
              <w:pStyle w:val="ListParagraph"/>
              <w:ind w:left="1440"/>
              <w:rPr>
                <w:rFonts w:cs="Calibri"/>
              </w:rPr>
            </w:pPr>
            <w:r>
              <w:rPr>
                <w:noProof/>
              </w:rPr>
              <w:drawing>
                <wp:inline distT="0" distB="0" distL="0" distR="0" wp14:anchorId="6177E94C" wp14:editId="04C30B95">
                  <wp:extent cx="3642528" cy="1316622"/>
                  <wp:effectExtent l="0" t="0" r="0" b="0"/>
                  <wp:docPr id="334104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1047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312" cy="132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6702">
              <w:rPr>
                <w:noProof/>
              </w:rPr>
              <w:drawing>
                <wp:inline distT="0" distB="0" distL="0" distR="0" wp14:anchorId="6753C9EA" wp14:editId="7058DF76">
                  <wp:extent cx="4196519" cy="1296258"/>
                  <wp:effectExtent l="0" t="0" r="0" b="0"/>
                  <wp:docPr id="1046083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0833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242" cy="1304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DA28D" w14:textId="77777777" w:rsidR="00A117A8" w:rsidRPr="00A117A8" w:rsidRDefault="00A117A8" w:rsidP="00A117A8">
            <w:pPr>
              <w:pStyle w:val="ListParagraph"/>
              <w:rPr>
                <w:rFonts w:cs="Calibri"/>
                <w:b/>
                <w:bCs/>
              </w:rPr>
            </w:pPr>
          </w:p>
          <w:p w14:paraId="6D5F8346" w14:textId="73FE0848" w:rsidR="007722CC" w:rsidRPr="00991FE5" w:rsidRDefault="007722CC" w:rsidP="002C6B07">
            <w:pPr>
              <w:pStyle w:val="ListParagraph"/>
              <w:numPr>
                <w:ilvl w:val="0"/>
                <w:numId w:val="3"/>
              </w:numPr>
              <w:rPr>
                <w:rFonts w:cs="Calibri"/>
                <w:b/>
                <w:bCs/>
              </w:rPr>
            </w:pPr>
            <w:r w:rsidRPr="002C6B07">
              <w:rPr>
                <w:rFonts w:cs="Calibri"/>
              </w:rPr>
              <w:t>CR</w:t>
            </w:r>
            <w:r>
              <w:rPr>
                <w:rFonts w:cs="Calibri"/>
                <w:b/>
                <w:bCs/>
              </w:rPr>
              <w:t xml:space="preserve"> </w:t>
            </w:r>
            <w:r w:rsidR="002C6B07" w:rsidRPr="002C6B07">
              <w:rPr>
                <w:rFonts w:cs="Calibri"/>
                <w:b/>
                <w:bCs/>
              </w:rPr>
              <w:t xml:space="preserve">WMS Menu </w:t>
            </w:r>
            <w:proofErr w:type="gramStart"/>
            <w:r w:rsidR="002C6B07" w:rsidRPr="002C6B07">
              <w:rPr>
                <w:rFonts w:cs="Calibri"/>
                <w:b/>
                <w:bCs/>
              </w:rPr>
              <w:t>Default</w:t>
            </w:r>
            <w:r w:rsidR="002C6B07">
              <w:rPr>
                <w:rFonts w:cs="Calibri"/>
                <w:b/>
                <w:bCs/>
              </w:rPr>
              <w:t xml:space="preserve"> </w:t>
            </w:r>
            <w:r w:rsidR="002C6B07">
              <w:rPr>
                <w:rFonts w:cs="Calibri"/>
              </w:rPr>
              <w:t xml:space="preserve"> set</w:t>
            </w:r>
            <w:proofErr w:type="gramEnd"/>
            <w:r w:rsidR="002C6B07">
              <w:rPr>
                <w:rFonts w:cs="Calibri"/>
              </w:rPr>
              <w:t xml:space="preserve"> to Empty</w:t>
            </w:r>
          </w:p>
          <w:p w14:paraId="048808D3" w14:textId="1B885093" w:rsidR="00991FE5" w:rsidRPr="002C6B07" w:rsidRDefault="00991FE5" w:rsidP="00991FE5">
            <w:pPr>
              <w:pStyle w:val="ListParagraph"/>
              <w:rPr>
                <w:rFonts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87CCE6" wp14:editId="0FCC87EC">
                  <wp:extent cx="3561905" cy="819048"/>
                  <wp:effectExtent l="0" t="0" r="635" b="635"/>
                  <wp:docPr id="86140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095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905" cy="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08CAC" w14:textId="43D448AD" w:rsidR="002C6B07" w:rsidRPr="00A70987" w:rsidRDefault="002C6B07" w:rsidP="002C6B07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 w:rsidRPr="00A70987">
              <w:rPr>
                <w:rFonts w:cs="Calibri"/>
              </w:rPr>
              <w:t>User without</w:t>
            </w:r>
            <w:r w:rsidR="00171E61" w:rsidRPr="00A70987">
              <w:rPr>
                <w:rFonts w:cs="Calibri"/>
              </w:rPr>
              <w:t xml:space="preserve"> Rol and WMS menu</w:t>
            </w:r>
          </w:p>
          <w:p w14:paraId="6C98260E" w14:textId="101602D9" w:rsidR="00171E61" w:rsidRPr="002C6B07" w:rsidRDefault="00603FCE" w:rsidP="00171E61">
            <w:pPr>
              <w:pStyle w:val="ListParagraph"/>
              <w:rPr>
                <w:rFonts w:cs="Calibri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7F921" wp14:editId="0FC96B6F">
                  <wp:extent cx="3342904" cy="2697865"/>
                  <wp:effectExtent l="0" t="0" r="0" b="7620"/>
                  <wp:docPr id="1614296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966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926" cy="270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378FA" w14:textId="3F9270BB" w:rsidR="004F7847" w:rsidRDefault="004F7847" w:rsidP="00CB6D37">
            <w:pPr>
              <w:pStyle w:val="ListParagraph"/>
              <w:numPr>
                <w:ilvl w:val="0"/>
                <w:numId w:val="3"/>
              </w:numPr>
              <w:rPr>
                <w:rFonts w:cs="Calibri"/>
                <w:b/>
                <w:bCs/>
              </w:rPr>
            </w:pPr>
            <w:proofErr w:type="gramStart"/>
            <w:r>
              <w:rPr>
                <w:rFonts w:cs="Calibri"/>
                <w:b/>
                <w:bCs/>
              </w:rPr>
              <w:t>Rol</w:t>
            </w:r>
            <w:proofErr w:type="gramEnd"/>
            <w:r>
              <w:rPr>
                <w:rFonts w:cs="Calibri"/>
                <w:b/>
                <w:bCs/>
              </w:rPr>
              <w:t xml:space="preserve"> created</w:t>
            </w:r>
            <w:r w:rsidR="00BA24D7">
              <w:rPr>
                <w:rFonts w:cs="Calibri"/>
                <w:b/>
                <w:bCs/>
              </w:rPr>
              <w:t xml:space="preserve"> with a menu assigned</w:t>
            </w:r>
          </w:p>
          <w:p w14:paraId="1E324E59" w14:textId="36908AB8" w:rsidR="00BA24D7" w:rsidRDefault="00B07487" w:rsidP="00BA24D7">
            <w:pPr>
              <w:pStyle w:val="ListParagraph"/>
              <w:rPr>
                <w:rFonts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26853D" wp14:editId="33367552">
                  <wp:extent cx="4823209" cy="1543762"/>
                  <wp:effectExtent l="0" t="0" r="0" b="0"/>
                  <wp:docPr id="971366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660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851" cy="155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1FA71" w14:textId="77777777" w:rsidR="004F7847" w:rsidRDefault="004F7847" w:rsidP="004F7847">
            <w:pPr>
              <w:pStyle w:val="ListParagraph"/>
              <w:rPr>
                <w:rFonts w:cs="Calibri"/>
                <w:b/>
                <w:bCs/>
              </w:rPr>
            </w:pPr>
          </w:p>
          <w:p w14:paraId="4C01B691" w14:textId="2B675766" w:rsidR="00A117A8" w:rsidRPr="00A117A8" w:rsidRDefault="00A117A8" w:rsidP="00CB6D37">
            <w:pPr>
              <w:pStyle w:val="ListParagraph"/>
              <w:numPr>
                <w:ilvl w:val="0"/>
                <w:numId w:val="3"/>
              </w:numPr>
              <w:rPr>
                <w:rFonts w:cs="Calibri"/>
                <w:b/>
                <w:bCs/>
              </w:rPr>
            </w:pPr>
            <w:r w:rsidRPr="00A117A8">
              <w:rPr>
                <w:rFonts w:cs="Calibri"/>
                <w:b/>
                <w:bCs/>
              </w:rPr>
              <w:t>Menu Priority.</w:t>
            </w:r>
          </w:p>
          <w:p w14:paraId="78C5AD1E" w14:textId="029E926D" w:rsidR="00A117A8" w:rsidRPr="00A117A8" w:rsidRDefault="00A117A8" w:rsidP="00A117A8">
            <w:pPr>
              <w:pStyle w:val="ListParagraph"/>
              <w:rPr>
                <w:rFonts w:cs="Calibri"/>
                <w:b/>
                <w:bCs/>
              </w:rPr>
            </w:pPr>
            <w:r w:rsidRPr="00A117A8">
              <w:rPr>
                <w:rFonts w:cs="Calibri"/>
                <w:b/>
                <w:bCs/>
                <w:noProof/>
              </w:rPr>
              <w:drawing>
                <wp:inline distT="0" distB="0" distL="0" distR="0" wp14:anchorId="351DCA29" wp14:editId="08824268">
                  <wp:extent cx="1745673" cy="789867"/>
                  <wp:effectExtent l="0" t="0" r="6985" b="0"/>
                  <wp:docPr id="83799136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830" cy="79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F4CF0" w14:textId="77777777" w:rsidR="00A117A8" w:rsidRDefault="00A117A8" w:rsidP="00A117A8">
            <w:pPr>
              <w:pStyle w:val="ListParagraph"/>
              <w:rPr>
                <w:rFonts w:cs="Calibri"/>
                <w:b/>
                <w:bCs/>
              </w:rPr>
            </w:pPr>
          </w:p>
          <w:p w14:paraId="619EBD0D" w14:textId="77777777" w:rsidR="009D49F9" w:rsidRPr="00A117A8" w:rsidRDefault="009D49F9" w:rsidP="00A117A8">
            <w:pPr>
              <w:pStyle w:val="ListParagraph"/>
              <w:rPr>
                <w:rFonts w:cs="Calibri"/>
                <w:b/>
                <w:bCs/>
              </w:rPr>
            </w:pPr>
          </w:p>
          <w:p w14:paraId="2B03A77E" w14:textId="7DB5C753" w:rsidR="00F86C1F" w:rsidRPr="00812BFA" w:rsidRDefault="00F86C1F" w:rsidP="00F86C1F">
            <w:pPr>
              <w:tabs>
                <w:tab w:val="left" w:pos="900"/>
              </w:tabs>
              <w:rPr>
                <w:rFonts w:cs="Calibri"/>
                <w:b/>
                <w:color w:val="000000"/>
                <w:szCs w:val="22"/>
                <w:u w:val="single"/>
              </w:rPr>
            </w:pPr>
            <w:r w:rsidRPr="00812BFA">
              <w:rPr>
                <w:rFonts w:cs="Calibri"/>
                <w:b/>
                <w:color w:val="000000"/>
                <w:szCs w:val="22"/>
                <w:u w:val="single"/>
              </w:rPr>
              <w:lastRenderedPageBreak/>
              <w:t>Test summary</w:t>
            </w:r>
          </w:p>
          <w:p w14:paraId="463D602B" w14:textId="77777777" w:rsidR="00F86C1F" w:rsidRPr="00812BFA" w:rsidRDefault="00F86C1F" w:rsidP="00F86C1F">
            <w:pPr>
              <w:tabs>
                <w:tab w:val="left" w:pos="900"/>
              </w:tabs>
              <w:rPr>
                <w:rFonts w:cs="Calibri"/>
                <w:b/>
                <w:color w:val="000000"/>
                <w:szCs w:val="22"/>
                <w:u w:val="single"/>
              </w:rPr>
            </w:pPr>
          </w:p>
          <w:tbl>
            <w:tblPr>
              <w:tblStyle w:val="GridTable4-Accent5"/>
              <w:tblW w:w="14035" w:type="dxa"/>
              <w:tblLook w:val="04A0" w:firstRow="1" w:lastRow="0" w:firstColumn="1" w:lastColumn="0" w:noHBand="0" w:noVBand="1"/>
            </w:tblPr>
            <w:tblGrid>
              <w:gridCol w:w="626"/>
              <w:gridCol w:w="5642"/>
              <w:gridCol w:w="1793"/>
              <w:gridCol w:w="5974"/>
            </w:tblGrid>
            <w:tr w:rsidR="005B28DD" w:rsidRPr="00075739" w14:paraId="44EAC666" w14:textId="77777777" w:rsidTr="00423D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3B9F31D4" w14:textId="77777777" w:rsidR="00F86C1F" w:rsidRPr="00812BFA" w:rsidRDefault="00F86C1F" w:rsidP="00423D91">
                  <w:pPr>
                    <w:tabs>
                      <w:tab w:val="left" w:pos="376"/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  <w:r w:rsidRPr="00812BFA">
                    <w:rPr>
                      <w:rFonts w:cs="Calibri"/>
                      <w:color w:val="000000"/>
                      <w:szCs w:val="20"/>
                    </w:rPr>
                    <w:t>#</w:t>
                  </w:r>
                </w:p>
              </w:tc>
              <w:tc>
                <w:tcPr>
                  <w:tcW w:w="5642" w:type="dxa"/>
                  <w:vAlign w:val="center"/>
                </w:tcPr>
                <w:p w14:paraId="6547748B" w14:textId="77777777" w:rsidR="00F86C1F" w:rsidRPr="00812BFA" w:rsidRDefault="00F86C1F" w:rsidP="00423D91">
                  <w:pPr>
                    <w:tabs>
                      <w:tab w:val="left" w:pos="90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  <w:r w:rsidRPr="00812BFA">
                    <w:rPr>
                      <w:rFonts w:cs="Calibri"/>
                      <w:color w:val="000000"/>
                      <w:szCs w:val="20"/>
                    </w:rPr>
                    <w:t>Test description</w:t>
                  </w:r>
                </w:p>
              </w:tc>
              <w:tc>
                <w:tcPr>
                  <w:tcW w:w="1793" w:type="dxa"/>
                  <w:vAlign w:val="center"/>
                </w:tcPr>
                <w:p w14:paraId="014EF33C" w14:textId="77777777" w:rsidR="00F86C1F" w:rsidRPr="00812BFA" w:rsidRDefault="00F86C1F" w:rsidP="00423D91">
                  <w:pPr>
                    <w:tabs>
                      <w:tab w:val="left" w:pos="90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  <w:r w:rsidRPr="00812BFA">
                    <w:rPr>
                      <w:rFonts w:cs="Calibri"/>
                      <w:color w:val="000000"/>
                      <w:szCs w:val="20"/>
                    </w:rPr>
                    <w:t>Environment</w:t>
                  </w:r>
                </w:p>
              </w:tc>
              <w:tc>
                <w:tcPr>
                  <w:tcW w:w="5974" w:type="dxa"/>
                  <w:vAlign w:val="center"/>
                </w:tcPr>
                <w:p w14:paraId="4CD5E624" w14:textId="77777777" w:rsidR="00F86C1F" w:rsidRPr="00812BFA" w:rsidRDefault="00F86C1F" w:rsidP="00423D91">
                  <w:pPr>
                    <w:tabs>
                      <w:tab w:val="left" w:pos="90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  <w:r w:rsidRPr="00812BFA">
                    <w:rPr>
                      <w:rFonts w:cs="Calibri"/>
                      <w:color w:val="000000"/>
                      <w:szCs w:val="20"/>
                    </w:rPr>
                    <w:t>Expected results</w:t>
                  </w:r>
                </w:p>
              </w:tc>
            </w:tr>
            <w:tr w:rsidR="009D6F78" w:rsidRPr="00075739" w14:paraId="6FF60FBA" w14:textId="77777777" w:rsidTr="00814B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46A3DAB2" w14:textId="77777777" w:rsidR="009D6F78" w:rsidRPr="00812BFA" w:rsidRDefault="009D6F78" w:rsidP="00814B88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1709B7F2" w14:textId="72B85C14" w:rsidR="009D6F78" w:rsidRPr="00812BFA" w:rsidRDefault="00D87E05" w:rsidP="00814B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Verify</w:t>
                  </w:r>
                  <w:r w:rsidR="00ED7B21" w:rsidRPr="00ED7B21">
                    <w:rPr>
                      <w:rFonts w:cs="Calibri"/>
                      <w:szCs w:val="22"/>
                    </w:rPr>
                    <w:t xml:space="preserve"> </w:t>
                  </w:r>
                  <w:r w:rsidR="004379E5">
                    <w:rPr>
                      <w:rFonts w:cs="Calibri"/>
                      <w:szCs w:val="22"/>
                    </w:rPr>
                    <w:t xml:space="preserve">a </w:t>
                  </w:r>
                  <w:r w:rsidR="00ED7B21" w:rsidRPr="00ED7B21">
                    <w:rPr>
                      <w:rFonts w:cs="Calibri"/>
                      <w:szCs w:val="22"/>
                    </w:rPr>
                    <w:t>user without</w:t>
                  </w:r>
                  <w:r w:rsidR="00F1776B">
                    <w:rPr>
                      <w:rFonts w:cs="Calibri"/>
                      <w:szCs w:val="22"/>
                    </w:rPr>
                    <w:t xml:space="preserve"> any</w:t>
                  </w:r>
                  <w:r w:rsidR="00ED7B21" w:rsidRPr="00ED7B21">
                    <w:rPr>
                      <w:rFonts w:cs="Calibri"/>
                      <w:szCs w:val="22"/>
                    </w:rPr>
                    <w:t xml:space="preserve"> </w:t>
                  </w:r>
                  <w:r w:rsidR="004D1DFB">
                    <w:rPr>
                      <w:rFonts w:cs="Calibri"/>
                      <w:szCs w:val="22"/>
                    </w:rPr>
                    <w:t xml:space="preserve">WMS </w:t>
                  </w:r>
                  <w:r w:rsidR="00ED7B21" w:rsidRPr="00ED7B21">
                    <w:rPr>
                      <w:rFonts w:cs="Calibri"/>
                      <w:szCs w:val="22"/>
                    </w:rPr>
                    <w:t>Menu</w:t>
                  </w:r>
                  <w:r w:rsidR="00405A4C">
                    <w:rPr>
                      <w:rFonts w:cs="Calibri"/>
                      <w:szCs w:val="22"/>
                    </w:rPr>
                    <w:t xml:space="preserve"> </w:t>
                  </w:r>
                  <w:r w:rsidR="004D1DFB">
                    <w:rPr>
                      <w:rFonts w:cs="Calibri"/>
                      <w:szCs w:val="22"/>
                    </w:rPr>
                    <w:t>assigned</w:t>
                  </w:r>
                </w:p>
              </w:tc>
              <w:tc>
                <w:tcPr>
                  <w:tcW w:w="1793" w:type="dxa"/>
                  <w:vAlign w:val="center"/>
                </w:tcPr>
                <w:p w14:paraId="6AE26F77" w14:textId="77777777" w:rsidR="009D6F78" w:rsidRPr="00812BFA" w:rsidRDefault="009D6F78" w:rsidP="00B73496">
                  <w:pPr>
                    <w:tabs>
                      <w:tab w:val="left" w:pos="90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0BDB1D0C" w14:textId="190FB6C2" w:rsidR="009D6F78" w:rsidRPr="00B64298" w:rsidRDefault="006520F5" w:rsidP="00814B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 xml:space="preserve">Default </w:t>
                  </w:r>
                  <w:proofErr w:type="gramStart"/>
                  <w:r w:rsidRPr="00ED7B21">
                    <w:rPr>
                      <w:rFonts w:cs="Calibri"/>
                      <w:szCs w:val="22"/>
                    </w:rPr>
                    <w:t>RF.MAIN.MENU</w:t>
                  </w:r>
                  <w:proofErr w:type="gramEnd"/>
                  <w:r>
                    <w:rPr>
                      <w:rFonts w:cs="Calibri"/>
                      <w:szCs w:val="22"/>
                    </w:rPr>
                    <w:t xml:space="preserve"> is displayed</w:t>
                  </w:r>
                  <w:r w:rsidR="00551302">
                    <w:rPr>
                      <w:rFonts w:cs="Calibri"/>
                      <w:szCs w:val="22"/>
                    </w:rPr>
                    <w:t xml:space="preserve"> arranged as per API</w:t>
                  </w:r>
                  <w:r w:rsidR="00F1776B">
                    <w:rPr>
                      <w:rFonts w:cs="Calibri"/>
                      <w:szCs w:val="22"/>
                    </w:rPr>
                    <w:t xml:space="preserve"> sort</w:t>
                  </w:r>
                </w:p>
              </w:tc>
            </w:tr>
            <w:tr w:rsidR="00AF263F" w:rsidRPr="00075739" w14:paraId="5D0E0038" w14:textId="77777777" w:rsidTr="00814B8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2E66A08B" w14:textId="77777777" w:rsidR="00AF263F" w:rsidRPr="00812BFA" w:rsidRDefault="00AF263F" w:rsidP="00AF263F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3229C74B" w14:textId="19C1DFCE" w:rsidR="00AF263F" w:rsidRDefault="00AF263F" w:rsidP="00AF26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 w:rsidRPr="007D3938">
                    <w:rPr>
                      <w:rFonts w:cs="Calibri"/>
                      <w:szCs w:val="22"/>
                    </w:rPr>
                    <w:t xml:space="preserve">Verify </w:t>
                  </w:r>
                  <w:r>
                    <w:rPr>
                      <w:rFonts w:cs="Calibri"/>
                      <w:szCs w:val="22"/>
                    </w:rPr>
                    <w:t xml:space="preserve">a user when only </w:t>
                  </w:r>
                  <w:r w:rsidRPr="002D3995">
                    <w:rPr>
                      <w:rFonts w:cs="Calibri"/>
                      <w:b/>
                      <w:bCs/>
                      <w:szCs w:val="22"/>
                    </w:rPr>
                    <w:t xml:space="preserve">General </w:t>
                  </w:r>
                  <w:r w:rsidR="001D4583" w:rsidRPr="002D3995">
                    <w:rPr>
                      <w:rFonts w:cs="Calibri"/>
                      <w:b/>
                      <w:bCs/>
                      <w:szCs w:val="22"/>
                    </w:rPr>
                    <w:t>Control File</w:t>
                  </w:r>
                  <w:r>
                    <w:rPr>
                      <w:rFonts w:cs="Calibri"/>
                      <w:szCs w:val="22"/>
                    </w:rPr>
                    <w:t xml:space="preserve"> </w:t>
                  </w:r>
                  <w:r w:rsidR="002D3995">
                    <w:rPr>
                      <w:rFonts w:cs="Calibri"/>
                      <w:szCs w:val="22"/>
                    </w:rPr>
                    <w:t xml:space="preserve">WMS Menu </w:t>
                  </w:r>
                  <w:r>
                    <w:rPr>
                      <w:rFonts w:cs="Calibri"/>
                      <w:szCs w:val="22"/>
                    </w:rPr>
                    <w:t>is defined</w:t>
                  </w:r>
                </w:p>
              </w:tc>
              <w:tc>
                <w:tcPr>
                  <w:tcW w:w="1793" w:type="dxa"/>
                  <w:vAlign w:val="center"/>
                </w:tcPr>
                <w:p w14:paraId="07CF5713" w14:textId="76FC31D6" w:rsidR="00AF263F" w:rsidRDefault="00AF263F" w:rsidP="00AF263F">
                  <w:pPr>
                    <w:tabs>
                      <w:tab w:val="left" w:pos="90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384C2AAD" w14:textId="362D01CA" w:rsidR="00AF263F" w:rsidRDefault="00AF263F" w:rsidP="00AF26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 w:rsidRPr="00C27052">
                    <w:rPr>
                      <w:rFonts w:eastAsia="Calibri" w:cs="Calibri"/>
                      <w:i/>
                    </w:rPr>
                    <w:t xml:space="preserve">The </w:t>
                  </w:r>
                  <w:r w:rsidR="00196063">
                    <w:rPr>
                      <w:rFonts w:eastAsia="Calibri" w:cs="Calibri"/>
                      <w:i/>
                    </w:rPr>
                    <w:t>WMS Menu</w:t>
                  </w:r>
                  <w:r w:rsidRPr="00C27052">
                    <w:rPr>
                      <w:rFonts w:eastAsia="Calibri" w:cs="Calibri"/>
                      <w:i/>
                    </w:rPr>
                    <w:t xml:space="preserve"> set at </w:t>
                  </w:r>
                  <w:r w:rsidRPr="00C27052">
                    <w:rPr>
                      <w:rFonts w:cs="Calibri"/>
                      <w:b/>
                      <w:bCs/>
                      <w:i/>
                    </w:rPr>
                    <w:t>General Control</w:t>
                  </w:r>
                  <w:r w:rsidRPr="00C27052">
                    <w:rPr>
                      <w:rFonts w:cs="Calibri"/>
                      <w:i/>
                    </w:rPr>
                    <w:t xml:space="preserve"> </w:t>
                  </w:r>
                  <w:r w:rsidRPr="007B6AED">
                    <w:rPr>
                      <w:rFonts w:cs="Calibri"/>
                      <w:b/>
                      <w:bCs/>
                      <w:i/>
                    </w:rPr>
                    <w:t>File</w:t>
                  </w:r>
                  <w:r w:rsidRPr="00C27052">
                    <w:rPr>
                      <w:rFonts w:eastAsia="Calibri" w:cs="Calibri"/>
                      <w:i/>
                    </w:rPr>
                    <w:t xml:space="preserve"> is displayed </w:t>
                  </w:r>
                  <w:r w:rsidR="009E20C0">
                    <w:rPr>
                      <w:rFonts w:eastAsia="Calibri" w:cs="Calibri"/>
                      <w:i/>
                    </w:rPr>
                    <w:t>as per API sort</w:t>
                  </w:r>
                </w:p>
              </w:tc>
            </w:tr>
            <w:tr w:rsidR="001A01B7" w:rsidRPr="00075739" w14:paraId="3AEC9ECA" w14:textId="77777777" w:rsidTr="00814B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4E73DC96" w14:textId="77777777" w:rsidR="001A01B7" w:rsidRPr="00812BFA" w:rsidRDefault="001A01B7" w:rsidP="001A01B7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4DE243DA" w14:textId="30AFCA7D" w:rsidR="001A01B7" w:rsidRPr="00812BFA" w:rsidRDefault="001A01B7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 w:rsidRPr="007D3938">
                    <w:rPr>
                      <w:rFonts w:cs="Calibri"/>
                      <w:szCs w:val="22"/>
                    </w:rPr>
                    <w:t xml:space="preserve">Verify a user </w:t>
                  </w:r>
                  <w:r w:rsidR="00E427B5" w:rsidRPr="00E427B5">
                    <w:rPr>
                      <w:rFonts w:cs="Calibri"/>
                      <w:szCs w:val="22"/>
                    </w:rPr>
                    <w:t>when</w:t>
                  </w:r>
                  <w:r w:rsidR="00E427B5">
                    <w:rPr>
                      <w:rFonts w:cs="Calibri"/>
                      <w:b/>
                      <w:bCs/>
                      <w:szCs w:val="22"/>
                    </w:rPr>
                    <w:t xml:space="preserve"> </w:t>
                  </w:r>
                  <w:r w:rsidRPr="00A502E2">
                    <w:rPr>
                      <w:rFonts w:cs="Calibri"/>
                      <w:b/>
                      <w:bCs/>
                      <w:szCs w:val="22"/>
                    </w:rPr>
                    <w:t xml:space="preserve">Role </w:t>
                  </w:r>
                  <w:r w:rsidR="002D3995" w:rsidRPr="002D3995">
                    <w:rPr>
                      <w:rFonts w:cs="Calibri"/>
                      <w:szCs w:val="22"/>
                    </w:rPr>
                    <w:t>with WMS Menu</w:t>
                  </w:r>
                  <w:r w:rsidR="002D3995">
                    <w:rPr>
                      <w:rFonts w:cs="Calibri"/>
                      <w:b/>
                      <w:bCs/>
                      <w:szCs w:val="22"/>
                    </w:rPr>
                    <w:t xml:space="preserve"> </w:t>
                  </w:r>
                  <w:r w:rsidR="005E5D76">
                    <w:rPr>
                      <w:rFonts w:cs="Calibri"/>
                      <w:szCs w:val="22"/>
                    </w:rPr>
                    <w:t>is defined</w:t>
                  </w:r>
                </w:p>
              </w:tc>
              <w:tc>
                <w:tcPr>
                  <w:tcW w:w="1793" w:type="dxa"/>
                  <w:vAlign w:val="center"/>
                </w:tcPr>
                <w:p w14:paraId="7C51E878" w14:textId="297A2662" w:rsidR="001A01B7" w:rsidRPr="00812BFA" w:rsidRDefault="001A01B7" w:rsidP="001A01B7">
                  <w:pPr>
                    <w:tabs>
                      <w:tab w:val="left" w:pos="90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6D504179" w14:textId="23F0A681" w:rsidR="001A01B7" w:rsidRPr="00B64298" w:rsidRDefault="001A01B7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 w:rsidRPr="007D3938">
                    <w:rPr>
                      <w:rFonts w:cs="Calibri"/>
                      <w:i/>
                      <w:szCs w:val="22"/>
                    </w:rPr>
                    <w:t xml:space="preserve">The </w:t>
                  </w:r>
                  <w:r w:rsidR="002D3995">
                    <w:rPr>
                      <w:rFonts w:cs="Calibri"/>
                      <w:i/>
                      <w:szCs w:val="22"/>
                    </w:rPr>
                    <w:t>WMS Menu</w:t>
                  </w:r>
                  <w:r w:rsidRPr="007D3938">
                    <w:rPr>
                      <w:rFonts w:cs="Calibri"/>
                      <w:i/>
                      <w:szCs w:val="22"/>
                    </w:rPr>
                    <w:t xml:space="preserve"> set at </w:t>
                  </w:r>
                  <w:r w:rsidRPr="00035032">
                    <w:rPr>
                      <w:rFonts w:cs="Calibri"/>
                      <w:b/>
                      <w:bCs/>
                      <w:i/>
                      <w:szCs w:val="22"/>
                    </w:rPr>
                    <w:t>R</w:t>
                  </w:r>
                  <w:r>
                    <w:rPr>
                      <w:rFonts w:cs="Calibri"/>
                      <w:b/>
                      <w:bCs/>
                      <w:i/>
                      <w:szCs w:val="22"/>
                    </w:rPr>
                    <w:t xml:space="preserve">ole </w:t>
                  </w:r>
                  <w:r w:rsidRPr="007D3938">
                    <w:rPr>
                      <w:rFonts w:cs="Calibri"/>
                      <w:i/>
                      <w:szCs w:val="22"/>
                    </w:rPr>
                    <w:t xml:space="preserve">is displayed </w:t>
                  </w:r>
                  <w:r w:rsidR="00AC73DB">
                    <w:rPr>
                      <w:rFonts w:cs="Calibri"/>
                      <w:i/>
                      <w:szCs w:val="22"/>
                    </w:rPr>
                    <w:t xml:space="preserve">and arranged according </w:t>
                  </w:r>
                  <w:r w:rsidR="002D3995">
                    <w:rPr>
                      <w:rFonts w:cs="Calibri"/>
                      <w:i/>
                      <w:szCs w:val="22"/>
                    </w:rPr>
                    <w:t>to the API sort</w:t>
                  </w:r>
                </w:p>
              </w:tc>
            </w:tr>
            <w:tr w:rsidR="001A01B7" w:rsidRPr="00075739" w14:paraId="2DDEBFAD" w14:textId="77777777" w:rsidTr="00814B8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297CBFE8" w14:textId="77777777" w:rsidR="001A01B7" w:rsidRPr="00812BFA" w:rsidRDefault="001A01B7" w:rsidP="001A01B7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31DAFD9A" w14:textId="6F7765BA" w:rsidR="001A01B7" w:rsidRPr="00812BFA" w:rsidRDefault="001A01B7" w:rsidP="001A01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 xml:space="preserve">Verify </w:t>
                  </w:r>
                  <w:r w:rsidRPr="00CF4828">
                    <w:rPr>
                      <w:rFonts w:cs="Calibri"/>
                      <w:szCs w:val="22"/>
                    </w:rPr>
                    <w:t xml:space="preserve">a user with </w:t>
                  </w:r>
                  <w:r w:rsidRPr="00716FE0">
                    <w:rPr>
                      <w:rFonts w:cs="Calibri"/>
                      <w:b/>
                      <w:bCs/>
                      <w:szCs w:val="22"/>
                    </w:rPr>
                    <w:t>WMS Override Menu</w:t>
                  </w:r>
                  <w:r>
                    <w:rPr>
                      <w:rFonts w:cs="Calibri"/>
                      <w:szCs w:val="22"/>
                    </w:rPr>
                    <w:t xml:space="preserve"> assigned</w:t>
                  </w:r>
                </w:p>
              </w:tc>
              <w:tc>
                <w:tcPr>
                  <w:tcW w:w="1793" w:type="dxa"/>
                  <w:vAlign w:val="center"/>
                </w:tcPr>
                <w:p w14:paraId="393FBA03" w14:textId="528674E6" w:rsidR="001A01B7" w:rsidRPr="00812BFA" w:rsidRDefault="001A01B7" w:rsidP="001A01B7">
                  <w:pPr>
                    <w:tabs>
                      <w:tab w:val="left" w:pos="90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5CCFE05A" w14:textId="0B3F7DCA" w:rsidR="001A01B7" w:rsidRPr="00B64298" w:rsidRDefault="001A01B7" w:rsidP="001A01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i/>
                      <w:szCs w:val="22"/>
                    </w:rPr>
                    <w:t>WMS Override Menu displayed and arranged as per API sort</w:t>
                  </w:r>
                </w:p>
              </w:tc>
            </w:tr>
            <w:tr w:rsidR="001A01B7" w:rsidRPr="00593022" w14:paraId="6DC0ED78" w14:textId="77777777" w:rsidTr="00814B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14F1032B" w14:textId="77777777" w:rsidR="001A01B7" w:rsidRPr="00593022" w:rsidRDefault="001A01B7" w:rsidP="001A01B7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7D1352DF" w14:textId="4BC16A26" w:rsidR="001A01B7" w:rsidRPr="00593022" w:rsidRDefault="001A01B7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b/>
                      <w:bCs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Verify a</w:t>
                  </w:r>
                  <w:r w:rsidRPr="00CF4828">
                    <w:rPr>
                      <w:rFonts w:cs="Calibri"/>
                      <w:szCs w:val="22"/>
                    </w:rPr>
                    <w:t xml:space="preserve"> user with </w:t>
                  </w:r>
                  <w:r w:rsidR="00BE46C2">
                    <w:rPr>
                      <w:rFonts w:cs="Calibri"/>
                      <w:szCs w:val="22"/>
                    </w:rPr>
                    <w:t>WMS</w:t>
                  </w:r>
                  <w:r>
                    <w:rPr>
                      <w:rFonts w:cs="Calibri"/>
                      <w:szCs w:val="22"/>
                    </w:rPr>
                    <w:t xml:space="preserve"> Menu assigned but menu has invalid options</w:t>
                  </w:r>
                </w:p>
              </w:tc>
              <w:tc>
                <w:tcPr>
                  <w:tcW w:w="1793" w:type="dxa"/>
                  <w:vAlign w:val="center"/>
                </w:tcPr>
                <w:p w14:paraId="695F3570" w14:textId="6BD55D53" w:rsidR="001A01B7" w:rsidRPr="00593022" w:rsidRDefault="001A01B7" w:rsidP="001A01B7">
                  <w:pPr>
                    <w:tabs>
                      <w:tab w:val="left" w:pos="90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0491F06B" w14:textId="736A1C94" w:rsidR="001A01B7" w:rsidRPr="00593022" w:rsidRDefault="001A01B7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b/>
                      <w:bCs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Only the valid menu options are displayed and arranged as per API sort</w:t>
                  </w:r>
                </w:p>
              </w:tc>
            </w:tr>
            <w:tr w:rsidR="001A01B7" w:rsidRPr="00075739" w14:paraId="0BEBEBF5" w14:textId="77777777" w:rsidTr="00814B8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513DD546" w14:textId="77777777" w:rsidR="001A01B7" w:rsidRPr="00812BFA" w:rsidRDefault="001A01B7" w:rsidP="001A01B7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4C2BBDD0" w14:textId="3BA49F96" w:rsidR="001A01B7" w:rsidRPr="00812BFA" w:rsidRDefault="00BE46C2" w:rsidP="001A01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Verify user with BARCODE</w:t>
                  </w:r>
                  <w:r w:rsidR="0093407E">
                    <w:rPr>
                      <w:rFonts w:cs="Calibri"/>
                      <w:szCs w:val="22"/>
                    </w:rPr>
                    <w:t xml:space="preserve"> submenus assigned individually</w:t>
                  </w:r>
                </w:p>
              </w:tc>
              <w:tc>
                <w:tcPr>
                  <w:tcW w:w="1793" w:type="dxa"/>
                  <w:vAlign w:val="center"/>
                </w:tcPr>
                <w:p w14:paraId="451DB72B" w14:textId="699C2106" w:rsidR="001A01B7" w:rsidRPr="00812BFA" w:rsidRDefault="00D42A2D" w:rsidP="001A01B7">
                  <w:pPr>
                    <w:tabs>
                      <w:tab w:val="left" w:pos="90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2008C7F6" w14:textId="223A4E60" w:rsidR="001A01B7" w:rsidRPr="00B64298" w:rsidRDefault="00F765D6" w:rsidP="001A01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 xml:space="preserve">Only assigned submenus are displayed in BARCODE </w:t>
                  </w:r>
                  <w:proofErr w:type="gramStart"/>
                  <w:r>
                    <w:rPr>
                      <w:rFonts w:cs="Calibri"/>
                      <w:szCs w:val="22"/>
                    </w:rPr>
                    <w:t>menu</w:t>
                  </w:r>
                  <w:proofErr w:type="gramEnd"/>
                  <w:r w:rsidR="0046238E">
                    <w:rPr>
                      <w:rFonts w:cs="Calibri"/>
                      <w:szCs w:val="22"/>
                    </w:rPr>
                    <w:t xml:space="preserve"> but they will not be arranged as API sort</w:t>
                  </w:r>
                </w:p>
              </w:tc>
            </w:tr>
            <w:tr w:rsidR="001A01B7" w:rsidRPr="00075739" w14:paraId="7913A16B" w14:textId="77777777" w:rsidTr="00DB53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6" w:type="dxa"/>
                  <w:vAlign w:val="center"/>
                </w:tcPr>
                <w:p w14:paraId="2D9E2877" w14:textId="77777777" w:rsidR="001A01B7" w:rsidRPr="00812BFA" w:rsidRDefault="001A01B7" w:rsidP="001A01B7">
                  <w:pPr>
                    <w:numPr>
                      <w:ilvl w:val="0"/>
                      <w:numId w:val="1"/>
                    </w:numPr>
                    <w:tabs>
                      <w:tab w:val="left" w:pos="900"/>
                    </w:tabs>
                    <w:rPr>
                      <w:rFonts w:cs="Calibri"/>
                      <w:b w:val="0"/>
                      <w:bCs w:val="0"/>
                      <w:color w:val="000000"/>
                      <w:szCs w:val="20"/>
                    </w:rPr>
                  </w:pPr>
                </w:p>
              </w:tc>
              <w:tc>
                <w:tcPr>
                  <w:tcW w:w="5642" w:type="dxa"/>
                  <w:vAlign w:val="center"/>
                </w:tcPr>
                <w:p w14:paraId="27832C22" w14:textId="679A677D" w:rsidR="001A01B7" w:rsidRPr="00812BFA" w:rsidRDefault="00EF26F4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Verify</w:t>
                  </w:r>
                  <w:r w:rsidRPr="00986D1C">
                    <w:rPr>
                      <w:rFonts w:cs="Calibri"/>
                      <w:szCs w:val="22"/>
                    </w:rPr>
                    <w:t xml:space="preserve"> </w:t>
                  </w:r>
                  <w:r>
                    <w:rPr>
                      <w:rFonts w:cs="Calibri"/>
                      <w:szCs w:val="22"/>
                    </w:rPr>
                    <w:t>WMS dashboard when picker is changed</w:t>
                  </w:r>
                </w:p>
              </w:tc>
              <w:tc>
                <w:tcPr>
                  <w:tcW w:w="1793" w:type="dxa"/>
                  <w:vAlign w:val="center"/>
                </w:tcPr>
                <w:p w14:paraId="6E40D217" w14:textId="593A5E7B" w:rsidR="001A01B7" w:rsidRPr="00812BFA" w:rsidRDefault="00EF26F4" w:rsidP="001A01B7">
                  <w:pPr>
                    <w:tabs>
                      <w:tab w:val="left" w:pos="90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color w:val="000000"/>
                      <w:szCs w:val="20"/>
                    </w:rPr>
                  </w:pPr>
                  <w:r>
                    <w:rPr>
                      <w:rFonts w:cs="Calibri"/>
                      <w:color w:val="000000"/>
                      <w:szCs w:val="20"/>
                    </w:rPr>
                    <w:t>WMS</w:t>
                  </w:r>
                </w:p>
              </w:tc>
              <w:tc>
                <w:tcPr>
                  <w:tcW w:w="5974" w:type="dxa"/>
                  <w:vAlign w:val="center"/>
                </w:tcPr>
                <w:p w14:paraId="47C8AFF8" w14:textId="7144783E" w:rsidR="001A01B7" w:rsidRPr="00B64298" w:rsidRDefault="00C97BA7" w:rsidP="001A01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 xml:space="preserve">WMS menu dashboard is </w:t>
                  </w:r>
                  <w:r w:rsidR="00595DBE">
                    <w:rPr>
                      <w:rFonts w:cs="Calibri"/>
                      <w:szCs w:val="22"/>
                    </w:rPr>
                    <w:t xml:space="preserve">displayed as per logged Session </w:t>
                  </w:r>
                  <w:r w:rsidR="00ED4606">
                    <w:rPr>
                      <w:rFonts w:cs="Calibri"/>
                      <w:szCs w:val="22"/>
                    </w:rPr>
                    <w:t>user</w:t>
                  </w:r>
                </w:p>
              </w:tc>
            </w:tr>
          </w:tbl>
          <w:p w14:paraId="338BEBB6" w14:textId="77777777" w:rsidR="001F69F7" w:rsidRDefault="001F69F7" w:rsidP="00B64FFB">
            <w:pPr>
              <w:pStyle w:val="ListParagraph"/>
              <w:spacing w:after="0" w:line="240" w:lineRule="auto"/>
              <w:ind w:left="0"/>
              <w:rPr>
                <w:rFonts w:eastAsia="Times New Roman" w:cs="Calibri"/>
                <w:b/>
                <w:szCs w:val="20"/>
                <w:u w:val="single"/>
              </w:rPr>
            </w:pPr>
          </w:p>
          <w:p w14:paraId="0773A3CB" w14:textId="24F21A2E" w:rsidR="00E454B9" w:rsidRDefault="00E454B9" w:rsidP="00B64FFB">
            <w:pPr>
              <w:pStyle w:val="ListParagraph"/>
              <w:spacing w:after="0" w:line="240" w:lineRule="auto"/>
              <w:ind w:left="0"/>
              <w:rPr>
                <w:rFonts w:eastAsia="Times New Roman" w:cs="Calibri"/>
                <w:b/>
                <w:szCs w:val="20"/>
                <w:u w:val="single"/>
              </w:rPr>
            </w:pPr>
          </w:p>
          <w:p w14:paraId="3ECEE6C5" w14:textId="0422510C" w:rsidR="00B64FFB" w:rsidRPr="00812BFA" w:rsidRDefault="00B64FFB" w:rsidP="00B64FFB">
            <w:pPr>
              <w:pStyle w:val="ListParagraph"/>
              <w:spacing w:after="0" w:line="240" w:lineRule="auto"/>
              <w:ind w:left="0"/>
              <w:rPr>
                <w:rFonts w:eastAsia="Times New Roman" w:cs="Calibri"/>
                <w:b/>
                <w:szCs w:val="20"/>
                <w:u w:val="single"/>
              </w:rPr>
            </w:pPr>
            <w:r w:rsidRPr="00812BFA">
              <w:rPr>
                <w:rFonts w:eastAsia="Times New Roman" w:cs="Calibri"/>
                <w:b/>
                <w:szCs w:val="20"/>
                <w:u w:val="single"/>
              </w:rPr>
              <w:t>Testing Steps:</w:t>
            </w:r>
          </w:p>
          <w:p w14:paraId="1C7E7F95" w14:textId="50E9EC0C" w:rsidR="00965034" w:rsidRPr="00873E0A" w:rsidRDefault="00005B0E" w:rsidP="00873E0A">
            <w:pPr>
              <w:pStyle w:val="NormalWeb"/>
              <w:tabs>
                <w:tab w:val="left" w:pos="1980"/>
              </w:tabs>
              <w:spacing w:before="0" w:after="0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R8.6TEST</w:t>
            </w:r>
            <w:r w:rsidR="00AF595C">
              <w:rPr>
                <w:rFonts w:cs="Calibri"/>
                <w:b/>
                <w:sz w:val="22"/>
                <w:szCs w:val="22"/>
              </w:rPr>
              <w:t xml:space="preserve"> </w:t>
            </w:r>
            <w:r w:rsidR="003E17EB">
              <w:rPr>
                <w:rFonts w:cs="Calibri"/>
                <w:b/>
                <w:sz w:val="22"/>
                <w:szCs w:val="22"/>
              </w:rPr>
              <w:t>(</w:t>
            </w:r>
            <w:r w:rsidR="00B73496">
              <w:rPr>
                <w:rFonts w:cs="Calibri"/>
                <w:b/>
                <w:sz w:val="22"/>
                <w:szCs w:val="22"/>
              </w:rPr>
              <w:t>WMS</w:t>
            </w:r>
            <w:r w:rsidR="003E17EB">
              <w:rPr>
                <w:rFonts w:cs="Calibri"/>
                <w:b/>
                <w:sz w:val="22"/>
                <w:szCs w:val="22"/>
              </w:rPr>
              <w:t>)</w:t>
            </w:r>
          </w:p>
          <w:p w14:paraId="2DC5B070" w14:textId="77777777" w:rsidR="00965034" w:rsidRDefault="00965034" w:rsidP="00BB03CA">
            <w:pPr>
              <w:rPr>
                <w:rFonts w:cs="Calibri"/>
                <w:b/>
                <w:bCs/>
                <w:szCs w:val="22"/>
                <w:u w:val="single"/>
              </w:rPr>
            </w:pPr>
          </w:p>
          <w:p w14:paraId="39A3B91D" w14:textId="37400682" w:rsidR="00ED7B21" w:rsidRPr="00062391" w:rsidRDefault="00ED7B21" w:rsidP="00ED7B21">
            <w:pPr>
              <w:rPr>
                <w:rFonts w:cs="Calibri"/>
                <w:b/>
                <w:bCs/>
                <w:szCs w:val="22"/>
              </w:rPr>
            </w:pPr>
            <w:r w:rsidRPr="00062391">
              <w:rPr>
                <w:rFonts w:cs="Calibri"/>
                <w:b/>
                <w:bCs/>
                <w:szCs w:val="22"/>
                <w:u w:val="single"/>
              </w:rPr>
              <w:t xml:space="preserve">Scenario 1.     </w:t>
            </w:r>
            <w:r w:rsidR="00062391" w:rsidRPr="00062391">
              <w:rPr>
                <w:rFonts w:cs="Calibri"/>
                <w:b/>
                <w:bCs/>
                <w:szCs w:val="22"/>
                <w:u w:val="single"/>
              </w:rPr>
              <w:t>Verify a user without any WMS Menu assigned</w:t>
            </w:r>
            <w:r w:rsidR="00405A4C">
              <w:rPr>
                <w:rFonts w:cs="Calibri"/>
                <w:szCs w:val="22"/>
              </w:rPr>
              <w:t>.</w:t>
            </w:r>
            <w:r w:rsidR="00062391">
              <w:rPr>
                <w:rFonts w:cs="Calibri"/>
                <w:szCs w:val="22"/>
              </w:rPr>
              <w:t xml:space="preserve"> </w:t>
            </w:r>
            <w:r w:rsidR="00062391" w:rsidRPr="00062391">
              <w:rPr>
                <w:rFonts w:cs="Calibri"/>
                <w:szCs w:val="22"/>
              </w:rPr>
              <w:t>Here we</w:t>
            </w:r>
            <w:r w:rsidR="00062391">
              <w:rPr>
                <w:rFonts w:cs="Calibri"/>
                <w:szCs w:val="22"/>
              </w:rPr>
              <w:t xml:space="preserve"> are going to validate that </w:t>
            </w:r>
            <w:r w:rsidR="00A35A98">
              <w:rPr>
                <w:rFonts w:cs="Calibri"/>
                <w:szCs w:val="22"/>
              </w:rPr>
              <w:t xml:space="preserve">not having any </w:t>
            </w:r>
            <w:r w:rsidR="00B865A5">
              <w:rPr>
                <w:rFonts w:cs="Calibri"/>
                <w:szCs w:val="22"/>
              </w:rPr>
              <w:t xml:space="preserve">WMS assigned </w:t>
            </w:r>
            <w:r w:rsidR="004D2969">
              <w:rPr>
                <w:rFonts w:cs="Calibri"/>
                <w:szCs w:val="22"/>
              </w:rPr>
              <w:t>will default to RF main menu and it will be arranged as API sort.</w:t>
            </w:r>
          </w:p>
          <w:p w14:paraId="59016340" w14:textId="77777777" w:rsidR="00ED7B21" w:rsidRPr="00812BFA" w:rsidRDefault="00ED7B21" w:rsidP="00ED7B21">
            <w:pPr>
              <w:rPr>
                <w:rFonts w:cs="Calibri"/>
                <w:szCs w:val="22"/>
              </w:rPr>
            </w:pPr>
          </w:p>
          <w:p w14:paraId="254986A9" w14:textId="77777777" w:rsidR="00ED7B21" w:rsidRDefault="00ED7B21" w:rsidP="00ED7B21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10BFD744" w14:textId="77777777" w:rsidR="00ED7B21" w:rsidRPr="00812BFA" w:rsidRDefault="00ED7B21" w:rsidP="00ED7B21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50FE0019" w14:textId="74898ADD" w:rsidR="002B7297" w:rsidRDefault="00F310CC" w:rsidP="00CB6D37">
            <w:pPr>
              <w:numPr>
                <w:ilvl w:val="0"/>
                <w:numId w:val="4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Login</w:t>
            </w:r>
            <w:r w:rsidR="002B7297">
              <w:rPr>
                <w:rFonts w:cs="Calibri"/>
                <w:szCs w:val="22"/>
              </w:rPr>
              <w:t xml:space="preserve"> to Swagger</w:t>
            </w:r>
            <w:r>
              <w:rPr>
                <w:rFonts w:cs="Calibri"/>
                <w:szCs w:val="22"/>
              </w:rPr>
              <w:t xml:space="preserve">: </w:t>
            </w:r>
            <w:hyperlink r:id="rId20" w:history="1">
              <w:r w:rsidRPr="00D73E0C">
                <w:rPr>
                  <w:rStyle w:val="Hyperlink"/>
                  <w:rFonts w:cs="Calibri"/>
                  <w:szCs w:val="22"/>
                </w:rPr>
                <w:t>https://hyprod:7001/swagger/index.html</w:t>
              </w:r>
            </w:hyperlink>
          </w:p>
          <w:p w14:paraId="150C5189" w14:textId="77777777" w:rsidR="00B524FC" w:rsidRDefault="00F310CC" w:rsidP="00CB6D37">
            <w:pPr>
              <w:numPr>
                <w:ilvl w:val="0"/>
                <w:numId w:val="4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Execute </w:t>
            </w:r>
            <w:r w:rsidR="00862244">
              <w:rPr>
                <w:rFonts w:cs="Calibri"/>
                <w:szCs w:val="22"/>
              </w:rPr>
              <w:t>POST</w:t>
            </w:r>
            <w:r>
              <w:rPr>
                <w:rFonts w:cs="Calibri"/>
                <w:szCs w:val="22"/>
              </w:rPr>
              <w:t xml:space="preserve"> Session</w:t>
            </w:r>
            <w:r w:rsidR="00114143">
              <w:rPr>
                <w:rFonts w:cs="Calibri"/>
                <w:szCs w:val="22"/>
              </w:rPr>
              <w:t xml:space="preserve"> for the user</w:t>
            </w:r>
            <w:r w:rsidR="00B524FC">
              <w:rPr>
                <w:rFonts w:cs="Calibri"/>
                <w:szCs w:val="22"/>
              </w:rPr>
              <w:t xml:space="preserve">: </w:t>
            </w:r>
          </w:p>
          <w:p w14:paraId="7EFCBC7E" w14:textId="090E80CF" w:rsidR="00F310CC" w:rsidRDefault="00B524FC" w:rsidP="00B524FC">
            <w:pPr>
              <w:ind w:left="1440"/>
              <w:rPr>
                <w:rFonts w:cs="Calibri"/>
                <w:szCs w:val="22"/>
              </w:rPr>
            </w:pPr>
            <w:r w:rsidRPr="00472A06">
              <w:rPr>
                <w:rFonts w:cs="Calibri"/>
                <w:b/>
                <w:bCs/>
                <w:szCs w:val="22"/>
              </w:rPr>
              <w:t>URL:</w:t>
            </w:r>
            <w:r>
              <w:rPr>
                <w:rFonts w:cs="Calibri"/>
                <w:szCs w:val="22"/>
              </w:rPr>
              <w:t xml:space="preserve"> </w:t>
            </w:r>
            <w:r w:rsidRPr="00B524FC">
              <w:rPr>
                <w:rFonts w:cs="Calibri"/>
                <w:szCs w:val="22"/>
              </w:rPr>
              <w:t>/Sessions</w:t>
            </w:r>
          </w:p>
          <w:p w14:paraId="30D6289D" w14:textId="3E367DD9" w:rsidR="00472A06" w:rsidRDefault="00472A06" w:rsidP="00B524FC">
            <w:pPr>
              <w:ind w:left="1440"/>
              <w:rPr>
                <w:rFonts w:cs="Calibri"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>Request body:</w:t>
            </w:r>
          </w:p>
          <w:p w14:paraId="7DB199E6" w14:textId="77777777" w:rsidR="00472A06" w:rsidRPr="00472A06" w:rsidRDefault="00472A06" w:rsidP="00472A06">
            <w:pPr>
              <w:ind w:left="1440"/>
              <w:rPr>
                <w:rFonts w:cs="Calibri"/>
                <w:szCs w:val="22"/>
              </w:rPr>
            </w:pPr>
            <w:r w:rsidRPr="00472A06">
              <w:rPr>
                <w:rFonts w:cs="Calibri"/>
                <w:szCs w:val="22"/>
              </w:rPr>
              <w:t>{</w:t>
            </w:r>
          </w:p>
          <w:p w14:paraId="2169FCB9" w14:textId="22197820" w:rsidR="00472A06" w:rsidRPr="00472A06" w:rsidRDefault="00472A06" w:rsidP="00472A06">
            <w:pPr>
              <w:ind w:left="1440"/>
              <w:rPr>
                <w:rFonts w:cs="Calibri"/>
                <w:szCs w:val="22"/>
              </w:rPr>
            </w:pPr>
            <w:r w:rsidRPr="00472A06">
              <w:rPr>
                <w:rFonts w:cs="Calibri"/>
                <w:szCs w:val="22"/>
              </w:rPr>
              <w:t xml:space="preserve">  "username": "</w:t>
            </w:r>
            <w:r>
              <w:rPr>
                <w:rFonts w:cs="Calibri"/>
                <w:szCs w:val="22"/>
              </w:rPr>
              <w:t>user</w:t>
            </w:r>
            <w:r w:rsidRPr="00472A06">
              <w:rPr>
                <w:rFonts w:cs="Calibri"/>
                <w:szCs w:val="22"/>
              </w:rPr>
              <w:t>",</w:t>
            </w:r>
          </w:p>
          <w:p w14:paraId="7A111BE5" w14:textId="505AEB42" w:rsidR="00472A06" w:rsidRPr="00472A06" w:rsidRDefault="00472A06" w:rsidP="00472A06">
            <w:pPr>
              <w:ind w:left="1440"/>
              <w:rPr>
                <w:rFonts w:cs="Calibri"/>
                <w:szCs w:val="22"/>
              </w:rPr>
            </w:pPr>
            <w:r w:rsidRPr="00472A06">
              <w:rPr>
                <w:rFonts w:cs="Calibri"/>
                <w:szCs w:val="22"/>
              </w:rPr>
              <w:t xml:space="preserve">  "password": "</w:t>
            </w:r>
            <w:r>
              <w:rPr>
                <w:rFonts w:cs="Calibri"/>
                <w:szCs w:val="22"/>
              </w:rPr>
              <w:t>password</w:t>
            </w:r>
            <w:r w:rsidRPr="00472A06">
              <w:rPr>
                <w:rFonts w:cs="Calibri"/>
                <w:szCs w:val="22"/>
              </w:rPr>
              <w:t>",</w:t>
            </w:r>
          </w:p>
          <w:p w14:paraId="0D089EC3" w14:textId="7D682676" w:rsidR="00472A06" w:rsidRDefault="00472A06" w:rsidP="00472A06">
            <w:pPr>
              <w:ind w:left="1440"/>
              <w:rPr>
                <w:rFonts w:cs="Calibri"/>
                <w:szCs w:val="22"/>
              </w:rPr>
            </w:pPr>
            <w:r w:rsidRPr="00472A06">
              <w:rPr>
                <w:rFonts w:cs="Calibri"/>
                <w:szCs w:val="22"/>
              </w:rPr>
              <w:t>}</w:t>
            </w:r>
          </w:p>
          <w:p w14:paraId="12E638D0" w14:textId="18B4BE3E" w:rsidR="00114143" w:rsidRDefault="00114143" w:rsidP="00CB6D37">
            <w:pPr>
              <w:numPr>
                <w:ilvl w:val="0"/>
                <w:numId w:val="4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lastRenderedPageBreak/>
              <w:t xml:space="preserve">Verify </w:t>
            </w:r>
            <w:r w:rsidR="001E3717">
              <w:rPr>
                <w:rFonts w:cs="Calibri"/>
                <w:szCs w:val="22"/>
              </w:rPr>
              <w:t xml:space="preserve">in </w:t>
            </w:r>
            <w:r>
              <w:rPr>
                <w:rFonts w:cs="Calibri"/>
                <w:szCs w:val="22"/>
              </w:rPr>
              <w:t>the</w:t>
            </w:r>
            <w:r w:rsidR="001E3717">
              <w:rPr>
                <w:rFonts w:cs="Calibri"/>
                <w:szCs w:val="22"/>
              </w:rPr>
              <w:t xml:space="preserve"> re</w:t>
            </w:r>
            <w:r w:rsidR="00F37502">
              <w:rPr>
                <w:rFonts w:cs="Calibri"/>
                <w:szCs w:val="22"/>
              </w:rPr>
              <w:t>s</w:t>
            </w:r>
            <w:r w:rsidR="001E3717">
              <w:rPr>
                <w:rFonts w:cs="Calibri"/>
                <w:szCs w:val="22"/>
              </w:rPr>
              <w:t>ponse</w:t>
            </w:r>
            <w:r>
              <w:rPr>
                <w:rFonts w:cs="Calibri"/>
                <w:szCs w:val="22"/>
              </w:rPr>
              <w:t xml:space="preserve"> </w:t>
            </w:r>
            <w:proofErr w:type="spellStart"/>
            <w:r w:rsidR="001E3717">
              <w:rPr>
                <w:rFonts w:cs="Calibri"/>
                <w:szCs w:val="22"/>
              </w:rPr>
              <w:t>wms</w:t>
            </w:r>
            <w:r>
              <w:rPr>
                <w:rFonts w:cs="Calibri"/>
                <w:szCs w:val="22"/>
              </w:rPr>
              <w:t>Menu</w:t>
            </w:r>
            <w:proofErr w:type="spellEnd"/>
            <w:r w:rsidR="001E3717">
              <w:rPr>
                <w:rFonts w:cs="Calibri"/>
                <w:szCs w:val="22"/>
              </w:rPr>
              <w:t xml:space="preserve"> field</w:t>
            </w:r>
          </w:p>
          <w:p w14:paraId="0F5A2413" w14:textId="6AFB503E" w:rsidR="00564E52" w:rsidRDefault="00564E52" w:rsidP="00CB6D37">
            <w:pPr>
              <w:numPr>
                <w:ilvl w:val="0"/>
                <w:numId w:val="4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Login to WMS with same user</w:t>
            </w:r>
          </w:p>
          <w:p w14:paraId="76AE70A2" w14:textId="7371055B" w:rsidR="00564E52" w:rsidRDefault="00564E52" w:rsidP="00CB6D37">
            <w:pPr>
              <w:numPr>
                <w:ilvl w:val="0"/>
                <w:numId w:val="4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Compare API response sort with WMS Menu sort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DD15F6" w14:paraId="703B3E9D" w14:textId="3DD41EDC" w:rsidTr="005A7F8B">
              <w:tc>
                <w:tcPr>
                  <w:tcW w:w="4834" w:type="dxa"/>
                </w:tcPr>
                <w:p w14:paraId="492A5192" w14:textId="77777777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wmsMenu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": [</w:t>
                  </w:r>
                </w:p>
                <w:p w14:paraId="7788204F" w14:textId="10844156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3C4C6179" w14:textId="78749115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PickSelect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594432A7" w14:textId="48BE3E57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28580663" w14:textId="7A903FC6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53F9D603" w14:textId="69DE8099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"Picking"</w:t>
                  </w:r>
                </w:p>
                <w:p w14:paraId="329406F5" w14:textId="6C78DD0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73DBC4FC" w14:textId="6B587A1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5120EB89" w14:textId="7D44485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"Staging"</w:t>
                  </w:r>
                </w:p>
                <w:p w14:paraId="76F8C780" w14:textId="591AA1D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410A6672" w14:textId="4CAFB89E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47090173" w14:textId="5E6EBD8A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RecvVerify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3F89710B" w14:textId="6D09EB4C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16C28BCA" w14:textId="01564EEC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4079813A" w14:textId="0DA4810E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PutawaySelect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105F546E" w14:textId="1080FD46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3436C8F1" w14:textId="7A9ADCD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34C79C3E" w14:textId="4DE2DA3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RecvPutAway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68C1D66E" w14:textId="6F61BD9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6F4C26FB" w14:textId="1DB4156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57805009" w14:textId="671D6841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LocationMaint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708B55FD" w14:textId="65A9C3E8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2C6EBA41" w14:textId="5130879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2EEC2675" w14:textId="73A217A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ReplenishSelect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348C1DFD" w14:textId="030AABF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7E673152" w14:textId="01CD02AD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57DC22C1" w14:textId="6570B76E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"Replenishment"</w:t>
                  </w:r>
                </w:p>
                <w:p w14:paraId="332E2BA4" w14:textId="6AAADD94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0D4D1124" w14:textId="4C7EBD4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60974E65" w14:textId="45EEE91A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QuickPick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27A75B00" w14:textId="2C4F72D5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5A5ACE77" w14:textId="3FC6CAF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68AF7F4C" w14:textId="3DD6662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CycleCount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2FB37F2C" w14:textId="66DA97E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1422786E" w14:textId="7851392E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0972C558" w14:textId="525B1751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CountByLocations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130968FC" w14:textId="470A85C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6B0D3EDF" w14:textId="4694F27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7631DB1B" w14:textId="23B2029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AuditTote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71AFA2CD" w14:textId="68A11DED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7A058662" w14:textId="1A9BB5D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41015DCE" w14:textId="6724420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ConsolidateTotes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6C787995" w14:textId="77453D0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64DD297C" w14:textId="11B73BE4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138D6AAB" w14:textId="5C1646EE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LoadTruck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3341D5D3" w14:textId="5CF826E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7FB4BFDD" w14:textId="5BD29438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lastRenderedPageBreak/>
                    <w:t>{</w:t>
                  </w:r>
                </w:p>
                <w:p w14:paraId="543174AC" w14:textId="1248FD8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PhysicalCount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0855E033" w14:textId="0B6AC41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6186C5B7" w14:textId="0C35080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0A5BD85F" w14:textId="49FF2AC5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MiscStaging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008874A8" w14:textId="0A710A54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0DEFF0BB" w14:textId="1DC828C8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48F2E30B" w14:textId="0800D232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PackCarton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28FCE950" w14:textId="0C845CA4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098F68CC" w14:textId="4CBF682A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5DB41F91" w14:textId="11410D39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MoveProduct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622BE620" w14:textId="1779A14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49283B68" w14:textId="20111DE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277BE032" w14:textId="7CBA605D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ProductBarcodeLabels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5654A8B7" w14:textId="737D30C4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08D96A6C" w14:textId="7A4F5800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17D460F7" w14:textId="254724BF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ToteLotBarcodeLabels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4998B241" w14:textId="6039F603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},</w:t>
                  </w:r>
                </w:p>
                <w:p w14:paraId="01FB4F3E" w14:textId="7C46D62B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{</w:t>
                  </w:r>
                </w:p>
                <w:p w14:paraId="211BB905" w14:textId="53107BC9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"id": "</w:t>
                  </w:r>
                  <w:proofErr w:type="spellStart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ShelfBarcodeLabels</w:t>
                  </w:r>
                  <w:proofErr w:type="spellEnd"/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"</w:t>
                  </w:r>
                </w:p>
                <w:p w14:paraId="3F95B0D6" w14:textId="4E633C9D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}</w:t>
                  </w:r>
                </w:p>
                <w:p w14:paraId="5BD75DED" w14:textId="72EFFA3A" w:rsidR="00DD15F6" w:rsidRPr="00B70C18" w:rsidRDefault="00DD15F6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B70C18">
                    <w:rPr>
                      <w:rFonts w:asciiTheme="minorHAnsi" w:hAnsiTheme="minorHAnsi"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4834" w:type="dxa"/>
                </w:tcPr>
                <w:p w14:paraId="1609A1D3" w14:textId="77777777" w:rsidR="00DD15F6" w:rsidRDefault="0077754C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73358C5" wp14:editId="2B4066EE">
                        <wp:extent cx="2650565" cy="5184950"/>
                        <wp:effectExtent l="0" t="0" r="0" b="0"/>
                        <wp:docPr id="13755404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5540453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4597" cy="5192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B0C075" w14:textId="2D5D813A" w:rsidR="001E1667" w:rsidRPr="00B70C18" w:rsidRDefault="001E1667" w:rsidP="00B70C18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05962184" w14:textId="03640410" w:rsidR="00ED7B21" w:rsidRDefault="00ED7B21" w:rsidP="00B4703A">
            <w:pPr>
              <w:ind w:left="1440"/>
              <w:rPr>
                <w:rFonts w:cs="Calibri"/>
                <w:i/>
                <w:szCs w:val="22"/>
              </w:rPr>
            </w:pPr>
            <w:r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proofErr w:type="gramStart"/>
            <w:r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Pr="00812BFA">
              <w:rPr>
                <w:rFonts w:cs="Calibri"/>
                <w:i/>
                <w:szCs w:val="22"/>
              </w:rPr>
              <w:t xml:space="preserve"> </w:t>
            </w:r>
            <w:r>
              <w:rPr>
                <w:rFonts w:cs="Calibri"/>
                <w:i/>
                <w:szCs w:val="22"/>
              </w:rPr>
              <w:t xml:space="preserve"> </w:t>
            </w:r>
            <w:r w:rsidR="007D7418">
              <w:rPr>
                <w:rFonts w:cs="Calibri"/>
                <w:szCs w:val="22"/>
              </w:rPr>
              <w:t>Default</w:t>
            </w:r>
            <w:proofErr w:type="gramEnd"/>
            <w:r w:rsidR="007D7418">
              <w:rPr>
                <w:rFonts w:cs="Calibri"/>
                <w:szCs w:val="22"/>
              </w:rPr>
              <w:t xml:space="preserve"> </w:t>
            </w:r>
            <w:proofErr w:type="gramStart"/>
            <w:r w:rsidR="007D7418" w:rsidRPr="00ED7B21">
              <w:rPr>
                <w:rFonts w:cs="Calibri"/>
                <w:szCs w:val="22"/>
              </w:rPr>
              <w:t>RF.MAIN.MENU</w:t>
            </w:r>
            <w:proofErr w:type="gramEnd"/>
            <w:r w:rsidR="007D7418">
              <w:rPr>
                <w:rFonts w:cs="Calibri"/>
                <w:szCs w:val="22"/>
              </w:rPr>
              <w:t xml:space="preserve"> is displayed and arranged as per API sort</w:t>
            </w:r>
            <w:r>
              <w:rPr>
                <w:rFonts w:cs="Calibri"/>
                <w:i/>
                <w:szCs w:val="22"/>
              </w:rPr>
              <w:t>.</w:t>
            </w:r>
            <w:r w:rsidR="002E0128">
              <w:rPr>
                <w:rFonts w:cs="Calibri"/>
                <w:i/>
                <w:szCs w:val="22"/>
              </w:rPr>
              <w:t xml:space="preserve"> </w:t>
            </w:r>
          </w:p>
          <w:p w14:paraId="7CF647FA" w14:textId="77777777" w:rsidR="002E0128" w:rsidRDefault="002E0128" w:rsidP="00ED7B21">
            <w:pPr>
              <w:ind w:left="1440"/>
              <w:rPr>
                <w:rFonts w:cs="Calibri"/>
                <w:i/>
                <w:szCs w:val="22"/>
              </w:rPr>
            </w:pPr>
          </w:p>
          <w:p w14:paraId="1C9C2315" w14:textId="3E6D3C5D" w:rsidR="004D2969" w:rsidRPr="00062391" w:rsidRDefault="00FC37E5" w:rsidP="004D2969">
            <w:pPr>
              <w:rPr>
                <w:rFonts w:cs="Calibri"/>
                <w:b/>
                <w:bCs/>
                <w:szCs w:val="22"/>
              </w:rPr>
            </w:pPr>
            <w:r w:rsidRPr="005D60AB">
              <w:rPr>
                <w:rFonts w:cs="Calibri"/>
                <w:b/>
                <w:bCs/>
                <w:szCs w:val="22"/>
                <w:u w:val="single"/>
              </w:rPr>
              <w:t xml:space="preserve">Scenario 2.     </w:t>
            </w:r>
            <w:r w:rsidR="005D60AB" w:rsidRPr="005D60AB">
              <w:rPr>
                <w:rFonts w:cs="Calibri"/>
                <w:b/>
                <w:bCs/>
                <w:szCs w:val="22"/>
                <w:u w:val="single"/>
              </w:rPr>
              <w:t>Verify a user when only General Control File WMS Menu is defined</w:t>
            </w:r>
            <w:r w:rsidR="004D2969">
              <w:rPr>
                <w:rFonts w:cs="Calibri"/>
                <w:b/>
                <w:bCs/>
                <w:szCs w:val="22"/>
                <w:u w:val="single"/>
              </w:rPr>
              <w:t xml:space="preserve">: </w:t>
            </w:r>
            <w:r w:rsidR="004D2969" w:rsidRPr="00062391">
              <w:rPr>
                <w:rFonts w:cs="Calibri"/>
                <w:szCs w:val="22"/>
              </w:rPr>
              <w:t>Here we</w:t>
            </w:r>
            <w:r w:rsidR="004D2969">
              <w:rPr>
                <w:rFonts w:cs="Calibri"/>
                <w:szCs w:val="22"/>
              </w:rPr>
              <w:t xml:space="preserve"> are going to validate that having </w:t>
            </w:r>
            <w:r w:rsidR="00091033">
              <w:rPr>
                <w:rFonts w:cs="Calibri"/>
                <w:szCs w:val="22"/>
              </w:rPr>
              <w:t>a</w:t>
            </w:r>
            <w:r w:rsidR="004D2969">
              <w:rPr>
                <w:rFonts w:cs="Calibri"/>
                <w:szCs w:val="22"/>
              </w:rPr>
              <w:t xml:space="preserve"> </w:t>
            </w:r>
            <w:r w:rsidR="00A03677">
              <w:rPr>
                <w:rFonts w:cs="Calibri"/>
                <w:szCs w:val="22"/>
              </w:rPr>
              <w:t xml:space="preserve">Menu </w:t>
            </w:r>
            <w:r w:rsidR="004D2969">
              <w:rPr>
                <w:rFonts w:cs="Calibri"/>
                <w:szCs w:val="22"/>
              </w:rPr>
              <w:t>assigned</w:t>
            </w:r>
            <w:r w:rsidR="00A03677">
              <w:rPr>
                <w:rFonts w:cs="Calibri"/>
                <w:szCs w:val="22"/>
              </w:rPr>
              <w:t xml:space="preserve"> on the WMS Menu Default CR</w:t>
            </w:r>
            <w:r w:rsidR="004D2969">
              <w:rPr>
                <w:rFonts w:cs="Calibri"/>
                <w:szCs w:val="22"/>
              </w:rPr>
              <w:t xml:space="preserve"> </w:t>
            </w:r>
            <w:proofErr w:type="gramStart"/>
            <w:r w:rsidR="004D2969">
              <w:rPr>
                <w:rFonts w:cs="Calibri"/>
                <w:szCs w:val="22"/>
              </w:rPr>
              <w:t xml:space="preserve">will </w:t>
            </w:r>
            <w:r w:rsidR="00091033">
              <w:rPr>
                <w:rFonts w:cs="Calibri"/>
                <w:szCs w:val="22"/>
              </w:rPr>
              <w:t>display</w:t>
            </w:r>
            <w:proofErr w:type="gramEnd"/>
            <w:r w:rsidR="00091033">
              <w:rPr>
                <w:rFonts w:cs="Calibri"/>
                <w:szCs w:val="22"/>
              </w:rPr>
              <w:t xml:space="preserve"> that menu on WMS</w:t>
            </w:r>
            <w:r w:rsidR="004D2969">
              <w:rPr>
                <w:rFonts w:cs="Calibri"/>
                <w:szCs w:val="22"/>
              </w:rPr>
              <w:t xml:space="preserve"> and it will be arranged as API sort.</w:t>
            </w:r>
          </w:p>
          <w:p w14:paraId="26546460" w14:textId="77777777" w:rsidR="00DE6B4E" w:rsidRPr="00812BFA" w:rsidRDefault="00DE6B4E" w:rsidP="00FC37E5">
            <w:pPr>
              <w:rPr>
                <w:rFonts w:cs="Calibri"/>
                <w:szCs w:val="22"/>
              </w:rPr>
            </w:pPr>
          </w:p>
          <w:p w14:paraId="3904E4C9" w14:textId="77777777" w:rsidR="00FC37E5" w:rsidRDefault="00FC37E5" w:rsidP="00FC37E5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0BC9CE10" w14:textId="77777777" w:rsidR="00FC37E5" w:rsidRPr="00812BFA" w:rsidRDefault="00FC37E5" w:rsidP="00FC37E5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57F2E386" w14:textId="52F8407F" w:rsidR="00FC37E5" w:rsidRDefault="009E25FD" w:rsidP="00CB6D37">
            <w:pPr>
              <w:numPr>
                <w:ilvl w:val="0"/>
                <w:numId w:val="5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Login to Solar</w:t>
            </w:r>
          </w:p>
          <w:p w14:paraId="5D6B6496" w14:textId="66AEDC2D" w:rsidR="009E25FD" w:rsidRDefault="00350DB9" w:rsidP="00CB6D37">
            <w:pPr>
              <w:numPr>
                <w:ilvl w:val="0"/>
                <w:numId w:val="5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From Main menu g</w:t>
            </w:r>
            <w:r w:rsidR="009E25FD">
              <w:rPr>
                <w:rFonts w:cs="Calibri"/>
                <w:szCs w:val="22"/>
              </w:rPr>
              <w:t xml:space="preserve">o to </w:t>
            </w:r>
            <w:r>
              <w:rPr>
                <w:rFonts w:cs="Calibri"/>
                <w:szCs w:val="22"/>
              </w:rPr>
              <w:t>System&gt;System Files&gt;</w:t>
            </w:r>
            <w:r w:rsidR="00093F6F">
              <w:rPr>
                <w:rFonts w:cs="Calibri"/>
                <w:szCs w:val="22"/>
              </w:rPr>
              <w:t>Control Maintenance</w:t>
            </w:r>
          </w:p>
          <w:p w14:paraId="3A94DC44" w14:textId="20B9A6A0" w:rsidR="00093F6F" w:rsidRDefault="00132AB6" w:rsidP="00CB6D37">
            <w:pPr>
              <w:numPr>
                <w:ilvl w:val="0"/>
                <w:numId w:val="5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Open </w:t>
            </w:r>
            <w:r w:rsidRPr="00132AB6">
              <w:rPr>
                <w:rFonts w:cs="Calibri"/>
                <w:szCs w:val="22"/>
              </w:rPr>
              <w:t>WMS Menu Default</w:t>
            </w:r>
            <w:r>
              <w:rPr>
                <w:rFonts w:cs="Calibri"/>
                <w:szCs w:val="22"/>
              </w:rPr>
              <w:t xml:space="preserve"> CR</w:t>
            </w:r>
          </w:p>
          <w:p w14:paraId="045C35C9" w14:textId="0A868BC4" w:rsidR="00132AB6" w:rsidRDefault="00132AB6" w:rsidP="00CB6D37">
            <w:pPr>
              <w:numPr>
                <w:ilvl w:val="0"/>
                <w:numId w:val="5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Assign a Menu from setup</w:t>
            </w:r>
          </w:p>
          <w:p w14:paraId="06D620F2" w14:textId="4F59B2DA" w:rsidR="00132AB6" w:rsidRPr="0007533B" w:rsidRDefault="00382BB7" w:rsidP="00132AB6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2F2212" wp14:editId="41352CC4">
                  <wp:extent cx="2556372" cy="587829"/>
                  <wp:effectExtent l="0" t="0" r="0" b="3175"/>
                  <wp:docPr id="838096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967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77" cy="59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FCC11" w14:textId="07185A8D" w:rsidR="00A30DCD" w:rsidRPr="00A30DCD" w:rsidRDefault="00A30DCD" w:rsidP="00A30DCD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rPr>
                <w:rFonts w:cs="Calibri"/>
              </w:rPr>
            </w:pPr>
            <w:r w:rsidRPr="00A30DCD">
              <w:rPr>
                <w:rFonts w:cs="Calibri"/>
              </w:rPr>
              <w:t>Login to Swagger: https://hyprod:7001/swagger/index.html</w:t>
            </w:r>
          </w:p>
          <w:p w14:paraId="48C473B4" w14:textId="43249F20" w:rsidR="00A30DCD" w:rsidRPr="00A30DCD" w:rsidRDefault="00A30DCD" w:rsidP="00A30DCD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rPr>
                <w:rFonts w:cs="Calibri"/>
              </w:rPr>
            </w:pPr>
            <w:r w:rsidRPr="00A30DCD">
              <w:rPr>
                <w:rFonts w:cs="Calibri"/>
              </w:rPr>
              <w:t xml:space="preserve">Execute </w:t>
            </w:r>
            <w:r w:rsidRPr="00EF015C">
              <w:rPr>
                <w:rFonts w:cs="Calibri"/>
                <w:b/>
                <w:bCs/>
              </w:rPr>
              <w:t>POST</w:t>
            </w:r>
            <w:r w:rsidRPr="00A30DCD">
              <w:rPr>
                <w:rFonts w:cs="Calibri"/>
              </w:rPr>
              <w:t xml:space="preserve"> Session for the user: </w:t>
            </w:r>
          </w:p>
          <w:p w14:paraId="33979DD4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t>URL: /Sessions</w:t>
            </w:r>
          </w:p>
          <w:p w14:paraId="5A8E94E6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t>Request body:</w:t>
            </w:r>
          </w:p>
          <w:p w14:paraId="2AF30EF4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t>{</w:t>
            </w:r>
          </w:p>
          <w:p w14:paraId="4991607C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lastRenderedPageBreak/>
              <w:t xml:space="preserve">  "username": "user",</w:t>
            </w:r>
          </w:p>
          <w:p w14:paraId="692F5793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t xml:space="preserve">  "password": "password",</w:t>
            </w:r>
          </w:p>
          <w:p w14:paraId="583F9D22" w14:textId="77777777" w:rsidR="00A30DCD" w:rsidRPr="00A30DCD" w:rsidRDefault="00A30DCD" w:rsidP="00A30DCD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A30DCD">
              <w:rPr>
                <w:rFonts w:cs="Calibri"/>
              </w:rPr>
              <w:t>}</w:t>
            </w:r>
          </w:p>
          <w:p w14:paraId="1B7C0F6C" w14:textId="1F0053C5" w:rsidR="00A30DCD" w:rsidRPr="00A30DCD" w:rsidRDefault="00A30DCD" w:rsidP="00A30DCD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rPr>
                <w:rFonts w:cs="Calibri"/>
              </w:rPr>
            </w:pPr>
            <w:r w:rsidRPr="00A30DCD">
              <w:rPr>
                <w:rFonts w:cs="Calibri"/>
              </w:rPr>
              <w:t xml:space="preserve">Verify in the response </w:t>
            </w:r>
            <w:proofErr w:type="spellStart"/>
            <w:r w:rsidRPr="00A30DCD">
              <w:rPr>
                <w:rFonts w:cs="Calibri"/>
              </w:rPr>
              <w:t>wmsMenu</w:t>
            </w:r>
            <w:proofErr w:type="spellEnd"/>
            <w:r w:rsidRPr="00A30DCD">
              <w:rPr>
                <w:rFonts w:cs="Calibri"/>
              </w:rPr>
              <w:t xml:space="preserve"> field</w:t>
            </w:r>
          </w:p>
          <w:p w14:paraId="0168758F" w14:textId="787639B4" w:rsidR="00A30DCD" w:rsidRPr="00A30DCD" w:rsidRDefault="00A30DCD" w:rsidP="00A30DCD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rPr>
                <w:rFonts w:cs="Calibri"/>
              </w:rPr>
            </w:pPr>
            <w:r w:rsidRPr="00A30DCD">
              <w:rPr>
                <w:rFonts w:cs="Calibri"/>
              </w:rPr>
              <w:t>Login to WMS with same user</w:t>
            </w:r>
          </w:p>
          <w:p w14:paraId="1C0F6FDD" w14:textId="165F2A61" w:rsidR="00FC37E5" w:rsidRDefault="00A30DCD" w:rsidP="00A30DCD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rPr>
                <w:rFonts w:cs="Calibri"/>
              </w:rPr>
            </w:pPr>
            <w:r w:rsidRPr="00A30DCD">
              <w:rPr>
                <w:rFonts w:cs="Calibri"/>
              </w:rPr>
              <w:t xml:space="preserve">Compare API response sort with WMS Menu 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457EDD" w:rsidRPr="004768E4" w14:paraId="14F32D9E" w14:textId="77777777" w:rsidTr="00484712">
              <w:tc>
                <w:tcPr>
                  <w:tcW w:w="4834" w:type="dxa"/>
                </w:tcPr>
                <w:p w14:paraId="093934D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wmsMenu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": [</w:t>
                  </w:r>
                </w:p>
                <w:p w14:paraId="72ABC0F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215ABED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PackCarton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54717CF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20D2D4DD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33CD54F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PhysicalCount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5FD02C49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03FDEA2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D4CDF3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MiscStaging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91B3BAF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4CD7D18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A44D75D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PackCarton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E06D5DD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77475945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0738B20B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MoveProduct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2512FAC8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642B99A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77B1A08F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ProductBarcodeLabels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4697D7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0DFE3CAF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D6AB6F3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ToteLotBarcodeLabels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1F97D04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4B3DDC4B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1F38FAEC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ShelfBarcodeLabels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67FEE2C2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84E211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285754EE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LoadTruck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961FA7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7ED17B9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57E648F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PutawaySelect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1CE49798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08986D4D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AA5D699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RecvPutAway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27268B3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0CB6A7F4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655E44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ReplenishSelect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8225653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18567749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82AE9C9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"Replenishment"</w:t>
                  </w:r>
                </w:p>
                <w:p w14:paraId="31579BB0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08FC7659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854EBC7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AuditTote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CE61B04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2A74D9C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7591563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ConsolidateTotes</w:t>
                  </w:r>
                  <w:proofErr w:type="spellEnd"/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0F966E41" w14:textId="77777777" w:rsidR="004768E4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</w:t>
                  </w:r>
                </w:p>
                <w:p w14:paraId="30406DB3" w14:textId="19106DAF" w:rsidR="00457EDD" w:rsidRPr="004768E4" w:rsidRDefault="004768E4" w:rsidP="004768E4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4768E4">
                    <w:rPr>
                      <w:rFonts w:asciiTheme="minorHAnsi" w:hAnsiTheme="minorHAnsi" w:cstheme="minorHAnsi"/>
                      <w:sz w:val="14"/>
                      <w:szCs w:val="14"/>
                    </w:rPr>
                    <w:lastRenderedPageBreak/>
                    <w:t xml:space="preserve">  ]</w:t>
                  </w:r>
                </w:p>
              </w:tc>
              <w:tc>
                <w:tcPr>
                  <w:tcW w:w="4834" w:type="dxa"/>
                </w:tcPr>
                <w:p w14:paraId="32BD40C6" w14:textId="37203F78" w:rsidR="00457EDD" w:rsidRPr="004768E4" w:rsidRDefault="00405C68" w:rsidP="00457ED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B2FAF4A" wp14:editId="51C9F151">
                        <wp:extent cx="2493057" cy="4752871"/>
                        <wp:effectExtent l="0" t="0" r="2540" b="0"/>
                        <wp:docPr id="154647887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647887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5107" cy="4775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6AB01E" w14:textId="77777777" w:rsidR="00457EDD" w:rsidRPr="004768E4" w:rsidRDefault="00457EDD" w:rsidP="00457ED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</w:p>
              </w:tc>
            </w:tr>
          </w:tbl>
          <w:p w14:paraId="198C5B2F" w14:textId="612D24E8" w:rsidR="00FC37E5" w:rsidRDefault="00FC37E5" w:rsidP="00FC37E5">
            <w:pPr>
              <w:ind w:left="1440"/>
              <w:rPr>
                <w:rFonts w:cs="Calibri"/>
                <w:i/>
                <w:szCs w:val="22"/>
              </w:rPr>
            </w:pPr>
            <w:r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r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Pr="00812BFA">
              <w:rPr>
                <w:rFonts w:cs="Calibri"/>
                <w:i/>
                <w:szCs w:val="22"/>
              </w:rPr>
              <w:t xml:space="preserve"> </w:t>
            </w:r>
            <w:r w:rsidR="00972903">
              <w:rPr>
                <w:rFonts w:cs="Calibri"/>
                <w:i/>
                <w:szCs w:val="22"/>
              </w:rPr>
              <w:t>**</w:t>
            </w:r>
            <w:r w:rsidR="00366422">
              <w:rPr>
                <w:rFonts w:cs="Calibri"/>
                <w:szCs w:val="22"/>
              </w:rPr>
              <w:t xml:space="preserve">General Control File </w:t>
            </w:r>
            <w:r w:rsidR="008A7A64">
              <w:rPr>
                <w:rFonts w:cs="Calibri"/>
                <w:szCs w:val="22"/>
              </w:rPr>
              <w:t>Menu</w:t>
            </w:r>
            <w:r w:rsidR="00366422">
              <w:rPr>
                <w:rFonts w:cs="Calibri"/>
                <w:szCs w:val="22"/>
              </w:rPr>
              <w:t xml:space="preserve"> is displayed and arranged as per API </w:t>
            </w:r>
            <w:proofErr w:type="gramStart"/>
            <w:r w:rsidR="00366422">
              <w:rPr>
                <w:rFonts w:cs="Calibri"/>
                <w:szCs w:val="22"/>
              </w:rPr>
              <w:t>sort</w:t>
            </w:r>
            <w:r w:rsidR="00366422">
              <w:rPr>
                <w:rFonts w:cs="Calibri"/>
                <w:i/>
                <w:szCs w:val="22"/>
              </w:rPr>
              <w:t>.</w:t>
            </w:r>
            <w:r w:rsidR="00972903">
              <w:rPr>
                <w:rFonts w:cs="Calibri"/>
                <w:i/>
                <w:szCs w:val="22"/>
              </w:rPr>
              <w:t>*</w:t>
            </w:r>
            <w:proofErr w:type="gramEnd"/>
            <w:r w:rsidR="00972903">
              <w:rPr>
                <w:rFonts w:cs="Calibri"/>
                <w:i/>
                <w:szCs w:val="22"/>
              </w:rPr>
              <w:t>*</w:t>
            </w:r>
          </w:p>
          <w:p w14:paraId="176E71F8" w14:textId="77777777" w:rsidR="00366422" w:rsidRDefault="00366422" w:rsidP="00FC37E5">
            <w:pPr>
              <w:ind w:left="1440"/>
              <w:rPr>
                <w:rFonts w:cs="Calibri"/>
                <w:i/>
                <w:szCs w:val="22"/>
              </w:rPr>
            </w:pPr>
          </w:p>
          <w:p w14:paraId="1A9E5DD5" w14:textId="7D03FA6D" w:rsidR="00091033" w:rsidRPr="00062391" w:rsidRDefault="001216E0" w:rsidP="00091033">
            <w:pPr>
              <w:rPr>
                <w:rFonts w:cs="Calibri"/>
                <w:b/>
                <w:bCs/>
                <w:szCs w:val="22"/>
              </w:rPr>
            </w:pPr>
            <w:r w:rsidRPr="00D107EE">
              <w:rPr>
                <w:rFonts w:cs="Calibri"/>
                <w:b/>
                <w:bCs/>
                <w:szCs w:val="22"/>
                <w:u w:val="single"/>
              </w:rPr>
              <w:t xml:space="preserve">Scenario </w:t>
            </w:r>
            <w:r w:rsidR="005B6FDC" w:rsidRPr="00D107EE">
              <w:rPr>
                <w:rFonts w:cs="Calibri"/>
                <w:b/>
                <w:bCs/>
                <w:szCs w:val="22"/>
                <w:u w:val="single"/>
              </w:rPr>
              <w:t>3</w:t>
            </w:r>
            <w:r w:rsidRPr="00D107EE">
              <w:rPr>
                <w:rFonts w:cs="Calibri"/>
                <w:b/>
                <w:bCs/>
                <w:szCs w:val="22"/>
                <w:u w:val="single"/>
              </w:rPr>
              <w:t xml:space="preserve">.     </w:t>
            </w:r>
            <w:r w:rsidR="00D107EE" w:rsidRPr="00D107EE">
              <w:rPr>
                <w:rFonts w:cs="Calibri"/>
                <w:b/>
                <w:bCs/>
                <w:szCs w:val="22"/>
                <w:u w:val="single"/>
              </w:rPr>
              <w:t>Verify a user when Role with WMS Menu is defined</w:t>
            </w:r>
            <w:r w:rsidR="00091033">
              <w:rPr>
                <w:rFonts w:cs="Calibri"/>
                <w:b/>
                <w:bCs/>
                <w:szCs w:val="22"/>
                <w:u w:val="single"/>
              </w:rPr>
              <w:t>:</w:t>
            </w:r>
            <w:r w:rsidR="00091033" w:rsidRPr="00062391">
              <w:rPr>
                <w:rFonts w:cs="Calibri"/>
                <w:szCs w:val="22"/>
              </w:rPr>
              <w:t xml:space="preserve"> Here we</w:t>
            </w:r>
            <w:r w:rsidR="00091033">
              <w:rPr>
                <w:rFonts w:cs="Calibri"/>
                <w:szCs w:val="22"/>
              </w:rPr>
              <w:t xml:space="preserve"> are going to validate that having a </w:t>
            </w:r>
            <w:r w:rsidR="003167F4">
              <w:rPr>
                <w:rFonts w:cs="Calibri"/>
                <w:szCs w:val="22"/>
              </w:rPr>
              <w:t>Rol with WMS menu assigned</w:t>
            </w:r>
            <w:r w:rsidR="00091033">
              <w:rPr>
                <w:rFonts w:cs="Calibri"/>
                <w:szCs w:val="22"/>
              </w:rPr>
              <w:t xml:space="preserve"> will display that menu on WMS and it will be arranged as API sort.</w:t>
            </w:r>
          </w:p>
          <w:p w14:paraId="0D9A1986" w14:textId="4882774B" w:rsidR="001216E0" w:rsidRDefault="001216E0" w:rsidP="001216E0">
            <w:pPr>
              <w:rPr>
                <w:rFonts w:cs="Calibri"/>
                <w:szCs w:val="22"/>
              </w:rPr>
            </w:pPr>
          </w:p>
          <w:p w14:paraId="6BD1DC67" w14:textId="77777777" w:rsidR="001216E0" w:rsidRPr="00812BFA" w:rsidRDefault="001216E0" w:rsidP="001216E0">
            <w:pPr>
              <w:rPr>
                <w:rFonts w:cs="Calibri"/>
                <w:szCs w:val="22"/>
              </w:rPr>
            </w:pPr>
          </w:p>
          <w:p w14:paraId="6D015A7E" w14:textId="77777777" w:rsidR="001216E0" w:rsidRDefault="001216E0" w:rsidP="001216E0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67F9965F" w14:textId="77777777" w:rsidR="001216E0" w:rsidRPr="00812BFA" w:rsidRDefault="001216E0" w:rsidP="001216E0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6F33F8C1" w14:textId="685BA496" w:rsidR="0052688D" w:rsidRDefault="0052688D" w:rsidP="00CB6D37">
            <w:pPr>
              <w:numPr>
                <w:ilvl w:val="0"/>
                <w:numId w:val="6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Login to Solar</w:t>
            </w:r>
          </w:p>
          <w:p w14:paraId="2A660B6E" w14:textId="2929DC4D" w:rsidR="0052688D" w:rsidRDefault="0052688D" w:rsidP="00CB6D37">
            <w:pPr>
              <w:numPr>
                <w:ilvl w:val="0"/>
                <w:numId w:val="6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Go to User Maintenance and open the user</w:t>
            </w:r>
          </w:p>
          <w:p w14:paraId="6C4C0F87" w14:textId="264CEA13" w:rsidR="0052688D" w:rsidRDefault="0052688D" w:rsidP="00CB6D37">
            <w:pPr>
              <w:numPr>
                <w:ilvl w:val="0"/>
                <w:numId w:val="6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Assign the </w:t>
            </w:r>
            <w:r w:rsidR="00526F03">
              <w:rPr>
                <w:rFonts w:cs="Calibri"/>
                <w:szCs w:val="22"/>
              </w:rPr>
              <w:t>R</w:t>
            </w:r>
            <w:r>
              <w:rPr>
                <w:rFonts w:cs="Calibri"/>
                <w:szCs w:val="22"/>
              </w:rPr>
              <w:t>ol</w:t>
            </w:r>
            <w:r w:rsidR="00526F03">
              <w:rPr>
                <w:rFonts w:cs="Calibri"/>
                <w:szCs w:val="22"/>
              </w:rPr>
              <w:t xml:space="preserve"> having the WMS menu</w:t>
            </w:r>
            <w:r>
              <w:rPr>
                <w:rFonts w:cs="Calibri"/>
                <w:szCs w:val="22"/>
              </w:rPr>
              <w:t xml:space="preserve"> from setup</w:t>
            </w:r>
          </w:p>
          <w:p w14:paraId="32E22C0E" w14:textId="59E950B0" w:rsidR="00526F03" w:rsidRDefault="00810A7F" w:rsidP="00526F03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C949ED" wp14:editId="1DC0479D">
                  <wp:extent cx="3602335" cy="2907237"/>
                  <wp:effectExtent l="0" t="0" r="0" b="7620"/>
                  <wp:docPr id="1926872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729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963" cy="291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F6A89" w14:textId="66E8CDF0" w:rsidR="001216E0" w:rsidRDefault="003B72B9" w:rsidP="00CB6D37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rPr>
                <w:rFonts w:cs="Calibri"/>
              </w:rPr>
            </w:pPr>
            <w:r>
              <w:rPr>
                <w:rFonts w:cs="Calibri"/>
              </w:rPr>
              <w:t>Repeat steps 1-5 from scenario 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3B72B9" w:rsidRPr="004768E4" w14:paraId="18DE8896" w14:textId="77777777" w:rsidTr="00484712">
              <w:tc>
                <w:tcPr>
                  <w:tcW w:w="4834" w:type="dxa"/>
                </w:tcPr>
                <w:p w14:paraId="5C17104C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lastRenderedPageBreak/>
                    <w:t>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wmsMenu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": [</w:t>
                  </w:r>
                </w:p>
                <w:p w14:paraId="7BD91670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23EB6EE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ProductBarcodeLabels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AFCA632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980AEEB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8C356A5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ToteLotBarcodeLabels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8DFD9A6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7EAD89BF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28A596C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ShelfBarcodeLabels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09579F2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1742077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F0E5045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PickSelect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32A3524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5458A42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7D5DA45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"Picking"</w:t>
                  </w:r>
                </w:p>
                <w:p w14:paraId="7223702A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492F910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2569B3C1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"Staging"</w:t>
                  </w:r>
                </w:p>
                <w:p w14:paraId="6321BDE4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207EB84F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871786E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CycleCount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425E39B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6C99B4BB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FB75AD9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PhysicalCount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18252CD9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65363787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BFD26CF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RecvVerify</w:t>
                  </w:r>
                  <w:proofErr w:type="spellEnd"/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69C6BB33" w14:textId="77777777" w:rsidR="00983F76" w:rsidRPr="00983F76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</w:t>
                  </w:r>
                </w:p>
                <w:p w14:paraId="5A00353C" w14:textId="080871DE" w:rsidR="003B72B9" w:rsidRPr="004768E4" w:rsidRDefault="00983F76" w:rsidP="00983F76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983F76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]</w:t>
                  </w:r>
                </w:p>
              </w:tc>
              <w:tc>
                <w:tcPr>
                  <w:tcW w:w="4834" w:type="dxa"/>
                </w:tcPr>
                <w:p w14:paraId="55072E10" w14:textId="4004B327" w:rsidR="003B72B9" w:rsidRPr="004768E4" w:rsidRDefault="000362F7" w:rsidP="003B72B9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F59B99C" wp14:editId="776BE281">
                        <wp:extent cx="2032635" cy="2120900"/>
                        <wp:effectExtent l="0" t="0" r="5715" b="0"/>
                        <wp:docPr id="86464866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4648668" name=""/>
                                <pic:cNvPicPr/>
                              </pic:nvPicPr>
                              <pic:blipFill rotWithShape="1">
                                <a:blip r:embed="rId25"/>
                                <a:srcRect b="461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1073" cy="21297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EF05DB" w14:textId="77777777" w:rsidR="003B72B9" w:rsidRDefault="003B72B9" w:rsidP="003B72B9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</w:p>
                <w:p w14:paraId="0F7F11E7" w14:textId="7D729B62" w:rsidR="001222CE" w:rsidRPr="004768E4" w:rsidRDefault="00462EE7" w:rsidP="003B72B9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C006D3" wp14:editId="068EADC3">
                        <wp:extent cx="2484240" cy="884140"/>
                        <wp:effectExtent l="0" t="0" r="0" b="0"/>
                        <wp:docPr id="153603871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6038719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2499" cy="894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07CDD6" w14:textId="27D3B3E0" w:rsidR="00972903" w:rsidRDefault="00972903" w:rsidP="00972903">
            <w:pPr>
              <w:ind w:left="1440"/>
              <w:rPr>
                <w:rFonts w:cs="Calibri"/>
                <w:i/>
                <w:szCs w:val="22"/>
              </w:rPr>
            </w:pPr>
            <w:r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r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Pr="00812BFA">
              <w:rPr>
                <w:rFonts w:cs="Calibri"/>
                <w:i/>
                <w:szCs w:val="22"/>
              </w:rPr>
              <w:t xml:space="preserve"> </w:t>
            </w:r>
            <w:r>
              <w:rPr>
                <w:rFonts w:cs="Calibri"/>
                <w:i/>
                <w:szCs w:val="22"/>
              </w:rPr>
              <w:t>**</w:t>
            </w:r>
            <w:r w:rsidR="00195A0B">
              <w:rPr>
                <w:rFonts w:cs="Calibri"/>
                <w:szCs w:val="22"/>
              </w:rPr>
              <w:t>WMS</w:t>
            </w:r>
            <w:r>
              <w:rPr>
                <w:rFonts w:cs="Calibri"/>
                <w:szCs w:val="22"/>
              </w:rPr>
              <w:t xml:space="preserve"> Menu</w:t>
            </w:r>
            <w:r w:rsidR="00684982">
              <w:rPr>
                <w:rFonts w:cs="Calibri"/>
                <w:szCs w:val="22"/>
              </w:rPr>
              <w:t xml:space="preserve"> assigned to the </w:t>
            </w:r>
            <w:r w:rsidR="00362B71">
              <w:rPr>
                <w:rFonts w:cs="Calibri"/>
                <w:szCs w:val="22"/>
              </w:rPr>
              <w:t>R</w:t>
            </w:r>
            <w:r w:rsidR="00684982">
              <w:rPr>
                <w:rFonts w:cs="Calibri"/>
                <w:szCs w:val="22"/>
              </w:rPr>
              <w:t>ol</w:t>
            </w:r>
            <w:r>
              <w:rPr>
                <w:rFonts w:cs="Calibri"/>
                <w:szCs w:val="22"/>
              </w:rPr>
              <w:t xml:space="preserve"> is displayed and arranged as per API sort</w:t>
            </w:r>
            <w:r>
              <w:rPr>
                <w:rFonts w:cs="Calibri"/>
                <w:i/>
                <w:szCs w:val="22"/>
              </w:rPr>
              <w:t>**</w:t>
            </w:r>
          </w:p>
          <w:p w14:paraId="4582B55E" w14:textId="77777777" w:rsidR="00972903" w:rsidRDefault="00972903" w:rsidP="007C7DB6">
            <w:pPr>
              <w:rPr>
                <w:rFonts w:cs="Calibri"/>
                <w:b/>
                <w:bCs/>
                <w:szCs w:val="22"/>
                <w:u w:val="single"/>
              </w:rPr>
            </w:pPr>
          </w:p>
          <w:p w14:paraId="278BBFBE" w14:textId="04E38395" w:rsidR="007C7DB6" w:rsidRPr="00163B1E" w:rsidRDefault="007C7DB6" w:rsidP="007C7DB6">
            <w:pPr>
              <w:rPr>
                <w:rFonts w:cs="Calibri"/>
                <w:b/>
                <w:bCs/>
                <w:szCs w:val="22"/>
              </w:rPr>
            </w:pPr>
            <w:r w:rsidRPr="009C0165">
              <w:rPr>
                <w:rFonts w:cs="Calibri"/>
                <w:b/>
                <w:bCs/>
                <w:szCs w:val="22"/>
                <w:u w:val="single"/>
              </w:rPr>
              <w:t xml:space="preserve">Scenario 4.     </w:t>
            </w:r>
            <w:r w:rsidR="009C0165" w:rsidRPr="009C0165">
              <w:rPr>
                <w:rFonts w:cs="Calibri"/>
                <w:b/>
                <w:bCs/>
                <w:szCs w:val="22"/>
                <w:u w:val="single"/>
              </w:rPr>
              <w:t>Verify a user with WMS Override Menu assigned</w:t>
            </w:r>
            <w:r w:rsidR="009C0165">
              <w:rPr>
                <w:rFonts w:cs="Calibri"/>
                <w:szCs w:val="22"/>
              </w:rPr>
              <w:t>:</w:t>
            </w:r>
            <w:r w:rsidR="009C0165" w:rsidRPr="00062391">
              <w:rPr>
                <w:rFonts w:cs="Calibri"/>
                <w:szCs w:val="22"/>
              </w:rPr>
              <w:t xml:space="preserve"> Here we</w:t>
            </w:r>
            <w:r w:rsidR="009C0165">
              <w:rPr>
                <w:rFonts w:cs="Calibri"/>
                <w:szCs w:val="22"/>
              </w:rPr>
              <w:t xml:space="preserve"> are going to validate that having a WMS </w:t>
            </w:r>
            <w:r w:rsidR="008E7380">
              <w:rPr>
                <w:rFonts w:cs="Calibri"/>
                <w:szCs w:val="22"/>
              </w:rPr>
              <w:t xml:space="preserve">Override </w:t>
            </w:r>
            <w:r w:rsidR="009C0165">
              <w:rPr>
                <w:rFonts w:cs="Calibri"/>
                <w:szCs w:val="22"/>
              </w:rPr>
              <w:t>menu assigned will display that menu on WMS and it will be arranged as API sort.</w:t>
            </w:r>
          </w:p>
          <w:p w14:paraId="3747A694" w14:textId="77777777" w:rsidR="007C7DB6" w:rsidRPr="00812BFA" w:rsidRDefault="007C7DB6" w:rsidP="007C7DB6">
            <w:pPr>
              <w:rPr>
                <w:rFonts w:cs="Calibri"/>
                <w:szCs w:val="22"/>
              </w:rPr>
            </w:pPr>
          </w:p>
          <w:p w14:paraId="52CE4B57" w14:textId="77777777" w:rsidR="007C7DB6" w:rsidRDefault="007C7DB6" w:rsidP="007C7DB6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4F2D1EB3" w14:textId="77777777" w:rsidR="007C7DB6" w:rsidRPr="00812BFA" w:rsidRDefault="007C7DB6" w:rsidP="007C7DB6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10FF878E" w14:textId="77777777" w:rsidR="007C7DB6" w:rsidRDefault="007C7DB6" w:rsidP="00CB6D37">
            <w:pPr>
              <w:numPr>
                <w:ilvl w:val="0"/>
                <w:numId w:val="8"/>
              </w:numPr>
              <w:rPr>
                <w:rFonts w:cs="Calibri"/>
                <w:szCs w:val="22"/>
              </w:rPr>
            </w:pPr>
            <w:r w:rsidRPr="00812BFA">
              <w:rPr>
                <w:rFonts w:cs="Calibri"/>
                <w:szCs w:val="22"/>
              </w:rPr>
              <w:t xml:space="preserve">Log into </w:t>
            </w:r>
            <w:r>
              <w:rPr>
                <w:rFonts w:cs="Calibri"/>
                <w:szCs w:val="22"/>
              </w:rPr>
              <w:t>WMS.</w:t>
            </w:r>
          </w:p>
          <w:p w14:paraId="13F3ED20" w14:textId="6B339970" w:rsidR="008E7380" w:rsidRDefault="008E7380" w:rsidP="00CB6D37">
            <w:pPr>
              <w:numPr>
                <w:ilvl w:val="0"/>
                <w:numId w:val="8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Go to User Maintenance and open the user</w:t>
            </w:r>
          </w:p>
          <w:p w14:paraId="47C1CCB0" w14:textId="4F74C6FB" w:rsidR="008E7380" w:rsidRDefault="008E7380" w:rsidP="00CB6D37">
            <w:pPr>
              <w:numPr>
                <w:ilvl w:val="0"/>
                <w:numId w:val="8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Assign a WMS Override Menu from setup</w:t>
            </w:r>
          </w:p>
          <w:p w14:paraId="4B693A2E" w14:textId="11727346" w:rsidR="008E7380" w:rsidRPr="0007533B" w:rsidRDefault="00B9558F" w:rsidP="008E7380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BCFC2C" wp14:editId="566B81BB">
                  <wp:extent cx="3710350" cy="2994409"/>
                  <wp:effectExtent l="0" t="0" r="4445" b="0"/>
                  <wp:docPr id="1668960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9604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212" cy="3006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013D9" w14:textId="2F2783CA" w:rsidR="007C7DB6" w:rsidRDefault="00B9558F" w:rsidP="00CB6D37">
            <w:pPr>
              <w:pStyle w:val="ListParagraph"/>
              <w:numPr>
                <w:ilvl w:val="0"/>
                <w:numId w:val="8"/>
              </w:numPr>
              <w:tabs>
                <w:tab w:val="left" w:pos="900"/>
              </w:tabs>
              <w:rPr>
                <w:rFonts w:cs="Calibri"/>
              </w:rPr>
            </w:pPr>
            <w:r>
              <w:rPr>
                <w:rFonts w:cs="Calibri"/>
              </w:rPr>
              <w:t>Repeat steps 1-5 from scenario 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163B1E" w:rsidRPr="004768E4" w14:paraId="32065234" w14:textId="77777777" w:rsidTr="00484712">
              <w:tc>
                <w:tcPr>
                  <w:tcW w:w="4834" w:type="dxa"/>
                </w:tcPr>
                <w:p w14:paraId="03DF2B00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  <w:proofErr w:type="spellStart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wmsMenu</w:t>
                  </w:r>
                  <w:proofErr w:type="spellEnd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": [</w:t>
                  </w:r>
                </w:p>
                <w:p w14:paraId="23814A29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206D259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MoveProduct</w:t>
                  </w:r>
                  <w:proofErr w:type="spellEnd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AC076CD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49A617A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19A5857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PickSelect</w:t>
                  </w:r>
                  <w:proofErr w:type="spellEnd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593BE555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69D9E503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7339CF2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"Picking"</w:t>
                  </w:r>
                </w:p>
                <w:p w14:paraId="4218EF98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1AC617A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D245531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"Staging"</w:t>
                  </w:r>
                </w:p>
                <w:p w14:paraId="55E52AC4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3A6859B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660746F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LocationMaint</w:t>
                  </w:r>
                  <w:proofErr w:type="spellEnd"/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2D5F9A18" w14:textId="77777777" w:rsidR="00EF3FA0" w:rsidRPr="00EF3FA0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</w:t>
                  </w:r>
                </w:p>
                <w:p w14:paraId="155726CB" w14:textId="47A76768" w:rsidR="00163B1E" w:rsidRPr="004768E4" w:rsidRDefault="00EF3FA0" w:rsidP="00EF3FA0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EF3FA0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]</w:t>
                  </w:r>
                </w:p>
              </w:tc>
              <w:tc>
                <w:tcPr>
                  <w:tcW w:w="4834" w:type="dxa"/>
                </w:tcPr>
                <w:p w14:paraId="4B77E49B" w14:textId="751C5E04" w:rsidR="00163B1E" w:rsidRPr="004768E4" w:rsidRDefault="00163B1E" w:rsidP="00163B1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</w:p>
                <w:p w14:paraId="5189E440" w14:textId="30CC8048" w:rsidR="00163B1E" w:rsidRPr="004768E4" w:rsidRDefault="00DF1B39" w:rsidP="00163B1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620A5F" wp14:editId="7940244D">
                        <wp:extent cx="1974215" cy="1879042"/>
                        <wp:effectExtent l="0" t="0" r="6985" b="6985"/>
                        <wp:docPr id="19939560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3956017" name=""/>
                                <pic:cNvPicPr/>
                              </pic:nvPicPr>
                              <pic:blipFill rotWithShape="1">
                                <a:blip r:embed="rId28"/>
                                <a:srcRect t="2500" b="17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7160" cy="18913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C5249F" w14:textId="7CDE2834" w:rsidR="00195A0B" w:rsidRDefault="00195A0B" w:rsidP="00195A0B">
            <w:pPr>
              <w:ind w:left="1440"/>
              <w:rPr>
                <w:rFonts w:cs="Calibri"/>
                <w:i/>
                <w:szCs w:val="22"/>
              </w:rPr>
            </w:pPr>
            <w:r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r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Pr="00812BFA">
              <w:rPr>
                <w:rFonts w:cs="Calibri"/>
                <w:i/>
                <w:szCs w:val="22"/>
              </w:rPr>
              <w:t xml:space="preserve"> </w:t>
            </w:r>
            <w:r>
              <w:rPr>
                <w:rFonts w:cs="Calibri"/>
                <w:i/>
                <w:szCs w:val="22"/>
              </w:rPr>
              <w:t>**</w:t>
            </w:r>
            <w:r>
              <w:rPr>
                <w:rFonts w:cs="Calibri"/>
                <w:szCs w:val="22"/>
              </w:rPr>
              <w:t xml:space="preserve">WMS Override Menu is displayed and arranged as per API </w:t>
            </w:r>
            <w:proofErr w:type="gramStart"/>
            <w:r>
              <w:rPr>
                <w:rFonts w:cs="Calibri"/>
                <w:szCs w:val="22"/>
              </w:rPr>
              <w:t>sort</w:t>
            </w:r>
            <w:r>
              <w:rPr>
                <w:rFonts w:cs="Calibri"/>
                <w:i/>
                <w:szCs w:val="22"/>
              </w:rPr>
              <w:t>.*</w:t>
            </w:r>
            <w:proofErr w:type="gramEnd"/>
            <w:r>
              <w:rPr>
                <w:rFonts w:cs="Calibri"/>
                <w:i/>
                <w:szCs w:val="22"/>
              </w:rPr>
              <w:t>*</w:t>
            </w:r>
          </w:p>
          <w:p w14:paraId="6849A73A" w14:textId="77777777" w:rsidR="007C7DB6" w:rsidRDefault="007C7DB6" w:rsidP="00BB03CA">
            <w:pPr>
              <w:rPr>
                <w:rFonts w:cs="Calibri"/>
                <w:b/>
                <w:bCs/>
                <w:szCs w:val="22"/>
                <w:u w:val="single"/>
              </w:rPr>
            </w:pPr>
          </w:p>
          <w:p w14:paraId="25868BC7" w14:textId="1C78D8B1" w:rsidR="001C0BF3" w:rsidRPr="00163B1E" w:rsidRDefault="001622A4" w:rsidP="001C0BF3">
            <w:pPr>
              <w:rPr>
                <w:rFonts w:cs="Calibri"/>
                <w:b/>
                <w:bCs/>
                <w:szCs w:val="22"/>
              </w:rPr>
            </w:pPr>
            <w:r w:rsidRPr="009A3C9B">
              <w:rPr>
                <w:rFonts w:cs="Calibri"/>
                <w:b/>
                <w:bCs/>
                <w:szCs w:val="22"/>
                <w:u w:val="single"/>
              </w:rPr>
              <w:t xml:space="preserve">Scenario 5.     </w:t>
            </w:r>
            <w:r w:rsidR="009A3C9B" w:rsidRPr="009A3C9B">
              <w:rPr>
                <w:rFonts w:cs="Calibri"/>
                <w:b/>
                <w:bCs/>
                <w:szCs w:val="22"/>
                <w:u w:val="single"/>
              </w:rPr>
              <w:t>Verify a user with WMS Menu assigned but menu has invalid options</w:t>
            </w:r>
            <w:r w:rsidR="00B53AD7" w:rsidRPr="00D3593B">
              <w:rPr>
                <w:rFonts w:cs="Calibri"/>
                <w:szCs w:val="22"/>
              </w:rPr>
              <w:t>.</w:t>
            </w:r>
            <w:r w:rsidR="001C0BF3" w:rsidRPr="00062391">
              <w:rPr>
                <w:rFonts w:cs="Calibri"/>
                <w:szCs w:val="22"/>
              </w:rPr>
              <w:t xml:space="preserve"> Here we</w:t>
            </w:r>
            <w:r w:rsidR="001C0BF3">
              <w:rPr>
                <w:rFonts w:cs="Calibri"/>
                <w:szCs w:val="22"/>
              </w:rPr>
              <w:t xml:space="preserve"> are going to validate that having a WMS Override menu assigned with invalid options, will display only valid menus on WMS and it will be arranged as API sort.</w:t>
            </w:r>
          </w:p>
          <w:p w14:paraId="1C25B797" w14:textId="77777777" w:rsidR="001622A4" w:rsidRPr="00812BFA" w:rsidRDefault="001622A4" w:rsidP="001622A4">
            <w:pPr>
              <w:rPr>
                <w:rFonts w:cs="Calibri"/>
                <w:szCs w:val="22"/>
              </w:rPr>
            </w:pPr>
          </w:p>
          <w:p w14:paraId="6E00E249" w14:textId="77777777" w:rsidR="001622A4" w:rsidRDefault="001622A4" w:rsidP="001622A4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lastRenderedPageBreak/>
              <w:t>Steps to reproduce:</w:t>
            </w:r>
          </w:p>
          <w:p w14:paraId="32F600D5" w14:textId="77777777" w:rsidR="001622A4" w:rsidRPr="00812BFA" w:rsidRDefault="001622A4" w:rsidP="001622A4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6540B0BD" w14:textId="69CA10BE" w:rsidR="003A6F1D" w:rsidRDefault="003A6F1D" w:rsidP="00CB6D37">
            <w:pPr>
              <w:numPr>
                <w:ilvl w:val="0"/>
                <w:numId w:val="7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Login to Solar</w:t>
            </w:r>
          </w:p>
          <w:p w14:paraId="4BFDE57D" w14:textId="64073C24" w:rsidR="003A6F1D" w:rsidRDefault="003A6F1D" w:rsidP="00CB6D37">
            <w:pPr>
              <w:numPr>
                <w:ilvl w:val="0"/>
                <w:numId w:val="7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Go to System&gt;System Files&gt;</w:t>
            </w:r>
            <w:r w:rsidR="00B27CCA">
              <w:rPr>
                <w:rFonts w:cs="Calibri"/>
                <w:szCs w:val="22"/>
              </w:rPr>
              <w:t>User Controls&gt;Menu Maintenance</w:t>
            </w:r>
          </w:p>
          <w:p w14:paraId="4C37FCF2" w14:textId="3E23E4C4" w:rsidR="00B27CCA" w:rsidRDefault="00B27CCA" w:rsidP="00CB6D37">
            <w:pPr>
              <w:numPr>
                <w:ilvl w:val="0"/>
                <w:numId w:val="7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Open the </w:t>
            </w:r>
            <w:r w:rsidR="00A45E61">
              <w:rPr>
                <w:rFonts w:cs="Calibri"/>
                <w:szCs w:val="22"/>
              </w:rPr>
              <w:t>WMs Override Menu assigned to the user on scenario 4</w:t>
            </w:r>
          </w:p>
          <w:p w14:paraId="21573004" w14:textId="49F8284F" w:rsidR="00590E20" w:rsidRDefault="00590E20" w:rsidP="00590E20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02F2F8C" wp14:editId="4A486368">
                  <wp:extent cx="4270550" cy="2536243"/>
                  <wp:effectExtent l="0" t="0" r="0" b="0"/>
                  <wp:docPr id="685544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54449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762" cy="254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827CD" w14:textId="037E6E2F" w:rsidR="00A45E61" w:rsidRDefault="00166ED6" w:rsidP="00CB6D37">
            <w:pPr>
              <w:numPr>
                <w:ilvl w:val="0"/>
                <w:numId w:val="7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Assign Invalid Menus</w:t>
            </w:r>
            <w:r w:rsidR="00FE1008">
              <w:rPr>
                <w:rFonts w:cs="Calibri"/>
                <w:szCs w:val="22"/>
              </w:rPr>
              <w:t xml:space="preserve"> from Main Menus list</w:t>
            </w:r>
            <w:r w:rsidR="00B80CEC">
              <w:rPr>
                <w:rFonts w:cs="Calibri"/>
                <w:szCs w:val="22"/>
              </w:rPr>
              <w:t xml:space="preserve"> using Add button</w:t>
            </w:r>
          </w:p>
          <w:p w14:paraId="120056C5" w14:textId="5F9423DD" w:rsidR="00FE1008" w:rsidRDefault="00B73740" w:rsidP="00FE1008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30B5DE" wp14:editId="1402F5C4">
                  <wp:extent cx="4374368" cy="2597900"/>
                  <wp:effectExtent l="0" t="0" r="7620" b="0"/>
                  <wp:docPr id="420115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158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567" cy="260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F51BA" w14:textId="31243CF0" w:rsidR="00B80CEC" w:rsidRDefault="00B80CEC" w:rsidP="00CB6D37">
            <w:pPr>
              <w:numPr>
                <w:ilvl w:val="0"/>
                <w:numId w:val="7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Save changes</w:t>
            </w:r>
          </w:p>
          <w:p w14:paraId="3FA8D36E" w14:textId="1E40883B" w:rsidR="001622A4" w:rsidRDefault="001109DA" w:rsidP="00CB6D37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rPr>
                <w:rFonts w:cs="Calibri"/>
              </w:rPr>
            </w:pPr>
            <w:r>
              <w:rPr>
                <w:rFonts w:cs="Calibri"/>
              </w:rPr>
              <w:lastRenderedPageBreak/>
              <w:t>Repeat steps 1-5 from scenario 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1109DA" w:rsidRPr="004768E4" w14:paraId="1E6D4A9A" w14:textId="77777777" w:rsidTr="00484712">
              <w:tc>
                <w:tcPr>
                  <w:tcW w:w="4834" w:type="dxa"/>
                </w:tcPr>
                <w:p w14:paraId="3435BD10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  <w:proofErr w:type="spellStart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wmsMenu</w:t>
                  </w:r>
                  <w:proofErr w:type="spellEnd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": [</w:t>
                  </w:r>
                </w:p>
                <w:p w14:paraId="0CA2D0AE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5D2C49B9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MoveProduct</w:t>
                  </w:r>
                  <w:proofErr w:type="spellEnd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071525FD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15EFDFA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44239F6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PickSelect</w:t>
                  </w:r>
                  <w:proofErr w:type="spellEnd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BB6598D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5D963F20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800A4B6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"Picking"</w:t>
                  </w:r>
                </w:p>
                <w:p w14:paraId="7BBBBE25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6C7A7E16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243FA85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"Staging"</w:t>
                  </w:r>
                </w:p>
                <w:p w14:paraId="74EE82C6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7D1BEA8D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3302108B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LocationMaint</w:t>
                  </w:r>
                  <w:proofErr w:type="spellEnd"/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1417EEF" w14:textId="77777777" w:rsidR="00FE477E" w:rsidRPr="00FE477E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</w:t>
                  </w:r>
                </w:p>
                <w:p w14:paraId="14AA1127" w14:textId="78AF79E0" w:rsidR="001109DA" w:rsidRPr="004768E4" w:rsidRDefault="00FE477E" w:rsidP="00FE477E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FE477E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]</w:t>
                  </w:r>
                </w:p>
              </w:tc>
              <w:tc>
                <w:tcPr>
                  <w:tcW w:w="4834" w:type="dxa"/>
                </w:tcPr>
                <w:p w14:paraId="29B4F6D0" w14:textId="39FD383D" w:rsidR="001109DA" w:rsidRPr="004768E4" w:rsidRDefault="001C38CC" w:rsidP="001109DA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63467D" wp14:editId="27E1A6D3">
                        <wp:extent cx="2120202" cy="2454809"/>
                        <wp:effectExtent l="0" t="0" r="0" b="3175"/>
                        <wp:docPr id="71252603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3956017" name=""/>
                                <pic:cNvPicPr/>
                              </pic:nvPicPr>
                              <pic:blipFill rotWithShape="1">
                                <a:blip r:embed="rId28"/>
                                <a:srcRect t="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4482" cy="24713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AC40857" w14:textId="6CE1A22D" w:rsidR="001622A4" w:rsidRDefault="001C38CC" w:rsidP="001C0BF3">
            <w:pPr>
              <w:ind w:left="1440"/>
              <w:rPr>
                <w:rFonts w:cs="Calibri"/>
                <w:i/>
                <w:szCs w:val="22"/>
              </w:rPr>
            </w:pPr>
            <w:r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r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Pr="00812BFA">
              <w:rPr>
                <w:rFonts w:cs="Calibri"/>
                <w:i/>
                <w:szCs w:val="22"/>
              </w:rPr>
              <w:t xml:space="preserve"> </w:t>
            </w:r>
            <w:r>
              <w:rPr>
                <w:rFonts w:cs="Calibri"/>
                <w:i/>
                <w:szCs w:val="22"/>
              </w:rPr>
              <w:t>**</w:t>
            </w:r>
            <w:r w:rsidRPr="00694BC8">
              <w:rPr>
                <w:rFonts w:cs="Calibri"/>
                <w:szCs w:val="22"/>
              </w:rPr>
              <w:t xml:space="preserve">Only valid </w:t>
            </w:r>
            <w:r w:rsidR="00694BC8">
              <w:rPr>
                <w:rFonts w:cs="Calibri"/>
                <w:szCs w:val="22"/>
              </w:rPr>
              <w:t xml:space="preserve">RF </w:t>
            </w:r>
            <w:r w:rsidRPr="00694BC8">
              <w:rPr>
                <w:rFonts w:cs="Calibri"/>
                <w:szCs w:val="22"/>
              </w:rPr>
              <w:t xml:space="preserve">options </w:t>
            </w:r>
            <w:r w:rsidR="00694BC8" w:rsidRPr="00694BC8">
              <w:rPr>
                <w:rFonts w:cs="Calibri"/>
                <w:szCs w:val="22"/>
              </w:rPr>
              <w:t>from</w:t>
            </w:r>
            <w:r w:rsidR="00694BC8">
              <w:rPr>
                <w:rFonts w:cs="Calibri"/>
                <w:i/>
                <w:szCs w:val="22"/>
              </w:rPr>
              <w:t xml:space="preserve"> </w:t>
            </w:r>
            <w:r>
              <w:rPr>
                <w:rFonts w:cs="Calibri"/>
                <w:szCs w:val="22"/>
              </w:rPr>
              <w:t xml:space="preserve">WMS Override Menu </w:t>
            </w:r>
            <w:r w:rsidR="00694BC8">
              <w:rPr>
                <w:rFonts w:cs="Calibri"/>
                <w:szCs w:val="22"/>
              </w:rPr>
              <w:t>are</w:t>
            </w:r>
            <w:r>
              <w:rPr>
                <w:rFonts w:cs="Calibri"/>
                <w:szCs w:val="22"/>
              </w:rPr>
              <w:t xml:space="preserve"> displayed and arranged as per API </w:t>
            </w:r>
            <w:proofErr w:type="gramStart"/>
            <w:r>
              <w:rPr>
                <w:rFonts w:cs="Calibri"/>
                <w:szCs w:val="22"/>
              </w:rPr>
              <w:t>sort</w:t>
            </w:r>
            <w:r>
              <w:rPr>
                <w:rFonts w:cs="Calibri"/>
                <w:i/>
                <w:szCs w:val="22"/>
              </w:rPr>
              <w:t>.*</w:t>
            </w:r>
            <w:proofErr w:type="gramEnd"/>
            <w:r>
              <w:rPr>
                <w:rFonts w:cs="Calibri"/>
                <w:i/>
                <w:szCs w:val="22"/>
              </w:rPr>
              <w:t>*</w:t>
            </w:r>
          </w:p>
          <w:p w14:paraId="4FB725CC" w14:textId="77777777" w:rsidR="001C0BF3" w:rsidRPr="001C0BF3" w:rsidRDefault="001C0BF3" w:rsidP="001C0BF3">
            <w:pPr>
              <w:ind w:left="1440"/>
              <w:rPr>
                <w:rFonts w:cs="Calibri"/>
                <w:i/>
                <w:szCs w:val="22"/>
              </w:rPr>
            </w:pPr>
          </w:p>
          <w:p w14:paraId="6CDAA976" w14:textId="211AB81B" w:rsidR="00956ED1" w:rsidRPr="00C344AE" w:rsidRDefault="00956ED1" w:rsidP="00956ED1">
            <w:pPr>
              <w:rPr>
                <w:rFonts w:cs="Calibri"/>
                <w:b/>
                <w:bCs/>
                <w:szCs w:val="22"/>
              </w:rPr>
            </w:pPr>
            <w:r w:rsidRPr="00C344AE">
              <w:rPr>
                <w:rFonts w:cs="Calibri"/>
                <w:b/>
                <w:bCs/>
                <w:szCs w:val="22"/>
                <w:u w:val="single"/>
              </w:rPr>
              <w:t xml:space="preserve">Scenario 6.     </w:t>
            </w:r>
            <w:r w:rsidR="00C344AE" w:rsidRPr="00C344AE">
              <w:rPr>
                <w:rFonts w:cs="Calibri"/>
                <w:b/>
                <w:bCs/>
                <w:szCs w:val="22"/>
                <w:u w:val="single"/>
              </w:rPr>
              <w:t>Verify user with BARCODE submenus assigned individually</w:t>
            </w:r>
            <w:r w:rsidR="00C344AE" w:rsidRPr="00C344AE">
              <w:rPr>
                <w:rFonts w:cs="Calibri"/>
                <w:b/>
                <w:bCs/>
                <w:szCs w:val="22"/>
              </w:rPr>
              <w:t>:</w:t>
            </w:r>
            <w:r w:rsidR="00D322E1" w:rsidRPr="00062391">
              <w:rPr>
                <w:rFonts w:cs="Calibri"/>
                <w:szCs w:val="22"/>
              </w:rPr>
              <w:t xml:space="preserve"> Here we</w:t>
            </w:r>
            <w:r w:rsidR="00D322E1">
              <w:rPr>
                <w:rFonts w:cs="Calibri"/>
                <w:szCs w:val="22"/>
              </w:rPr>
              <w:t xml:space="preserve"> are going to validate that having a WMS Override menu assigned with Barcode submenus options</w:t>
            </w:r>
            <w:r w:rsidR="00253133">
              <w:rPr>
                <w:rFonts w:cs="Calibri"/>
                <w:szCs w:val="22"/>
              </w:rPr>
              <w:t xml:space="preserve"> added individually</w:t>
            </w:r>
            <w:r w:rsidR="00D322E1">
              <w:rPr>
                <w:rFonts w:cs="Calibri"/>
                <w:szCs w:val="22"/>
              </w:rPr>
              <w:t xml:space="preserve">, will display </w:t>
            </w:r>
            <w:r w:rsidR="00253133">
              <w:rPr>
                <w:rFonts w:cs="Calibri"/>
                <w:szCs w:val="22"/>
              </w:rPr>
              <w:t>BARCODE menu on</w:t>
            </w:r>
            <w:r w:rsidR="00D322E1">
              <w:rPr>
                <w:rFonts w:cs="Calibri"/>
                <w:szCs w:val="22"/>
              </w:rPr>
              <w:t xml:space="preserve"> WMS </w:t>
            </w:r>
            <w:r w:rsidR="00253133">
              <w:rPr>
                <w:rFonts w:cs="Calibri"/>
                <w:szCs w:val="22"/>
              </w:rPr>
              <w:t xml:space="preserve">but </w:t>
            </w:r>
            <w:r w:rsidR="008E4548">
              <w:rPr>
                <w:rFonts w:cs="Calibri"/>
                <w:szCs w:val="22"/>
              </w:rPr>
              <w:t>submenu</w:t>
            </w:r>
            <w:r w:rsidR="00253133">
              <w:rPr>
                <w:rFonts w:cs="Calibri"/>
                <w:szCs w:val="22"/>
              </w:rPr>
              <w:t xml:space="preserve"> </w:t>
            </w:r>
            <w:r w:rsidR="00626FEB">
              <w:rPr>
                <w:rFonts w:cs="Calibri"/>
                <w:szCs w:val="22"/>
              </w:rPr>
              <w:t>will not be arranged as API sort</w:t>
            </w:r>
            <w:r w:rsidR="00D322E1">
              <w:rPr>
                <w:rFonts w:cs="Calibri"/>
                <w:szCs w:val="22"/>
              </w:rPr>
              <w:t>.</w:t>
            </w:r>
          </w:p>
          <w:p w14:paraId="7ECB5D7E" w14:textId="77777777" w:rsidR="00956ED1" w:rsidRPr="00812BFA" w:rsidRDefault="00956ED1" w:rsidP="00956ED1">
            <w:pPr>
              <w:rPr>
                <w:rFonts w:cs="Calibri"/>
                <w:szCs w:val="22"/>
              </w:rPr>
            </w:pPr>
          </w:p>
          <w:p w14:paraId="5ACEA2CF" w14:textId="77777777" w:rsidR="00956ED1" w:rsidRDefault="00956ED1" w:rsidP="00956ED1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4448B8BD" w14:textId="77777777" w:rsidR="00956ED1" w:rsidRPr="00812BFA" w:rsidRDefault="00956ED1" w:rsidP="00956ED1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070FF01F" w14:textId="7DAF316A" w:rsidR="005C1704" w:rsidRDefault="005C1704" w:rsidP="00CB6D37">
            <w:pPr>
              <w:numPr>
                <w:ilvl w:val="0"/>
                <w:numId w:val="10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Repeat steps 1-3 from scenario 5</w:t>
            </w:r>
          </w:p>
          <w:p w14:paraId="5428DCA3" w14:textId="5AF4C854" w:rsidR="005C1704" w:rsidRDefault="00AC7CE3" w:rsidP="00CB6D37">
            <w:pPr>
              <w:numPr>
                <w:ilvl w:val="0"/>
                <w:numId w:val="10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Remove invalid Menus</w:t>
            </w:r>
          </w:p>
          <w:p w14:paraId="18911607" w14:textId="5B624BC6" w:rsidR="00AC7CE3" w:rsidRDefault="00AC7CE3" w:rsidP="00CB6D37">
            <w:pPr>
              <w:numPr>
                <w:ilvl w:val="0"/>
                <w:numId w:val="10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Add </w:t>
            </w:r>
            <w:r w:rsidR="009C0318">
              <w:rPr>
                <w:rFonts w:cs="Calibri"/>
                <w:szCs w:val="22"/>
              </w:rPr>
              <w:t xml:space="preserve">2 </w:t>
            </w:r>
            <w:r w:rsidR="007E5FDA">
              <w:rPr>
                <w:rFonts w:cs="Calibri"/>
                <w:szCs w:val="22"/>
              </w:rPr>
              <w:t>submenus from the Bar code Labels Menu using Add button</w:t>
            </w:r>
          </w:p>
          <w:p w14:paraId="05DE1658" w14:textId="08B44F4A" w:rsidR="009C0318" w:rsidRDefault="009C0318" w:rsidP="009C0318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28262" wp14:editId="7A67BA89">
                  <wp:extent cx="4459779" cy="2290429"/>
                  <wp:effectExtent l="0" t="0" r="0" b="0"/>
                  <wp:docPr id="27968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828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096" cy="230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93533" w14:textId="0EFEA910" w:rsidR="007E5FDA" w:rsidRDefault="007E5FDA" w:rsidP="00CB6D37">
            <w:pPr>
              <w:numPr>
                <w:ilvl w:val="0"/>
                <w:numId w:val="10"/>
              </w:numPr>
              <w:rPr>
                <w:rFonts w:cs="Calibri"/>
                <w:szCs w:val="22"/>
              </w:rPr>
            </w:pPr>
            <w:proofErr w:type="spellStart"/>
            <w:r>
              <w:rPr>
                <w:rFonts w:cs="Calibri"/>
                <w:szCs w:val="22"/>
              </w:rPr>
              <w:t>SAve</w:t>
            </w:r>
            <w:proofErr w:type="spellEnd"/>
            <w:r>
              <w:rPr>
                <w:rFonts w:cs="Calibri"/>
                <w:szCs w:val="22"/>
              </w:rPr>
              <w:t xml:space="preserve"> changes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4834"/>
              <w:gridCol w:w="4834"/>
            </w:tblGrid>
            <w:tr w:rsidR="002008AA" w:rsidRPr="004768E4" w14:paraId="496F19FB" w14:textId="77777777" w:rsidTr="00484712">
              <w:tc>
                <w:tcPr>
                  <w:tcW w:w="4834" w:type="dxa"/>
                </w:tcPr>
                <w:p w14:paraId="07F6AF50" w14:textId="12D11CDD" w:rsidR="00324B5D" w:rsidRPr="00324B5D" w:rsidRDefault="007E5FDA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rFonts w:cs="Calibri"/>
                    </w:rPr>
                    <w:t>Repeat steps 1-5 from scenario 1</w:t>
                  </w:r>
                  <w:r w:rsidR="00324B5D"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"wmsMenu": [</w:t>
                  </w:r>
                </w:p>
                <w:p w14:paraId="1DB03A66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0CBD2696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ProductBarcodeLabels</w:t>
                  </w:r>
                  <w:proofErr w:type="spellEnd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4F7DFF9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2FC2248F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6015558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ToteLotBarcodeLabels</w:t>
                  </w:r>
                  <w:proofErr w:type="spellEnd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3C33F12D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2FB82DE1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47C4E51B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MoveProduct</w:t>
                  </w:r>
                  <w:proofErr w:type="spellEnd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67962AE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06F7CD1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B8291B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PickSelect</w:t>
                  </w:r>
                  <w:proofErr w:type="spellEnd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0B1BF398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4A5CBC0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2A5252A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"Picking"</w:t>
                  </w:r>
                </w:p>
                <w:p w14:paraId="748F9BF0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445E44AB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6F7D1EF9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"Staging"</w:t>
                  </w:r>
                </w:p>
                <w:p w14:paraId="2E1A21E8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},</w:t>
                  </w:r>
                </w:p>
                <w:p w14:paraId="3B93870A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{</w:t>
                  </w:r>
                </w:p>
                <w:p w14:paraId="25B06898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  "id": "</w:t>
                  </w:r>
                  <w:proofErr w:type="spellStart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LocationMaint</w:t>
                  </w:r>
                  <w:proofErr w:type="spellEnd"/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>"</w:t>
                  </w:r>
                </w:p>
                <w:p w14:paraId="7BA96083" w14:textId="77777777" w:rsidR="00324B5D" w:rsidRPr="00324B5D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  }</w:t>
                  </w:r>
                </w:p>
                <w:p w14:paraId="025F813C" w14:textId="2BE884DE" w:rsidR="001927F0" w:rsidRPr="004768E4" w:rsidRDefault="00324B5D" w:rsidP="00324B5D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 w:rsidRPr="00324B5D">
                    <w:rPr>
                      <w:rFonts w:asciiTheme="minorHAnsi" w:hAnsiTheme="minorHAnsi" w:cstheme="minorHAnsi"/>
                      <w:sz w:val="14"/>
                      <w:szCs w:val="14"/>
                    </w:rPr>
                    <w:t xml:space="preserve">  ]</w:t>
                  </w:r>
                </w:p>
              </w:tc>
              <w:tc>
                <w:tcPr>
                  <w:tcW w:w="4834" w:type="dxa"/>
                </w:tcPr>
                <w:p w14:paraId="24ED94B8" w14:textId="76459787" w:rsidR="002008AA" w:rsidRPr="004768E4" w:rsidRDefault="002008AA" w:rsidP="001C0BF3">
                  <w:pPr>
                    <w:rPr>
                      <w:rFonts w:asciiTheme="minorHAnsi" w:hAnsiTheme="minorHAnsi" w:cstheme="minorHAnsi"/>
                      <w:sz w:val="14"/>
                      <w:szCs w:val="1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8A760F7" wp14:editId="42F66141">
                        <wp:extent cx="2054887" cy="1651248"/>
                        <wp:effectExtent l="0" t="0" r="2540" b="6350"/>
                        <wp:docPr id="99404961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4049618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9172" cy="1654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6737E">
                    <w:rPr>
                      <w:noProof/>
                    </w:rPr>
                    <w:t xml:space="preserve"> </w:t>
                  </w:r>
                  <w:r w:rsidR="007D6ED0">
                    <w:rPr>
                      <w:noProof/>
                    </w:rPr>
                    <w:drawing>
                      <wp:inline distT="0" distB="0" distL="0" distR="0" wp14:anchorId="66D30C47" wp14:editId="242014E5">
                        <wp:extent cx="2546985" cy="694552"/>
                        <wp:effectExtent l="0" t="0" r="5715" b="0"/>
                        <wp:docPr id="95565591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5655912" name=""/>
                                <pic:cNvPicPr/>
                              </pic:nvPicPr>
                              <pic:blipFill rotWithShape="1">
                                <a:blip r:embed="rId33"/>
                                <a:srcRect t="231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0803" cy="698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F1BD93" w14:textId="767F5267" w:rsidR="00F765D6" w:rsidRDefault="00726237" w:rsidP="00F765D6">
            <w:pPr>
              <w:ind w:left="1440"/>
              <w:rPr>
                <w:rFonts w:cs="Calibri"/>
                <w:i/>
                <w:szCs w:val="22"/>
              </w:rPr>
            </w:pPr>
            <w:r>
              <w:rPr>
                <w:rFonts w:cs="Calibri"/>
                <w:b/>
                <w:i/>
                <w:color w:val="4472C4"/>
                <w:szCs w:val="22"/>
              </w:rPr>
              <w:t xml:space="preserve"> </w:t>
            </w:r>
            <w:r w:rsidR="00F765D6" w:rsidRPr="00812BFA">
              <w:rPr>
                <w:rFonts w:cs="Calibri"/>
                <w:b/>
                <w:i/>
                <w:color w:val="4472C4"/>
                <w:szCs w:val="22"/>
              </w:rPr>
              <w:t>Expected Result</w:t>
            </w:r>
            <w:r w:rsidR="00F765D6" w:rsidRPr="000D40BF">
              <w:rPr>
                <w:rFonts w:cs="Calibri"/>
                <w:b/>
                <w:i/>
                <w:color w:val="4472C4"/>
                <w:szCs w:val="22"/>
              </w:rPr>
              <w:t>:</w:t>
            </w:r>
            <w:r w:rsidR="00F765D6" w:rsidRPr="00812BFA">
              <w:rPr>
                <w:rFonts w:cs="Calibri"/>
                <w:i/>
                <w:szCs w:val="22"/>
              </w:rPr>
              <w:t xml:space="preserve"> </w:t>
            </w:r>
            <w:r w:rsidR="00F765D6">
              <w:rPr>
                <w:rFonts w:cs="Calibri"/>
                <w:i/>
                <w:szCs w:val="22"/>
              </w:rPr>
              <w:t>**</w:t>
            </w:r>
            <w:r w:rsidR="00F765D6" w:rsidRPr="00694BC8">
              <w:rPr>
                <w:rFonts w:cs="Calibri"/>
                <w:szCs w:val="22"/>
              </w:rPr>
              <w:t xml:space="preserve">Only valid </w:t>
            </w:r>
            <w:r w:rsidR="00F765D6">
              <w:rPr>
                <w:rFonts w:cs="Calibri"/>
                <w:szCs w:val="22"/>
              </w:rPr>
              <w:t xml:space="preserve">RF </w:t>
            </w:r>
            <w:r w:rsidR="00F765D6" w:rsidRPr="00694BC8">
              <w:rPr>
                <w:rFonts w:cs="Calibri"/>
                <w:szCs w:val="22"/>
              </w:rPr>
              <w:t>options from</w:t>
            </w:r>
            <w:r w:rsidR="00F765D6">
              <w:rPr>
                <w:rFonts w:cs="Calibri"/>
                <w:i/>
                <w:szCs w:val="22"/>
              </w:rPr>
              <w:t xml:space="preserve"> </w:t>
            </w:r>
            <w:r w:rsidR="00F765D6">
              <w:rPr>
                <w:rFonts w:cs="Calibri"/>
                <w:szCs w:val="22"/>
              </w:rPr>
              <w:t xml:space="preserve">WMS Override Menu are displayed and arranged as per API </w:t>
            </w:r>
            <w:proofErr w:type="gramStart"/>
            <w:r w:rsidR="00F765D6">
              <w:rPr>
                <w:rFonts w:cs="Calibri"/>
                <w:szCs w:val="22"/>
              </w:rPr>
              <w:t>sort</w:t>
            </w:r>
            <w:r w:rsidR="00F765D6">
              <w:rPr>
                <w:rFonts w:cs="Calibri"/>
                <w:i/>
                <w:szCs w:val="22"/>
              </w:rPr>
              <w:t>.*</w:t>
            </w:r>
            <w:proofErr w:type="gramEnd"/>
            <w:r w:rsidR="00F765D6">
              <w:rPr>
                <w:rFonts w:cs="Calibri"/>
                <w:i/>
                <w:szCs w:val="22"/>
              </w:rPr>
              <w:t>*</w:t>
            </w:r>
          </w:p>
          <w:p w14:paraId="776067D3" w14:textId="77777777" w:rsidR="00132723" w:rsidRDefault="00132723" w:rsidP="007A4141">
            <w:pPr>
              <w:rPr>
                <w:rFonts w:cs="Calibri"/>
                <w:szCs w:val="22"/>
              </w:rPr>
            </w:pPr>
          </w:p>
          <w:p w14:paraId="51FB0343" w14:textId="2102689A" w:rsidR="007A4141" w:rsidRPr="00812BFA" w:rsidRDefault="007A4141" w:rsidP="007A4141">
            <w:pPr>
              <w:rPr>
                <w:rFonts w:cs="Calibri"/>
                <w:szCs w:val="22"/>
              </w:rPr>
            </w:pPr>
            <w:r w:rsidRPr="00BF5778">
              <w:rPr>
                <w:rFonts w:cs="Calibri"/>
                <w:b/>
                <w:bCs/>
                <w:szCs w:val="22"/>
                <w:u w:val="single"/>
              </w:rPr>
              <w:t xml:space="preserve">Scenario 7.     </w:t>
            </w:r>
            <w:r w:rsidR="00BF5778" w:rsidRPr="00BF5778">
              <w:rPr>
                <w:rFonts w:cs="Calibri"/>
                <w:b/>
                <w:bCs/>
                <w:szCs w:val="22"/>
                <w:u w:val="single"/>
              </w:rPr>
              <w:t>Verify WMS dashboard when picker is changed</w:t>
            </w:r>
            <w:r w:rsidR="00BF5778">
              <w:rPr>
                <w:rFonts w:cs="Calibri"/>
                <w:szCs w:val="22"/>
              </w:rPr>
              <w:t>:</w:t>
            </w:r>
          </w:p>
          <w:p w14:paraId="4360D2B4" w14:textId="77777777" w:rsidR="007A4141" w:rsidRPr="00812BFA" w:rsidRDefault="007A4141" w:rsidP="007A4141">
            <w:pPr>
              <w:rPr>
                <w:rFonts w:cs="Calibri"/>
                <w:szCs w:val="22"/>
              </w:rPr>
            </w:pPr>
          </w:p>
          <w:p w14:paraId="74801F40" w14:textId="77777777" w:rsidR="007A4141" w:rsidRDefault="007A4141" w:rsidP="007A4141">
            <w:pPr>
              <w:ind w:left="360" w:firstLine="720"/>
              <w:rPr>
                <w:rFonts w:cs="Calibri"/>
                <w:szCs w:val="22"/>
                <w:u w:val="single"/>
              </w:rPr>
            </w:pPr>
            <w:r w:rsidRPr="00812BFA">
              <w:rPr>
                <w:rFonts w:cs="Calibri"/>
                <w:szCs w:val="22"/>
                <w:u w:val="single"/>
              </w:rPr>
              <w:t>Steps to reproduce:</w:t>
            </w:r>
          </w:p>
          <w:p w14:paraId="723BCE9C" w14:textId="77777777" w:rsidR="007A4141" w:rsidRPr="00812BFA" w:rsidRDefault="007A4141" w:rsidP="007A4141">
            <w:pPr>
              <w:ind w:left="360" w:firstLine="720"/>
              <w:rPr>
                <w:rFonts w:cs="Calibri"/>
                <w:szCs w:val="22"/>
                <w:u w:val="single"/>
              </w:rPr>
            </w:pPr>
          </w:p>
          <w:p w14:paraId="25116CB6" w14:textId="77777777" w:rsidR="000A440D" w:rsidRDefault="007A4141" w:rsidP="00CB6D37">
            <w:pPr>
              <w:numPr>
                <w:ilvl w:val="0"/>
                <w:numId w:val="9"/>
              </w:numPr>
              <w:rPr>
                <w:rFonts w:cs="Calibri"/>
                <w:szCs w:val="22"/>
              </w:rPr>
            </w:pPr>
            <w:r w:rsidRPr="00812BFA">
              <w:rPr>
                <w:rFonts w:cs="Calibri"/>
                <w:szCs w:val="22"/>
              </w:rPr>
              <w:t xml:space="preserve">Log into </w:t>
            </w:r>
            <w:r>
              <w:rPr>
                <w:rFonts w:cs="Calibri"/>
                <w:szCs w:val="22"/>
              </w:rPr>
              <w:t>WMS</w:t>
            </w:r>
            <w:r w:rsidR="00D657FE">
              <w:rPr>
                <w:rFonts w:cs="Calibri"/>
                <w:szCs w:val="22"/>
              </w:rPr>
              <w:t xml:space="preserve"> </w:t>
            </w:r>
          </w:p>
          <w:p w14:paraId="486CCD87" w14:textId="30172B44" w:rsidR="005470E9" w:rsidRDefault="00B65C75" w:rsidP="005470E9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E3A19B" wp14:editId="1623DA8D">
                  <wp:extent cx="2321170" cy="1865226"/>
                  <wp:effectExtent l="0" t="0" r="3175" b="1905"/>
                  <wp:docPr id="1424012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1284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83" cy="18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23A51" w14:textId="55A3D818" w:rsidR="007A4141" w:rsidRDefault="000A440D" w:rsidP="00CB6D37">
            <w:pPr>
              <w:numPr>
                <w:ilvl w:val="0"/>
                <w:numId w:val="9"/>
              </w:numPr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Cha</w:t>
            </w:r>
            <w:r w:rsidR="00D633C5">
              <w:rPr>
                <w:rFonts w:cs="Calibri"/>
                <w:szCs w:val="22"/>
              </w:rPr>
              <w:t>n</w:t>
            </w:r>
            <w:r>
              <w:rPr>
                <w:rFonts w:cs="Calibri"/>
                <w:szCs w:val="22"/>
              </w:rPr>
              <w:t xml:space="preserve">ge the picker </w:t>
            </w:r>
            <w:r w:rsidR="00D657FE">
              <w:rPr>
                <w:rFonts w:cs="Calibri"/>
                <w:szCs w:val="22"/>
              </w:rPr>
              <w:t xml:space="preserve">with a user that is using the </w:t>
            </w:r>
            <w:r>
              <w:rPr>
                <w:rFonts w:cs="Calibri"/>
                <w:szCs w:val="22"/>
              </w:rPr>
              <w:t>menu from General Control File</w:t>
            </w:r>
          </w:p>
          <w:p w14:paraId="30C04BC3" w14:textId="270621B5" w:rsidR="00E16710" w:rsidRPr="0007533B" w:rsidRDefault="00EF3C5F" w:rsidP="00E16710">
            <w:pPr>
              <w:ind w:left="1440"/>
              <w:rPr>
                <w:rFonts w:cs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47EE6D" wp14:editId="16459145">
                  <wp:extent cx="2607548" cy="2493500"/>
                  <wp:effectExtent l="0" t="0" r="2540" b="2540"/>
                  <wp:docPr id="997257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5719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813" cy="250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35A2F" w14:textId="52B12788" w:rsidR="00EF3C5F" w:rsidRDefault="00EF3C5F" w:rsidP="00CB6D37">
            <w:pPr>
              <w:pStyle w:val="ListParagraph"/>
              <w:numPr>
                <w:ilvl w:val="0"/>
                <w:numId w:val="9"/>
              </w:numPr>
              <w:tabs>
                <w:tab w:val="left" w:pos="900"/>
              </w:tabs>
              <w:rPr>
                <w:rFonts w:cs="Calibri"/>
              </w:rPr>
            </w:pPr>
            <w:r>
              <w:rPr>
                <w:rFonts w:cs="Calibri"/>
              </w:rPr>
              <w:t>Return to Main dashboard</w:t>
            </w:r>
          </w:p>
          <w:p w14:paraId="7B925707" w14:textId="1677BDB8" w:rsidR="00EF3C5F" w:rsidRDefault="00CE4D46" w:rsidP="00CE4D46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B5F000" wp14:editId="50A2BBDC">
                  <wp:extent cx="2844800" cy="2974646"/>
                  <wp:effectExtent l="0" t="0" r="0" b="0"/>
                  <wp:docPr id="348255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5524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579" cy="297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51C1A" w14:textId="2A8DAE7D" w:rsidR="004D2371" w:rsidRDefault="00CE4D46" w:rsidP="004D2371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  <w:r w:rsidRPr="00812BFA">
              <w:rPr>
                <w:rFonts w:cs="Calibri"/>
                <w:b/>
                <w:i/>
                <w:color w:val="4472C4"/>
              </w:rPr>
              <w:t>Expected Result</w:t>
            </w:r>
            <w:r w:rsidRPr="000D40BF">
              <w:rPr>
                <w:rFonts w:cs="Calibri"/>
                <w:b/>
                <w:i/>
                <w:color w:val="4472C4"/>
              </w:rPr>
              <w:t>:</w:t>
            </w:r>
            <w:r w:rsidRPr="00812BFA">
              <w:rPr>
                <w:rFonts w:cs="Calibri"/>
                <w:i/>
              </w:rPr>
              <w:t xml:space="preserve"> </w:t>
            </w:r>
            <w:r>
              <w:rPr>
                <w:rFonts w:cs="Calibri"/>
                <w:i/>
              </w:rPr>
              <w:t xml:space="preserve">** </w:t>
            </w:r>
            <w:r>
              <w:rPr>
                <w:rFonts w:cs="Calibri"/>
              </w:rPr>
              <w:t>WMS Menu displayed is from logged session</w:t>
            </w:r>
            <w:r>
              <w:rPr>
                <w:rFonts w:cs="Calibri"/>
                <w:i/>
              </w:rPr>
              <w:t>**</w:t>
            </w:r>
          </w:p>
          <w:p w14:paraId="5D90C603" w14:textId="77777777" w:rsidR="00E454B9" w:rsidRDefault="00E454B9" w:rsidP="00E454B9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</w:rPr>
            </w:pPr>
          </w:p>
          <w:p w14:paraId="35EE0450" w14:textId="3F3714CD" w:rsidR="00510732" w:rsidRPr="00BF5778" w:rsidRDefault="00510732" w:rsidP="00BF5778">
            <w:pPr>
              <w:pStyle w:val="ListParagraph"/>
              <w:tabs>
                <w:tab w:val="left" w:pos="900"/>
              </w:tabs>
              <w:ind w:left="1440"/>
              <w:rPr>
                <w:rFonts w:cs="Calibri"/>
                <w:i/>
              </w:rPr>
            </w:pPr>
          </w:p>
        </w:tc>
      </w:tr>
    </w:tbl>
    <w:p w14:paraId="6A063A36" w14:textId="112A39EE" w:rsidR="004330F3" w:rsidRPr="00812BFA" w:rsidRDefault="004330F3" w:rsidP="00E454B9">
      <w:pPr>
        <w:tabs>
          <w:tab w:val="left" w:pos="6340"/>
        </w:tabs>
        <w:rPr>
          <w:rFonts w:cs="Calibri"/>
        </w:rPr>
      </w:pPr>
    </w:p>
    <w:sectPr w:rsidR="004330F3" w:rsidRPr="00812BFA" w:rsidSect="004F48BF">
      <w:headerReference w:type="default" r:id="rId37"/>
      <w:footerReference w:type="default" r:id="rId3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791B" w14:textId="77777777" w:rsidR="00285F7F" w:rsidRDefault="00285F7F">
      <w:r>
        <w:separator/>
      </w:r>
    </w:p>
  </w:endnote>
  <w:endnote w:type="continuationSeparator" w:id="0">
    <w:p w14:paraId="16B4C4F1" w14:textId="77777777" w:rsidR="00285F7F" w:rsidRDefault="0028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toGothic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lipse Fixed Fon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9F20" w14:textId="730971E3" w:rsidR="005D06E5" w:rsidRDefault="009E5FC2">
    <w:pPr>
      <w:pStyle w:val="Footer"/>
    </w:pPr>
    <w:r w:rsidRPr="00812BFA">
      <w:rPr>
        <w:rStyle w:val="PageNumber"/>
        <w:rFonts w:ascii="Calibri Light" w:hAnsi="Calibri Light" w:cs="Calibri Light"/>
      </w:rPr>
      <w:t>Proprietary and Confidentia</w:t>
    </w:r>
    <w:r>
      <w:rPr>
        <w:rStyle w:val="PageNumber"/>
        <w:rFonts w:ascii="Calibri Light" w:hAnsi="Calibri Light" w:cs="Calibri Light"/>
      </w:rPr>
      <w:t>l</w:t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</w:r>
    <w:r>
      <w:rPr>
        <w:rStyle w:val="PageNumber"/>
        <w:rFonts w:ascii="Calibri Light" w:hAnsi="Calibri Light" w:cs="Calibri Light"/>
      </w:rPr>
      <w:tab/>
      <w:t xml:space="preserve">        </w:t>
    </w:r>
    <w:r w:rsidRPr="00812BFA">
      <w:rPr>
        <w:rFonts w:ascii="Calibri Light" w:hAnsi="Calibri Light" w:cs="Calibri Light"/>
      </w:rPr>
      <w:t xml:space="preserve">Page </w:t>
    </w:r>
    <w:r w:rsidRPr="00812BFA">
      <w:rPr>
        <w:rFonts w:ascii="Calibri Light" w:hAnsi="Calibri Light" w:cs="Calibri Light"/>
      </w:rPr>
      <w:fldChar w:fldCharType="begin"/>
    </w:r>
    <w:r w:rsidRPr="00812BFA">
      <w:rPr>
        <w:rFonts w:ascii="Calibri Light" w:hAnsi="Calibri Light" w:cs="Calibri Light"/>
      </w:rPr>
      <w:instrText xml:space="preserve"> PAGE </w:instrText>
    </w:r>
    <w:r w:rsidRPr="00812BFA">
      <w:rPr>
        <w:rFonts w:ascii="Calibri Light" w:hAnsi="Calibri Light" w:cs="Calibri Light"/>
      </w:rPr>
      <w:fldChar w:fldCharType="separate"/>
    </w:r>
    <w:r>
      <w:rPr>
        <w:rFonts w:ascii="Calibri Light" w:hAnsi="Calibri Light" w:cs="Calibri Light"/>
      </w:rPr>
      <w:t>1</w:t>
    </w:r>
    <w:r w:rsidRPr="00812BFA">
      <w:rPr>
        <w:rFonts w:ascii="Calibri Light" w:hAnsi="Calibri Light" w:cs="Calibri Light"/>
      </w:rPr>
      <w:fldChar w:fldCharType="end"/>
    </w:r>
    <w:r w:rsidRPr="00812BFA">
      <w:rPr>
        <w:rFonts w:ascii="Calibri Light" w:hAnsi="Calibri Light" w:cs="Calibri Light"/>
      </w:rPr>
      <w:t xml:space="preserve"> of </w:t>
    </w:r>
    <w:r w:rsidRPr="00812BFA">
      <w:rPr>
        <w:rFonts w:ascii="Calibri Light" w:hAnsi="Calibri Light" w:cs="Calibri Light"/>
      </w:rPr>
      <w:fldChar w:fldCharType="begin"/>
    </w:r>
    <w:r w:rsidRPr="00812BFA">
      <w:rPr>
        <w:rFonts w:ascii="Calibri Light" w:hAnsi="Calibri Light" w:cs="Calibri Light"/>
      </w:rPr>
      <w:instrText xml:space="preserve"> NUMPAGES </w:instrText>
    </w:r>
    <w:r w:rsidRPr="00812BFA">
      <w:rPr>
        <w:rFonts w:ascii="Calibri Light" w:hAnsi="Calibri Light" w:cs="Calibri Light"/>
      </w:rPr>
      <w:fldChar w:fldCharType="separate"/>
    </w:r>
    <w:r>
      <w:rPr>
        <w:rFonts w:ascii="Calibri Light" w:hAnsi="Calibri Light" w:cs="Calibri Light"/>
      </w:rPr>
      <w:t>2</w:t>
    </w:r>
    <w:r w:rsidRPr="00812BFA">
      <w:rPr>
        <w:rFonts w:ascii="Calibri Light" w:hAnsi="Calibri Light" w:cs="Calibri Light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46CD" w14:textId="77777777" w:rsidR="00285F7F" w:rsidRDefault="00285F7F">
      <w:r>
        <w:separator/>
      </w:r>
    </w:p>
  </w:footnote>
  <w:footnote w:type="continuationSeparator" w:id="0">
    <w:p w14:paraId="23AA5153" w14:textId="77777777" w:rsidR="00285F7F" w:rsidRDefault="00285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9CAE" w14:textId="14B70203" w:rsidR="005D06E5" w:rsidRPr="00812BFA" w:rsidRDefault="003E4769" w:rsidP="005123F0">
    <w:pPr>
      <w:pStyle w:val="Header"/>
      <w:rPr>
        <w:rFonts w:ascii="Calibri Light" w:hAnsi="Calibri Light" w:cs="Calibri Light"/>
        <w:szCs w:val="22"/>
      </w:rPr>
    </w:pPr>
    <w:r>
      <w:rPr>
        <w:rFonts w:ascii="Calibri Light" w:hAnsi="Calibri Light" w:cs="Calibri Light"/>
        <w:noProof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E71E8C" wp14:editId="29C02E67">
              <wp:simplePos x="0" y="0"/>
              <wp:positionH relativeFrom="column">
                <wp:posOffset>1017270</wp:posOffset>
              </wp:positionH>
              <wp:positionV relativeFrom="paragraph">
                <wp:posOffset>-52705</wp:posOffset>
              </wp:positionV>
              <wp:extent cx="8301355" cy="284480"/>
              <wp:effectExtent l="0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0135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EB8F0" w14:textId="5A81EFBF" w:rsidR="005961F8" w:rsidRPr="00812BFA" w:rsidRDefault="00901D60" w:rsidP="007B316D">
                          <w:pPr>
                            <w:shd w:val="clear" w:color="auto" w:fill="FFFFFF"/>
                            <w:ind w:left="720"/>
                            <w:rPr>
                              <w:rFonts w:ascii="Calibri Light" w:hAnsi="Calibri Light" w:cs="Calibri Light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                                                                                </w:t>
                          </w:r>
                          <w:r w:rsidR="00F564BA"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                     </w:t>
                          </w:r>
                          <w:r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  </w:t>
                          </w:r>
                          <w:r w:rsidR="004255F4"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    </w:t>
                          </w:r>
                          <w:r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 </w:t>
                          </w:r>
                          <w:r w:rsidR="00E26D22">
                            <w:rPr>
                              <w:rFonts w:ascii="Segoe UI" w:hAnsi="Segoe UI" w:cs="Segoe UI"/>
                              <w:color w:val="292B2C"/>
                              <w:sz w:val="24"/>
                            </w:rPr>
                            <w:t xml:space="preserve"> </w:t>
                          </w:r>
                          <w:r w:rsidR="004255F4">
                            <w:rPr>
                              <w:rFonts w:ascii="Segoe UI" w:hAnsi="Segoe UI" w:cs="Segoe UI"/>
                              <w:color w:val="292B2C"/>
                              <w:shd w:val="clear" w:color="auto" w:fill="FFFFFF"/>
                            </w:rPr>
                            <w:t>WMS-</w:t>
                          </w:r>
                          <w:r w:rsidR="00D2079C">
                            <w:rPr>
                              <w:rFonts w:ascii="Segoe UI" w:hAnsi="Segoe UI" w:cs="Segoe UI"/>
                              <w:color w:val="292B2C"/>
                              <w:shd w:val="clear" w:color="auto" w:fill="FFFFFF"/>
                            </w:rPr>
                            <w:t xml:space="preserve"> </w:t>
                          </w:r>
                          <w:proofErr w:type="gramStart"/>
                          <w:r w:rsidR="007B316D">
                            <w:rPr>
                              <w:rFonts w:ascii="Segoe UI" w:hAnsi="Segoe UI" w:cs="Segoe UI"/>
                              <w:color w:val="292B2C"/>
                              <w:shd w:val="clear" w:color="auto" w:fill="FFFFFF"/>
                            </w:rPr>
                            <w:t>WMS</w:t>
                          </w:r>
                          <w:r w:rsidR="004255F4">
                            <w:rPr>
                              <w:rFonts w:ascii="Segoe UI" w:hAnsi="Segoe UI" w:cs="Segoe UI"/>
                              <w:color w:val="292B2C"/>
                              <w:shd w:val="clear" w:color="auto" w:fill="FFFFFF"/>
                            </w:rPr>
                            <w:t xml:space="preserve">  -</w:t>
                          </w:r>
                          <w:proofErr w:type="gramEnd"/>
                          <w:r w:rsidR="004255F4">
                            <w:rPr>
                              <w:rFonts w:ascii="Segoe UI" w:hAnsi="Segoe UI" w:cs="Segoe UI"/>
                              <w:color w:val="292B2C"/>
                              <w:shd w:val="clear" w:color="auto" w:fill="FFFFFF"/>
                            </w:rPr>
                            <w:t xml:space="preserve"> Unable to arrange tiles in WMS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E71E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0.1pt;margin-top:-4.15pt;width:653.65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" filled="f" stroked="f">
              <v:textbox>
                <w:txbxContent>
                  <w:p w14:paraId="39CEB8F0" w14:textId="5A81EFBF" w:rsidR="005961F8" w:rsidRPr="00812BFA" w:rsidRDefault="00901D60" w:rsidP="007B316D">
                    <w:pPr>
                      <w:shd w:val="clear" w:color="auto" w:fill="FFFFFF"/>
                      <w:ind w:left="720"/>
                      <w:rPr>
                        <w:rFonts w:ascii="Calibri Light" w:hAnsi="Calibri Light" w:cs="Calibri Light"/>
                      </w:rPr>
                    </w:pPr>
                    <w:r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                                                                                </w:t>
                    </w:r>
                    <w:r w:rsidR="00F564BA"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                     </w:t>
                    </w:r>
                    <w:r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  </w:t>
                    </w:r>
                    <w:r w:rsidR="004255F4"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    </w:t>
                    </w:r>
                    <w:r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 </w:t>
                    </w:r>
                    <w:r w:rsidR="00E26D22">
                      <w:rPr>
                        <w:rFonts w:ascii="Segoe UI" w:hAnsi="Segoe UI" w:cs="Segoe UI"/>
                        <w:color w:val="292B2C"/>
                        <w:sz w:val="24"/>
                      </w:rPr>
                      <w:t xml:space="preserve"> </w:t>
                    </w:r>
                    <w:r w:rsidR="004255F4">
                      <w:rPr>
                        <w:rFonts w:ascii="Segoe UI" w:hAnsi="Segoe UI" w:cs="Segoe UI"/>
                        <w:color w:val="292B2C"/>
                        <w:shd w:val="clear" w:color="auto" w:fill="FFFFFF"/>
                      </w:rPr>
                      <w:t>WMS-</w:t>
                    </w:r>
                    <w:r w:rsidR="00D2079C">
                      <w:rPr>
                        <w:rFonts w:ascii="Segoe UI" w:hAnsi="Segoe UI" w:cs="Segoe UI"/>
                        <w:color w:val="292B2C"/>
                        <w:shd w:val="clear" w:color="auto" w:fill="FFFFFF"/>
                      </w:rPr>
                      <w:t xml:space="preserve"> </w:t>
                    </w:r>
                    <w:r w:rsidR="007B316D">
                      <w:rPr>
                        <w:rFonts w:ascii="Segoe UI" w:hAnsi="Segoe UI" w:cs="Segoe UI"/>
                        <w:color w:val="292B2C"/>
                        <w:shd w:val="clear" w:color="auto" w:fill="FFFFFF"/>
                      </w:rPr>
                      <w:t>WMS</w:t>
                    </w:r>
                    <w:r w:rsidR="004255F4">
                      <w:rPr>
                        <w:rFonts w:ascii="Segoe UI" w:hAnsi="Segoe UI" w:cs="Segoe UI"/>
                        <w:color w:val="292B2C"/>
                        <w:shd w:val="clear" w:color="auto" w:fill="FFFFFF"/>
                      </w:rPr>
                      <w:t xml:space="preserve">  - Unable to arrange tiles in WMS</w:t>
                    </w:r>
                  </w:p>
                </w:txbxContent>
              </v:textbox>
            </v:shape>
          </w:pict>
        </mc:Fallback>
      </mc:AlternateContent>
    </w:r>
    <w:r w:rsidR="00897D97">
      <w:rPr>
        <w:rFonts w:ascii="Calibri Light" w:hAnsi="Calibri Light" w:cs="Calibri Light"/>
        <w:szCs w:val="22"/>
      </w:rPr>
      <w:t>EAB525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73B"/>
    <w:multiLevelType w:val="hybridMultilevel"/>
    <w:tmpl w:val="C36CB3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E36B1"/>
    <w:multiLevelType w:val="hybridMultilevel"/>
    <w:tmpl w:val="B178DB16"/>
    <w:lvl w:ilvl="0" w:tplc="84AE79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F06D0"/>
    <w:multiLevelType w:val="hybridMultilevel"/>
    <w:tmpl w:val="AFCCBD46"/>
    <w:lvl w:ilvl="0" w:tplc="DF461A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5256E"/>
    <w:multiLevelType w:val="hybridMultilevel"/>
    <w:tmpl w:val="70562076"/>
    <w:lvl w:ilvl="0" w:tplc="3FC61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22E4"/>
    <w:multiLevelType w:val="hybridMultilevel"/>
    <w:tmpl w:val="5BFC5326"/>
    <w:lvl w:ilvl="0" w:tplc="890C1C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C32DF"/>
    <w:multiLevelType w:val="hybridMultilevel"/>
    <w:tmpl w:val="C4907122"/>
    <w:lvl w:ilvl="0" w:tplc="634607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73927"/>
    <w:multiLevelType w:val="hybridMultilevel"/>
    <w:tmpl w:val="252A1AD6"/>
    <w:lvl w:ilvl="0" w:tplc="59C67EB0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C2323"/>
    <w:multiLevelType w:val="hybridMultilevel"/>
    <w:tmpl w:val="7BD6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B6C47"/>
    <w:multiLevelType w:val="hybridMultilevel"/>
    <w:tmpl w:val="67FCA0A8"/>
    <w:lvl w:ilvl="0" w:tplc="9D64A7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652F1"/>
    <w:multiLevelType w:val="hybridMultilevel"/>
    <w:tmpl w:val="5F4658F0"/>
    <w:lvl w:ilvl="0" w:tplc="0910E3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727ED"/>
    <w:multiLevelType w:val="hybridMultilevel"/>
    <w:tmpl w:val="B4C69FF6"/>
    <w:lvl w:ilvl="0" w:tplc="80469D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90B68"/>
    <w:multiLevelType w:val="hybridMultilevel"/>
    <w:tmpl w:val="7234C338"/>
    <w:lvl w:ilvl="0" w:tplc="71C4EA2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322E0"/>
    <w:multiLevelType w:val="hybridMultilevel"/>
    <w:tmpl w:val="6722109A"/>
    <w:lvl w:ilvl="0" w:tplc="8EE0B5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14BC6"/>
    <w:multiLevelType w:val="hybridMultilevel"/>
    <w:tmpl w:val="856AC8EC"/>
    <w:lvl w:ilvl="0" w:tplc="C62E8F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956F8"/>
    <w:multiLevelType w:val="hybridMultilevel"/>
    <w:tmpl w:val="84F29886"/>
    <w:lvl w:ilvl="0" w:tplc="07ACA4F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83FB8"/>
    <w:multiLevelType w:val="hybridMultilevel"/>
    <w:tmpl w:val="845098D4"/>
    <w:lvl w:ilvl="0" w:tplc="E0746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35CDB"/>
    <w:multiLevelType w:val="hybridMultilevel"/>
    <w:tmpl w:val="ECF2BB22"/>
    <w:lvl w:ilvl="0" w:tplc="A36CD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41819"/>
    <w:multiLevelType w:val="hybridMultilevel"/>
    <w:tmpl w:val="4C62E4A2"/>
    <w:lvl w:ilvl="0" w:tplc="F3DA9A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C2E58"/>
    <w:multiLevelType w:val="hybridMultilevel"/>
    <w:tmpl w:val="371E0766"/>
    <w:lvl w:ilvl="0" w:tplc="DAB630D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F176D"/>
    <w:multiLevelType w:val="hybridMultilevel"/>
    <w:tmpl w:val="B8CC0B44"/>
    <w:lvl w:ilvl="0" w:tplc="B2D648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CC6D33"/>
    <w:multiLevelType w:val="hybridMultilevel"/>
    <w:tmpl w:val="0946152A"/>
    <w:lvl w:ilvl="0" w:tplc="6988E9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416A7"/>
    <w:multiLevelType w:val="hybridMultilevel"/>
    <w:tmpl w:val="5C6E4998"/>
    <w:lvl w:ilvl="0" w:tplc="BCE0902E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B13DD9"/>
    <w:multiLevelType w:val="hybridMultilevel"/>
    <w:tmpl w:val="4BDA6772"/>
    <w:lvl w:ilvl="0" w:tplc="FA1EEB12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331C3"/>
    <w:multiLevelType w:val="hybridMultilevel"/>
    <w:tmpl w:val="939403A8"/>
    <w:lvl w:ilvl="0" w:tplc="817604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03097"/>
    <w:multiLevelType w:val="hybridMultilevel"/>
    <w:tmpl w:val="AB66F1C4"/>
    <w:lvl w:ilvl="0" w:tplc="879A8816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8F2C90"/>
    <w:multiLevelType w:val="hybridMultilevel"/>
    <w:tmpl w:val="43AECDE4"/>
    <w:lvl w:ilvl="0" w:tplc="662E79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195066">
    <w:abstractNumId w:val="22"/>
  </w:num>
  <w:num w:numId="2" w16cid:durableId="517542862">
    <w:abstractNumId w:val="0"/>
  </w:num>
  <w:num w:numId="3" w16cid:durableId="749472004">
    <w:abstractNumId w:val="6"/>
  </w:num>
  <w:num w:numId="4" w16cid:durableId="908923354">
    <w:abstractNumId w:val="2"/>
  </w:num>
  <w:num w:numId="5" w16cid:durableId="2015109775">
    <w:abstractNumId w:val="3"/>
  </w:num>
  <w:num w:numId="6" w16cid:durableId="2146387466">
    <w:abstractNumId w:val="10"/>
  </w:num>
  <w:num w:numId="7" w16cid:durableId="822816278">
    <w:abstractNumId w:val="13"/>
  </w:num>
  <w:num w:numId="8" w16cid:durableId="738674666">
    <w:abstractNumId w:val="5"/>
  </w:num>
  <w:num w:numId="9" w16cid:durableId="312834675">
    <w:abstractNumId w:val="19"/>
  </w:num>
  <w:num w:numId="10" w16cid:durableId="1127316569">
    <w:abstractNumId w:val="9"/>
  </w:num>
  <w:num w:numId="11" w16cid:durableId="365066212">
    <w:abstractNumId w:val="8"/>
  </w:num>
  <w:num w:numId="12" w16cid:durableId="1635870452">
    <w:abstractNumId w:val="17"/>
  </w:num>
  <w:num w:numId="13" w16cid:durableId="1059400062">
    <w:abstractNumId w:val="1"/>
  </w:num>
  <w:num w:numId="14" w16cid:durableId="622033724">
    <w:abstractNumId w:val="23"/>
  </w:num>
  <w:num w:numId="15" w16cid:durableId="1823425897">
    <w:abstractNumId w:val="14"/>
  </w:num>
  <w:num w:numId="16" w16cid:durableId="1478668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5157317">
    <w:abstractNumId w:val="12"/>
  </w:num>
  <w:num w:numId="18" w16cid:durableId="925072308">
    <w:abstractNumId w:val="25"/>
  </w:num>
  <w:num w:numId="19" w16cid:durableId="8274834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5185215">
    <w:abstractNumId w:val="4"/>
  </w:num>
  <w:num w:numId="21" w16cid:durableId="1399862014">
    <w:abstractNumId w:val="21"/>
  </w:num>
  <w:num w:numId="22" w16cid:durableId="1431656412">
    <w:abstractNumId w:val="15"/>
  </w:num>
  <w:num w:numId="23" w16cid:durableId="296378370">
    <w:abstractNumId w:val="20"/>
  </w:num>
  <w:num w:numId="24" w16cid:durableId="857041058">
    <w:abstractNumId w:val="16"/>
  </w:num>
  <w:num w:numId="25" w16cid:durableId="718092220">
    <w:abstractNumId w:val="24"/>
  </w:num>
  <w:num w:numId="26" w16cid:durableId="1460875871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82"/>
    <w:rsid w:val="000008E1"/>
    <w:rsid w:val="00000C65"/>
    <w:rsid w:val="00000C8F"/>
    <w:rsid w:val="000013C0"/>
    <w:rsid w:val="00002A67"/>
    <w:rsid w:val="00002C9B"/>
    <w:rsid w:val="0000305F"/>
    <w:rsid w:val="00004610"/>
    <w:rsid w:val="00005166"/>
    <w:rsid w:val="00005B0E"/>
    <w:rsid w:val="00006125"/>
    <w:rsid w:val="00007B86"/>
    <w:rsid w:val="00010E14"/>
    <w:rsid w:val="00011174"/>
    <w:rsid w:val="000117FC"/>
    <w:rsid w:val="0001211D"/>
    <w:rsid w:val="00012CE1"/>
    <w:rsid w:val="000135BF"/>
    <w:rsid w:val="00014DEC"/>
    <w:rsid w:val="0001630F"/>
    <w:rsid w:val="000163BB"/>
    <w:rsid w:val="0002147F"/>
    <w:rsid w:val="000230F7"/>
    <w:rsid w:val="00023FBE"/>
    <w:rsid w:val="00024643"/>
    <w:rsid w:val="00024A4B"/>
    <w:rsid w:val="00024BC7"/>
    <w:rsid w:val="00024C27"/>
    <w:rsid w:val="00027952"/>
    <w:rsid w:val="00027EC6"/>
    <w:rsid w:val="000304D5"/>
    <w:rsid w:val="00030E6D"/>
    <w:rsid w:val="000312E9"/>
    <w:rsid w:val="00033FD1"/>
    <w:rsid w:val="00034158"/>
    <w:rsid w:val="000343BE"/>
    <w:rsid w:val="000347A2"/>
    <w:rsid w:val="00035032"/>
    <w:rsid w:val="0003529C"/>
    <w:rsid w:val="000358C5"/>
    <w:rsid w:val="000362CD"/>
    <w:rsid w:val="000362F7"/>
    <w:rsid w:val="00037994"/>
    <w:rsid w:val="00037C85"/>
    <w:rsid w:val="00041695"/>
    <w:rsid w:val="000418E6"/>
    <w:rsid w:val="00041FD1"/>
    <w:rsid w:val="000427F5"/>
    <w:rsid w:val="000432D6"/>
    <w:rsid w:val="000438B0"/>
    <w:rsid w:val="00043F6F"/>
    <w:rsid w:val="000465BE"/>
    <w:rsid w:val="0004706E"/>
    <w:rsid w:val="000514C2"/>
    <w:rsid w:val="00051838"/>
    <w:rsid w:val="0005222B"/>
    <w:rsid w:val="00053E88"/>
    <w:rsid w:val="00054559"/>
    <w:rsid w:val="00054C0F"/>
    <w:rsid w:val="00055D02"/>
    <w:rsid w:val="00056078"/>
    <w:rsid w:val="00056A2C"/>
    <w:rsid w:val="00057480"/>
    <w:rsid w:val="00057FCD"/>
    <w:rsid w:val="00060EB6"/>
    <w:rsid w:val="000613E7"/>
    <w:rsid w:val="00061421"/>
    <w:rsid w:val="00061EF4"/>
    <w:rsid w:val="00062391"/>
    <w:rsid w:val="0006355D"/>
    <w:rsid w:val="00064843"/>
    <w:rsid w:val="00065362"/>
    <w:rsid w:val="00066596"/>
    <w:rsid w:val="000666A0"/>
    <w:rsid w:val="00066C2D"/>
    <w:rsid w:val="0006737E"/>
    <w:rsid w:val="000708CA"/>
    <w:rsid w:val="00071001"/>
    <w:rsid w:val="00071650"/>
    <w:rsid w:val="00071AB8"/>
    <w:rsid w:val="00071C57"/>
    <w:rsid w:val="00073697"/>
    <w:rsid w:val="000740DF"/>
    <w:rsid w:val="000746F8"/>
    <w:rsid w:val="00074D98"/>
    <w:rsid w:val="00075644"/>
    <w:rsid w:val="00075739"/>
    <w:rsid w:val="00077787"/>
    <w:rsid w:val="00081FDF"/>
    <w:rsid w:val="000824FF"/>
    <w:rsid w:val="00083B0E"/>
    <w:rsid w:val="00086DC8"/>
    <w:rsid w:val="000870AD"/>
    <w:rsid w:val="000878A1"/>
    <w:rsid w:val="00091033"/>
    <w:rsid w:val="000916EF"/>
    <w:rsid w:val="000922B1"/>
    <w:rsid w:val="000928F5"/>
    <w:rsid w:val="00092E17"/>
    <w:rsid w:val="00092E19"/>
    <w:rsid w:val="00093F6F"/>
    <w:rsid w:val="000941CB"/>
    <w:rsid w:val="000945CD"/>
    <w:rsid w:val="0009634F"/>
    <w:rsid w:val="0009675E"/>
    <w:rsid w:val="0009792B"/>
    <w:rsid w:val="00097C90"/>
    <w:rsid w:val="000A1141"/>
    <w:rsid w:val="000A186F"/>
    <w:rsid w:val="000A3C95"/>
    <w:rsid w:val="000A3E70"/>
    <w:rsid w:val="000A440D"/>
    <w:rsid w:val="000A5674"/>
    <w:rsid w:val="000A66E6"/>
    <w:rsid w:val="000A6E66"/>
    <w:rsid w:val="000A6F3A"/>
    <w:rsid w:val="000A7131"/>
    <w:rsid w:val="000A7A32"/>
    <w:rsid w:val="000A7D02"/>
    <w:rsid w:val="000B0504"/>
    <w:rsid w:val="000B1525"/>
    <w:rsid w:val="000B1A8F"/>
    <w:rsid w:val="000B1F3A"/>
    <w:rsid w:val="000B2255"/>
    <w:rsid w:val="000B4A8D"/>
    <w:rsid w:val="000B6080"/>
    <w:rsid w:val="000B69BA"/>
    <w:rsid w:val="000B6DCC"/>
    <w:rsid w:val="000B7A1D"/>
    <w:rsid w:val="000C10B7"/>
    <w:rsid w:val="000C1CEE"/>
    <w:rsid w:val="000C4B39"/>
    <w:rsid w:val="000C647E"/>
    <w:rsid w:val="000C7888"/>
    <w:rsid w:val="000D19EC"/>
    <w:rsid w:val="000D23D3"/>
    <w:rsid w:val="000D3158"/>
    <w:rsid w:val="000D32C1"/>
    <w:rsid w:val="000D3382"/>
    <w:rsid w:val="000D36D2"/>
    <w:rsid w:val="000D38F8"/>
    <w:rsid w:val="000D4E75"/>
    <w:rsid w:val="000D5D3D"/>
    <w:rsid w:val="000E0028"/>
    <w:rsid w:val="000E00A1"/>
    <w:rsid w:val="000E0CAE"/>
    <w:rsid w:val="000E237F"/>
    <w:rsid w:val="000E365A"/>
    <w:rsid w:val="000E42A6"/>
    <w:rsid w:val="000E478F"/>
    <w:rsid w:val="000E6B79"/>
    <w:rsid w:val="000E7B7C"/>
    <w:rsid w:val="000F0B10"/>
    <w:rsid w:val="000F1F85"/>
    <w:rsid w:val="000F2C46"/>
    <w:rsid w:val="000F3F16"/>
    <w:rsid w:val="000F40A9"/>
    <w:rsid w:val="000F5E5B"/>
    <w:rsid w:val="000F7BCA"/>
    <w:rsid w:val="00100294"/>
    <w:rsid w:val="00101308"/>
    <w:rsid w:val="00101665"/>
    <w:rsid w:val="001019D6"/>
    <w:rsid w:val="001023BC"/>
    <w:rsid w:val="00102723"/>
    <w:rsid w:val="00102BB0"/>
    <w:rsid w:val="00102D0F"/>
    <w:rsid w:val="00103C18"/>
    <w:rsid w:val="00105454"/>
    <w:rsid w:val="0011076A"/>
    <w:rsid w:val="001109DA"/>
    <w:rsid w:val="00112FC4"/>
    <w:rsid w:val="00114143"/>
    <w:rsid w:val="00114D56"/>
    <w:rsid w:val="00120CD7"/>
    <w:rsid w:val="0012164C"/>
    <w:rsid w:val="001216E0"/>
    <w:rsid w:val="001222CE"/>
    <w:rsid w:val="00122468"/>
    <w:rsid w:val="00123216"/>
    <w:rsid w:val="00123538"/>
    <w:rsid w:val="00123C1A"/>
    <w:rsid w:val="00123F31"/>
    <w:rsid w:val="00124A06"/>
    <w:rsid w:val="00124F65"/>
    <w:rsid w:val="00127594"/>
    <w:rsid w:val="00130012"/>
    <w:rsid w:val="00130601"/>
    <w:rsid w:val="00130B7B"/>
    <w:rsid w:val="001318FF"/>
    <w:rsid w:val="00131E56"/>
    <w:rsid w:val="0013271F"/>
    <w:rsid w:val="00132723"/>
    <w:rsid w:val="00132AB6"/>
    <w:rsid w:val="00133025"/>
    <w:rsid w:val="00133388"/>
    <w:rsid w:val="001340E2"/>
    <w:rsid w:val="00136710"/>
    <w:rsid w:val="0013685B"/>
    <w:rsid w:val="00136EFD"/>
    <w:rsid w:val="00137B27"/>
    <w:rsid w:val="001422F0"/>
    <w:rsid w:val="0014278A"/>
    <w:rsid w:val="00143838"/>
    <w:rsid w:val="00143B2D"/>
    <w:rsid w:val="00146741"/>
    <w:rsid w:val="00146ADD"/>
    <w:rsid w:val="00147EDC"/>
    <w:rsid w:val="00147EEB"/>
    <w:rsid w:val="0015105E"/>
    <w:rsid w:val="00151C03"/>
    <w:rsid w:val="00151C50"/>
    <w:rsid w:val="001521F4"/>
    <w:rsid w:val="001527CE"/>
    <w:rsid w:val="00152F82"/>
    <w:rsid w:val="001548BB"/>
    <w:rsid w:val="00156669"/>
    <w:rsid w:val="00157C4D"/>
    <w:rsid w:val="00160391"/>
    <w:rsid w:val="001615C9"/>
    <w:rsid w:val="001622A4"/>
    <w:rsid w:val="00162E02"/>
    <w:rsid w:val="001633FF"/>
    <w:rsid w:val="00163473"/>
    <w:rsid w:val="00163798"/>
    <w:rsid w:val="00163B1E"/>
    <w:rsid w:val="00164D31"/>
    <w:rsid w:val="0016537B"/>
    <w:rsid w:val="001659DC"/>
    <w:rsid w:val="00165E35"/>
    <w:rsid w:val="001669C3"/>
    <w:rsid w:val="00166DB9"/>
    <w:rsid w:val="00166ED6"/>
    <w:rsid w:val="00167126"/>
    <w:rsid w:val="00170873"/>
    <w:rsid w:val="001711D1"/>
    <w:rsid w:val="0017130C"/>
    <w:rsid w:val="00171586"/>
    <w:rsid w:val="00171CA2"/>
    <w:rsid w:val="00171E61"/>
    <w:rsid w:val="0017220F"/>
    <w:rsid w:val="00172494"/>
    <w:rsid w:val="00172B43"/>
    <w:rsid w:val="001736F7"/>
    <w:rsid w:val="0017377B"/>
    <w:rsid w:val="00174CD0"/>
    <w:rsid w:val="00174E65"/>
    <w:rsid w:val="00176086"/>
    <w:rsid w:val="001764AD"/>
    <w:rsid w:val="001764E0"/>
    <w:rsid w:val="00180E8B"/>
    <w:rsid w:val="00184380"/>
    <w:rsid w:val="00185BEE"/>
    <w:rsid w:val="00190824"/>
    <w:rsid w:val="001925B4"/>
    <w:rsid w:val="001927F0"/>
    <w:rsid w:val="001931ED"/>
    <w:rsid w:val="00194243"/>
    <w:rsid w:val="00195620"/>
    <w:rsid w:val="00195A0B"/>
    <w:rsid w:val="00196063"/>
    <w:rsid w:val="00196B8C"/>
    <w:rsid w:val="00196D33"/>
    <w:rsid w:val="00197D8A"/>
    <w:rsid w:val="001A01B7"/>
    <w:rsid w:val="001A0E96"/>
    <w:rsid w:val="001A1EED"/>
    <w:rsid w:val="001A1FA0"/>
    <w:rsid w:val="001A22A2"/>
    <w:rsid w:val="001A31A8"/>
    <w:rsid w:val="001A4A22"/>
    <w:rsid w:val="001A586D"/>
    <w:rsid w:val="001A777D"/>
    <w:rsid w:val="001A7956"/>
    <w:rsid w:val="001B0735"/>
    <w:rsid w:val="001B1172"/>
    <w:rsid w:val="001B123C"/>
    <w:rsid w:val="001B18EC"/>
    <w:rsid w:val="001B1E9C"/>
    <w:rsid w:val="001B2102"/>
    <w:rsid w:val="001B2BF7"/>
    <w:rsid w:val="001B33A3"/>
    <w:rsid w:val="001B4306"/>
    <w:rsid w:val="001B4B79"/>
    <w:rsid w:val="001B674C"/>
    <w:rsid w:val="001B7160"/>
    <w:rsid w:val="001C0BF3"/>
    <w:rsid w:val="001C200E"/>
    <w:rsid w:val="001C20EE"/>
    <w:rsid w:val="001C38CC"/>
    <w:rsid w:val="001C3AA6"/>
    <w:rsid w:val="001C46CB"/>
    <w:rsid w:val="001C4E97"/>
    <w:rsid w:val="001C52D2"/>
    <w:rsid w:val="001C59CE"/>
    <w:rsid w:val="001C6203"/>
    <w:rsid w:val="001C6316"/>
    <w:rsid w:val="001C63C3"/>
    <w:rsid w:val="001C77CF"/>
    <w:rsid w:val="001D048A"/>
    <w:rsid w:val="001D19E1"/>
    <w:rsid w:val="001D2617"/>
    <w:rsid w:val="001D2888"/>
    <w:rsid w:val="001D2E26"/>
    <w:rsid w:val="001D38C8"/>
    <w:rsid w:val="001D3F70"/>
    <w:rsid w:val="001D4583"/>
    <w:rsid w:val="001D48F1"/>
    <w:rsid w:val="001D4976"/>
    <w:rsid w:val="001D4C15"/>
    <w:rsid w:val="001D6082"/>
    <w:rsid w:val="001E021C"/>
    <w:rsid w:val="001E11F5"/>
    <w:rsid w:val="001E1667"/>
    <w:rsid w:val="001E1F75"/>
    <w:rsid w:val="001E2FB5"/>
    <w:rsid w:val="001E3313"/>
    <w:rsid w:val="001E3381"/>
    <w:rsid w:val="001E3717"/>
    <w:rsid w:val="001E453E"/>
    <w:rsid w:val="001E54F2"/>
    <w:rsid w:val="001E615B"/>
    <w:rsid w:val="001E7A23"/>
    <w:rsid w:val="001F006E"/>
    <w:rsid w:val="001F00D9"/>
    <w:rsid w:val="001F0F00"/>
    <w:rsid w:val="001F1197"/>
    <w:rsid w:val="001F294B"/>
    <w:rsid w:val="001F2B02"/>
    <w:rsid w:val="001F2FA2"/>
    <w:rsid w:val="001F4593"/>
    <w:rsid w:val="001F69F7"/>
    <w:rsid w:val="00200019"/>
    <w:rsid w:val="002008AA"/>
    <w:rsid w:val="0020208B"/>
    <w:rsid w:val="00203864"/>
    <w:rsid w:val="00203D69"/>
    <w:rsid w:val="00203F2F"/>
    <w:rsid w:val="00203FCC"/>
    <w:rsid w:val="002068FA"/>
    <w:rsid w:val="00206FED"/>
    <w:rsid w:val="002076D0"/>
    <w:rsid w:val="00207DF2"/>
    <w:rsid w:val="00207F9F"/>
    <w:rsid w:val="002104B9"/>
    <w:rsid w:val="00210DA5"/>
    <w:rsid w:val="00211F58"/>
    <w:rsid w:val="00212D1E"/>
    <w:rsid w:val="00212D70"/>
    <w:rsid w:val="00213FB4"/>
    <w:rsid w:val="00214B89"/>
    <w:rsid w:val="00215738"/>
    <w:rsid w:val="00217B99"/>
    <w:rsid w:val="00220E03"/>
    <w:rsid w:val="00221F46"/>
    <w:rsid w:val="00222C95"/>
    <w:rsid w:val="002230FD"/>
    <w:rsid w:val="002232FF"/>
    <w:rsid w:val="002236FE"/>
    <w:rsid w:val="00223F0A"/>
    <w:rsid w:val="00224046"/>
    <w:rsid w:val="002252CB"/>
    <w:rsid w:val="0022604F"/>
    <w:rsid w:val="002260BD"/>
    <w:rsid w:val="0022645C"/>
    <w:rsid w:val="002278D7"/>
    <w:rsid w:val="00233F8F"/>
    <w:rsid w:val="00234ED6"/>
    <w:rsid w:val="0023593D"/>
    <w:rsid w:val="00235C55"/>
    <w:rsid w:val="0023766D"/>
    <w:rsid w:val="00241101"/>
    <w:rsid w:val="00243681"/>
    <w:rsid w:val="00243699"/>
    <w:rsid w:val="00247986"/>
    <w:rsid w:val="00247F5A"/>
    <w:rsid w:val="00251005"/>
    <w:rsid w:val="002514F4"/>
    <w:rsid w:val="00251FEF"/>
    <w:rsid w:val="00252AC9"/>
    <w:rsid w:val="00252D18"/>
    <w:rsid w:val="00253133"/>
    <w:rsid w:val="0025367E"/>
    <w:rsid w:val="002538DB"/>
    <w:rsid w:val="00257A1B"/>
    <w:rsid w:val="00260EAE"/>
    <w:rsid w:val="00261193"/>
    <w:rsid w:val="00261EE8"/>
    <w:rsid w:val="00262517"/>
    <w:rsid w:val="0026268D"/>
    <w:rsid w:val="00262D86"/>
    <w:rsid w:val="00263103"/>
    <w:rsid w:val="0026332C"/>
    <w:rsid w:val="002636EE"/>
    <w:rsid w:val="00264BED"/>
    <w:rsid w:val="00265E47"/>
    <w:rsid w:val="00266D10"/>
    <w:rsid w:val="00270AA5"/>
    <w:rsid w:val="00271DF6"/>
    <w:rsid w:val="00272D20"/>
    <w:rsid w:val="00273C82"/>
    <w:rsid w:val="00274E05"/>
    <w:rsid w:val="00276FBA"/>
    <w:rsid w:val="0028232E"/>
    <w:rsid w:val="00282397"/>
    <w:rsid w:val="00282800"/>
    <w:rsid w:val="00283448"/>
    <w:rsid w:val="00284559"/>
    <w:rsid w:val="002847AB"/>
    <w:rsid w:val="002847CB"/>
    <w:rsid w:val="00285F7F"/>
    <w:rsid w:val="00287030"/>
    <w:rsid w:val="00287841"/>
    <w:rsid w:val="00287A3C"/>
    <w:rsid w:val="00290EA7"/>
    <w:rsid w:val="00291980"/>
    <w:rsid w:val="0029263C"/>
    <w:rsid w:val="0029271E"/>
    <w:rsid w:val="00292D15"/>
    <w:rsid w:val="002936A9"/>
    <w:rsid w:val="002939F2"/>
    <w:rsid w:val="002946B3"/>
    <w:rsid w:val="00295CB9"/>
    <w:rsid w:val="002A086D"/>
    <w:rsid w:val="002A0D6D"/>
    <w:rsid w:val="002A15DB"/>
    <w:rsid w:val="002A209B"/>
    <w:rsid w:val="002A4B22"/>
    <w:rsid w:val="002A4F3D"/>
    <w:rsid w:val="002A54AA"/>
    <w:rsid w:val="002A6590"/>
    <w:rsid w:val="002B04EB"/>
    <w:rsid w:val="002B0F7A"/>
    <w:rsid w:val="002B19E5"/>
    <w:rsid w:val="002B1E11"/>
    <w:rsid w:val="002B33CD"/>
    <w:rsid w:val="002B3E78"/>
    <w:rsid w:val="002B4474"/>
    <w:rsid w:val="002B4550"/>
    <w:rsid w:val="002B5EB1"/>
    <w:rsid w:val="002B64EC"/>
    <w:rsid w:val="002B7297"/>
    <w:rsid w:val="002C1117"/>
    <w:rsid w:val="002C4A32"/>
    <w:rsid w:val="002C6B07"/>
    <w:rsid w:val="002C729A"/>
    <w:rsid w:val="002D0888"/>
    <w:rsid w:val="002D12EB"/>
    <w:rsid w:val="002D159D"/>
    <w:rsid w:val="002D1A3F"/>
    <w:rsid w:val="002D3995"/>
    <w:rsid w:val="002D4879"/>
    <w:rsid w:val="002D4FDB"/>
    <w:rsid w:val="002D791B"/>
    <w:rsid w:val="002D7EEE"/>
    <w:rsid w:val="002E0128"/>
    <w:rsid w:val="002E0750"/>
    <w:rsid w:val="002E1505"/>
    <w:rsid w:val="002E3A96"/>
    <w:rsid w:val="002E48D0"/>
    <w:rsid w:val="002E4C10"/>
    <w:rsid w:val="002E55EB"/>
    <w:rsid w:val="002E58B1"/>
    <w:rsid w:val="002E5A97"/>
    <w:rsid w:val="002F081A"/>
    <w:rsid w:val="002F12B2"/>
    <w:rsid w:val="002F19EA"/>
    <w:rsid w:val="002F2FFF"/>
    <w:rsid w:val="002F3A8B"/>
    <w:rsid w:val="002F4A0F"/>
    <w:rsid w:val="002F567E"/>
    <w:rsid w:val="002F67D8"/>
    <w:rsid w:val="00300103"/>
    <w:rsid w:val="00301610"/>
    <w:rsid w:val="0030187C"/>
    <w:rsid w:val="00305CB8"/>
    <w:rsid w:val="00307222"/>
    <w:rsid w:val="003075ED"/>
    <w:rsid w:val="00310E10"/>
    <w:rsid w:val="0031131D"/>
    <w:rsid w:val="00311F68"/>
    <w:rsid w:val="00312710"/>
    <w:rsid w:val="00312DE5"/>
    <w:rsid w:val="003134B0"/>
    <w:rsid w:val="00314069"/>
    <w:rsid w:val="00314BB7"/>
    <w:rsid w:val="003151BD"/>
    <w:rsid w:val="00315A96"/>
    <w:rsid w:val="00316559"/>
    <w:rsid w:val="003167F4"/>
    <w:rsid w:val="003168FC"/>
    <w:rsid w:val="003171FC"/>
    <w:rsid w:val="0031768E"/>
    <w:rsid w:val="00323534"/>
    <w:rsid w:val="00323E7C"/>
    <w:rsid w:val="0032415B"/>
    <w:rsid w:val="00324B5D"/>
    <w:rsid w:val="00326392"/>
    <w:rsid w:val="003268A3"/>
    <w:rsid w:val="00330EA9"/>
    <w:rsid w:val="00331022"/>
    <w:rsid w:val="003310B2"/>
    <w:rsid w:val="00331225"/>
    <w:rsid w:val="00331E16"/>
    <w:rsid w:val="00332560"/>
    <w:rsid w:val="0033422D"/>
    <w:rsid w:val="003346CE"/>
    <w:rsid w:val="00334CF4"/>
    <w:rsid w:val="00336D8E"/>
    <w:rsid w:val="00340161"/>
    <w:rsid w:val="00340B7D"/>
    <w:rsid w:val="00340C8C"/>
    <w:rsid w:val="003411E2"/>
    <w:rsid w:val="00347A50"/>
    <w:rsid w:val="00347D87"/>
    <w:rsid w:val="0035041F"/>
    <w:rsid w:val="00350DB9"/>
    <w:rsid w:val="003525DA"/>
    <w:rsid w:val="00352F76"/>
    <w:rsid w:val="00355824"/>
    <w:rsid w:val="00355AC9"/>
    <w:rsid w:val="00356651"/>
    <w:rsid w:val="003568E8"/>
    <w:rsid w:val="0035768E"/>
    <w:rsid w:val="00362A93"/>
    <w:rsid w:val="00362B71"/>
    <w:rsid w:val="00365812"/>
    <w:rsid w:val="00366422"/>
    <w:rsid w:val="00366450"/>
    <w:rsid w:val="00370B86"/>
    <w:rsid w:val="0037473A"/>
    <w:rsid w:val="00374AA2"/>
    <w:rsid w:val="00374F75"/>
    <w:rsid w:val="00377494"/>
    <w:rsid w:val="00381F15"/>
    <w:rsid w:val="00382BB7"/>
    <w:rsid w:val="0038520C"/>
    <w:rsid w:val="00391175"/>
    <w:rsid w:val="003912F2"/>
    <w:rsid w:val="003915DA"/>
    <w:rsid w:val="00391B98"/>
    <w:rsid w:val="00392D72"/>
    <w:rsid w:val="00392F97"/>
    <w:rsid w:val="003932F5"/>
    <w:rsid w:val="003941ED"/>
    <w:rsid w:val="003948AE"/>
    <w:rsid w:val="00395610"/>
    <w:rsid w:val="003959D7"/>
    <w:rsid w:val="00395B6E"/>
    <w:rsid w:val="00396693"/>
    <w:rsid w:val="00397D19"/>
    <w:rsid w:val="003A1FCA"/>
    <w:rsid w:val="003A2318"/>
    <w:rsid w:val="003A37DD"/>
    <w:rsid w:val="003A3EE8"/>
    <w:rsid w:val="003A45CE"/>
    <w:rsid w:val="003A48A2"/>
    <w:rsid w:val="003A5BD9"/>
    <w:rsid w:val="003A6253"/>
    <w:rsid w:val="003A6A63"/>
    <w:rsid w:val="003A6F1D"/>
    <w:rsid w:val="003B1375"/>
    <w:rsid w:val="003B35D6"/>
    <w:rsid w:val="003B39E2"/>
    <w:rsid w:val="003B50DB"/>
    <w:rsid w:val="003B565D"/>
    <w:rsid w:val="003B72B9"/>
    <w:rsid w:val="003C11C1"/>
    <w:rsid w:val="003C13EA"/>
    <w:rsid w:val="003C1C6D"/>
    <w:rsid w:val="003C1DB0"/>
    <w:rsid w:val="003C336E"/>
    <w:rsid w:val="003C40AF"/>
    <w:rsid w:val="003C4147"/>
    <w:rsid w:val="003C5B36"/>
    <w:rsid w:val="003C5ECA"/>
    <w:rsid w:val="003C6242"/>
    <w:rsid w:val="003C6981"/>
    <w:rsid w:val="003C6AAF"/>
    <w:rsid w:val="003C7631"/>
    <w:rsid w:val="003D10D1"/>
    <w:rsid w:val="003D299C"/>
    <w:rsid w:val="003D30D0"/>
    <w:rsid w:val="003D6E96"/>
    <w:rsid w:val="003E17EB"/>
    <w:rsid w:val="003E2F8A"/>
    <w:rsid w:val="003E4769"/>
    <w:rsid w:val="003E5629"/>
    <w:rsid w:val="003E7324"/>
    <w:rsid w:val="003F07D0"/>
    <w:rsid w:val="003F1EAF"/>
    <w:rsid w:val="003F2268"/>
    <w:rsid w:val="003F26C1"/>
    <w:rsid w:val="003F26E3"/>
    <w:rsid w:val="003F32DC"/>
    <w:rsid w:val="003F3DD1"/>
    <w:rsid w:val="003F4A87"/>
    <w:rsid w:val="003F4D65"/>
    <w:rsid w:val="003F52CF"/>
    <w:rsid w:val="003F644A"/>
    <w:rsid w:val="003F660A"/>
    <w:rsid w:val="00400E22"/>
    <w:rsid w:val="004021AB"/>
    <w:rsid w:val="00402366"/>
    <w:rsid w:val="00403473"/>
    <w:rsid w:val="00405665"/>
    <w:rsid w:val="00405A4C"/>
    <w:rsid w:val="00405C68"/>
    <w:rsid w:val="00406A84"/>
    <w:rsid w:val="00407F74"/>
    <w:rsid w:val="004113A1"/>
    <w:rsid w:val="004127B1"/>
    <w:rsid w:val="00413584"/>
    <w:rsid w:val="0041393D"/>
    <w:rsid w:val="0041399B"/>
    <w:rsid w:val="00413AE8"/>
    <w:rsid w:val="004144B5"/>
    <w:rsid w:val="00416810"/>
    <w:rsid w:val="00416B16"/>
    <w:rsid w:val="004173BC"/>
    <w:rsid w:val="00417B87"/>
    <w:rsid w:val="00420EED"/>
    <w:rsid w:val="004222D8"/>
    <w:rsid w:val="00422E08"/>
    <w:rsid w:val="004239CB"/>
    <w:rsid w:val="00423AE0"/>
    <w:rsid w:val="00423B96"/>
    <w:rsid w:val="00423C5A"/>
    <w:rsid w:val="00423D91"/>
    <w:rsid w:val="00424762"/>
    <w:rsid w:val="004248B0"/>
    <w:rsid w:val="0042502F"/>
    <w:rsid w:val="0042512E"/>
    <w:rsid w:val="004255F4"/>
    <w:rsid w:val="00425A37"/>
    <w:rsid w:val="00426820"/>
    <w:rsid w:val="00426FD8"/>
    <w:rsid w:val="00431D4D"/>
    <w:rsid w:val="004326E0"/>
    <w:rsid w:val="004330F3"/>
    <w:rsid w:val="004351A2"/>
    <w:rsid w:val="004357C2"/>
    <w:rsid w:val="00435C61"/>
    <w:rsid w:val="00436794"/>
    <w:rsid w:val="00437320"/>
    <w:rsid w:val="0043794F"/>
    <w:rsid w:val="004379E5"/>
    <w:rsid w:val="00437A4B"/>
    <w:rsid w:val="00442D53"/>
    <w:rsid w:val="004432E4"/>
    <w:rsid w:val="004433FD"/>
    <w:rsid w:val="00443CA4"/>
    <w:rsid w:val="00445B6B"/>
    <w:rsid w:val="00445EF5"/>
    <w:rsid w:val="0044685B"/>
    <w:rsid w:val="0044693B"/>
    <w:rsid w:val="00447E39"/>
    <w:rsid w:val="0045010B"/>
    <w:rsid w:val="00450643"/>
    <w:rsid w:val="00450845"/>
    <w:rsid w:val="00452734"/>
    <w:rsid w:val="0045345F"/>
    <w:rsid w:val="004542EE"/>
    <w:rsid w:val="00454688"/>
    <w:rsid w:val="0045563D"/>
    <w:rsid w:val="00455A61"/>
    <w:rsid w:val="00455BF8"/>
    <w:rsid w:val="00457504"/>
    <w:rsid w:val="00457954"/>
    <w:rsid w:val="00457EDD"/>
    <w:rsid w:val="00457F9E"/>
    <w:rsid w:val="004602FC"/>
    <w:rsid w:val="00460EED"/>
    <w:rsid w:val="00461B2A"/>
    <w:rsid w:val="00462079"/>
    <w:rsid w:val="004622C2"/>
    <w:rsid w:val="0046238E"/>
    <w:rsid w:val="00462923"/>
    <w:rsid w:val="00462EE7"/>
    <w:rsid w:val="00462F21"/>
    <w:rsid w:val="00462FA0"/>
    <w:rsid w:val="00463887"/>
    <w:rsid w:val="00463B03"/>
    <w:rsid w:val="00464038"/>
    <w:rsid w:val="004646CC"/>
    <w:rsid w:val="00465A7F"/>
    <w:rsid w:val="00467B1E"/>
    <w:rsid w:val="00467CBD"/>
    <w:rsid w:val="004718D2"/>
    <w:rsid w:val="00472044"/>
    <w:rsid w:val="0047217E"/>
    <w:rsid w:val="00472A06"/>
    <w:rsid w:val="00472EC3"/>
    <w:rsid w:val="00473D69"/>
    <w:rsid w:val="00473E11"/>
    <w:rsid w:val="00473E58"/>
    <w:rsid w:val="00474346"/>
    <w:rsid w:val="00474693"/>
    <w:rsid w:val="004754FD"/>
    <w:rsid w:val="0047638E"/>
    <w:rsid w:val="004768E4"/>
    <w:rsid w:val="00476EEB"/>
    <w:rsid w:val="00480D2B"/>
    <w:rsid w:val="004830B0"/>
    <w:rsid w:val="00483982"/>
    <w:rsid w:val="00483FF3"/>
    <w:rsid w:val="00484293"/>
    <w:rsid w:val="00485108"/>
    <w:rsid w:val="00485641"/>
    <w:rsid w:val="00485D9F"/>
    <w:rsid w:val="00485F15"/>
    <w:rsid w:val="00486DC2"/>
    <w:rsid w:val="004902F9"/>
    <w:rsid w:val="004910F5"/>
    <w:rsid w:val="00492A91"/>
    <w:rsid w:val="00496B44"/>
    <w:rsid w:val="004A03C2"/>
    <w:rsid w:val="004A0D43"/>
    <w:rsid w:val="004A1696"/>
    <w:rsid w:val="004A1B22"/>
    <w:rsid w:val="004A1F8D"/>
    <w:rsid w:val="004A23FC"/>
    <w:rsid w:val="004A3976"/>
    <w:rsid w:val="004A4839"/>
    <w:rsid w:val="004A56DE"/>
    <w:rsid w:val="004A75B6"/>
    <w:rsid w:val="004A7C3D"/>
    <w:rsid w:val="004B30B4"/>
    <w:rsid w:val="004B3574"/>
    <w:rsid w:val="004B39F4"/>
    <w:rsid w:val="004B3C46"/>
    <w:rsid w:val="004B4DA3"/>
    <w:rsid w:val="004B6EE6"/>
    <w:rsid w:val="004C3905"/>
    <w:rsid w:val="004C4686"/>
    <w:rsid w:val="004C4900"/>
    <w:rsid w:val="004C587F"/>
    <w:rsid w:val="004C5A9F"/>
    <w:rsid w:val="004C72A9"/>
    <w:rsid w:val="004D0C89"/>
    <w:rsid w:val="004D0FA5"/>
    <w:rsid w:val="004D18FA"/>
    <w:rsid w:val="004D1DFB"/>
    <w:rsid w:val="004D1FBC"/>
    <w:rsid w:val="004D2371"/>
    <w:rsid w:val="004D2969"/>
    <w:rsid w:val="004D37D6"/>
    <w:rsid w:val="004D5647"/>
    <w:rsid w:val="004D5FF1"/>
    <w:rsid w:val="004E22F8"/>
    <w:rsid w:val="004E563F"/>
    <w:rsid w:val="004E627D"/>
    <w:rsid w:val="004E7597"/>
    <w:rsid w:val="004E761F"/>
    <w:rsid w:val="004F0B7B"/>
    <w:rsid w:val="004F42CD"/>
    <w:rsid w:val="004F48BF"/>
    <w:rsid w:val="004F634C"/>
    <w:rsid w:val="004F7792"/>
    <w:rsid w:val="004F7847"/>
    <w:rsid w:val="004F7ACD"/>
    <w:rsid w:val="005011EF"/>
    <w:rsid w:val="00503AC5"/>
    <w:rsid w:val="00506B7E"/>
    <w:rsid w:val="005076AD"/>
    <w:rsid w:val="00507B5C"/>
    <w:rsid w:val="00510732"/>
    <w:rsid w:val="00512278"/>
    <w:rsid w:val="005123F0"/>
    <w:rsid w:val="005141C3"/>
    <w:rsid w:val="00515666"/>
    <w:rsid w:val="00515DF3"/>
    <w:rsid w:val="00516D9D"/>
    <w:rsid w:val="00517576"/>
    <w:rsid w:val="00520D15"/>
    <w:rsid w:val="0052180E"/>
    <w:rsid w:val="00521980"/>
    <w:rsid w:val="0052281E"/>
    <w:rsid w:val="00522A47"/>
    <w:rsid w:val="005230CE"/>
    <w:rsid w:val="0052385B"/>
    <w:rsid w:val="00523C51"/>
    <w:rsid w:val="00523F32"/>
    <w:rsid w:val="0052424A"/>
    <w:rsid w:val="00525210"/>
    <w:rsid w:val="0052584D"/>
    <w:rsid w:val="00526269"/>
    <w:rsid w:val="0052688D"/>
    <w:rsid w:val="00526F03"/>
    <w:rsid w:val="00527475"/>
    <w:rsid w:val="0053136D"/>
    <w:rsid w:val="00531FF7"/>
    <w:rsid w:val="00532200"/>
    <w:rsid w:val="005327C8"/>
    <w:rsid w:val="00532894"/>
    <w:rsid w:val="0053290D"/>
    <w:rsid w:val="00533782"/>
    <w:rsid w:val="00533EC7"/>
    <w:rsid w:val="00534DF6"/>
    <w:rsid w:val="005354DE"/>
    <w:rsid w:val="0053582D"/>
    <w:rsid w:val="00536613"/>
    <w:rsid w:val="00537957"/>
    <w:rsid w:val="005409BC"/>
    <w:rsid w:val="00540AF3"/>
    <w:rsid w:val="00543D40"/>
    <w:rsid w:val="00543E6D"/>
    <w:rsid w:val="00543F73"/>
    <w:rsid w:val="00545B76"/>
    <w:rsid w:val="00545C18"/>
    <w:rsid w:val="005470E9"/>
    <w:rsid w:val="0055032A"/>
    <w:rsid w:val="00550DC9"/>
    <w:rsid w:val="00550EB6"/>
    <w:rsid w:val="00551302"/>
    <w:rsid w:val="005540B2"/>
    <w:rsid w:val="00555B75"/>
    <w:rsid w:val="00556430"/>
    <w:rsid w:val="005566F1"/>
    <w:rsid w:val="005578DB"/>
    <w:rsid w:val="00557DC5"/>
    <w:rsid w:val="00557E5D"/>
    <w:rsid w:val="00560CA6"/>
    <w:rsid w:val="0056197C"/>
    <w:rsid w:val="0056239E"/>
    <w:rsid w:val="005632B1"/>
    <w:rsid w:val="00563873"/>
    <w:rsid w:val="00564E52"/>
    <w:rsid w:val="005702BF"/>
    <w:rsid w:val="00572EF1"/>
    <w:rsid w:val="0057300B"/>
    <w:rsid w:val="005735E0"/>
    <w:rsid w:val="005747F9"/>
    <w:rsid w:val="00575E62"/>
    <w:rsid w:val="0057659A"/>
    <w:rsid w:val="0057756A"/>
    <w:rsid w:val="00581309"/>
    <w:rsid w:val="00581602"/>
    <w:rsid w:val="00581C15"/>
    <w:rsid w:val="00582408"/>
    <w:rsid w:val="00582F2E"/>
    <w:rsid w:val="0058369F"/>
    <w:rsid w:val="0058450F"/>
    <w:rsid w:val="0058696F"/>
    <w:rsid w:val="00586BD7"/>
    <w:rsid w:val="00587248"/>
    <w:rsid w:val="0058757B"/>
    <w:rsid w:val="00587916"/>
    <w:rsid w:val="00590E20"/>
    <w:rsid w:val="00592CFD"/>
    <w:rsid w:val="00593022"/>
    <w:rsid w:val="00594324"/>
    <w:rsid w:val="00595715"/>
    <w:rsid w:val="00595DBE"/>
    <w:rsid w:val="005961F8"/>
    <w:rsid w:val="00596651"/>
    <w:rsid w:val="005967A1"/>
    <w:rsid w:val="00597841"/>
    <w:rsid w:val="00597B86"/>
    <w:rsid w:val="005A00B9"/>
    <w:rsid w:val="005A15BF"/>
    <w:rsid w:val="005A1FBB"/>
    <w:rsid w:val="005A2638"/>
    <w:rsid w:val="005A2ADC"/>
    <w:rsid w:val="005A353F"/>
    <w:rsid w:val="005A5CFA"/>
    <w:rsid w:val="005A609A"/>
    <w:rsid w:val="005A6983"/>
    <w:rsid w:val="005A71BD"/>
    <w:rsid w:val="005A7496"/>
    <w:rsid w:val="005B0210"/>
    <w:rsid w:val="005B0C6D"/>
    <w:rsid w:val="005B10CE"/>
    <w:rsid w:val="005B179A"/>
    <w:rsid w:val="005B28DD"/>
    <w:rsid w:val="005B38E0"/>
    <w:rsid w:val="005B3A94"/>
    <w:rsid w:val="005B4137"/>
    <w:rsid w:val="005B5443"/>
    <w:rsid w:val="005B6D38"/>
    <w:rsid w:val="005B6FDC"/>
    <w:rsid w:val="005B786F"/>
    <w:rsid w:val="005C1704"/>
    <w:rsid w:val="005C19F3"/>
    <w:rsid w:val="005C203B"/>
    <w:rsid w:val="005C2744"/>
    <w:rsid w:val="005C3F1E"/>
    <w:rsid w:val="005C3F52"/>
    <w:rsid w:val="005C4932"/>
    <w:rsid w:val="005C68CA"/>
    <w:rsid w:val="005C7111"/>
    <w:rsid w:val="005C7B61"/>
    <w:rsid w:val="005D06E5"/>
    <w:rsid w:val="005D1ABA"/>
    <w:rsid w:val="005D38BB"/>
    <w:rsid w:val="005D4362"/>
    <w:rsid w:val="005D5C18"/>
    <w:rsid w:val="005D60AB"/>
    <w:rsid w:val="005D6152"/>
    <w:rsid w:val="005D7373"/>
    <w:rsid w:val="005D7B1E"/>
    <w:rsid w:val="005E09BF"/>
    <w:rsid w:val="005E11FA"/>
    <w:rsid w:val="005E542C"/>
    <w:rsid w:val="005E5B8A"/>
    <w:rsid w:val="005E5D76"/>
    <w:rsid w:val="005E6B5E"/>
    <w:rsid w:val="005E6F97"/>
    <w:rsid w:val="005E7E24"/>
    <w:rsid w:val="005F070F"/>
    <w:rsid w:val="005F071B"/>
    <w:rsid w:val="005F09D7"/>
    <w:rsid w:val="005F228F"/>
    <w:rsid w:val="005F2476"/>
    <w:rsid w:val="005F3609"/>
    <w:rsid w:val="005F3FB5"/>
    <w:rsid w:val="005F5188"/>
    <w:rsid w:val="005F6B72"/>
    <w:rsid w:val="005F6E84"/>
    <w:rsid w:val="005F7094"/>
    <w:rsid w:val="005F7FE9"/>
    <w:rsid w:val="00600822"/>
    <w:rsid w:val="00601369"/>
    <w:rsid w:val="00603FCE"/>
    <w:rsid w:val="00604B16"/>
    <w:rsid w:val="00605403"/>
    <w:rsid w:val="00606B4A"/>
    <w:rsid w:val="00607084"/>
    <w:rsid w:val="006104C2"/>
    <w:rsid w:val="00612500"/>
    <w:rsid w:val="006135C7"/>
    <w:rsid w:val="0061421F"/>
    <w:rsid w:val="006151FE"/>
    <w:rsid w:val="0061544E"/>
    <w:rsid w:val="00620171"/>
    <w:rsid w:val="00621E30"/>
    <w:rsid w:val="00621EE6"/>
    <w:rsid w:val="006238A7"/>
    <w:rsid w:val="0062420E"/>
    <w:rsid w:val="00624794"/>
    <w:rsid w:val="00625BB6"/>
    <w:rsid w:val="00626FEB"/>
    <w:rsid w:val="0062701D"/>
    <w:rsid w:val="00627A27"/>
    <w:rsid w:val="00630C01"/>
    <w:rsid w:val="00631729"/>
    <w:rsid w:val="006323F2"/>
    <w:rsid w:val="00634740"/>
    <w:rsid w:val="00634E39"/>
    <w:rsid w:val="006353A3"/>
    <w:rsid w:val="0063710F"/>
    <w:rsid w:val="00642D79"/>
    <w:rsid w:val="00643A64"/>
    <w:rsid w:val="006509C5"/>
    <w:rsid w:val="00650D57"/>
    <w:rsid w:val="00651BA3"/>
    <w:rsid w:val="00651D51"/>
    <w:rsid w:val="006520F5"/>
    <w:rsid w:val="006544D4"/>
    <w:rsid w:val="00654BF0"/>
    <w:rsid w:val="00656059"/>
    <w:rsid w:val="00656423"/>
    <w:rsid w:val="006571CC"/>
    <w:rsid w:val="00657BA6"/>
    <w:rsid w:val="00662A26"/>
    <w:rsid w:val="00662D30"/>
    <w:rsid w:val="00663738"/>
    <w:rsid w:val="0066375F"/>
    <w:rsid w:val="006647D9"/>
    <w:rsid w:val="00664AA6"/>
    <w:rsid w:val="00664B87"/>
    <w:rsid w:val="00665905"/>
    <w:rsid w:val="0067131D"/>
    <w:rsid w:val="0067193C"/>
    <w:rsid w:val="0067202D"/>
    <w:rsid w:val="0067358B"/>
    <w:rsid w:val="006742A2"/>
    <w:rsid w:val="006746B8"/>
    <w:rsid w:val="00674C0C"/>
    <w:rsid w:val="00676315"/>
    <w:rsid w:val="006768FE"/>
    <w:rsid w:val="0067692C"/>
    <w:rsid w:val="0067730F"/>
    <w:rsid w:val="006777D5"/>
    <w:rsid w:val="00681755"/>
    <w:rsid w:val="00681E58"/>
    <w:rsid w:val="0068275C"/>
    <w:rsid w:val="00682AEB"/>
    <w:rsid w:val="006831AC"/>
    <w:rsid w:val="00683721"/>
    <w:rsid w:val="00683725"/>
    <w:rsid w:val="00683F3E"/>
    <w:rsid w:val="00684982"/>
    <w:rsid w:val="00685150"/>
    <w:rsid w:val="0068575D"/>
    <w:rsid w:val="006870FE"/>
    <w:rsid w:val="00687FD9"/>
    <w:rsid w:val="00691B03"/>
    <w:rsid w:val="00694402"/>
    <w:rsid w:val="00694978"/>
    <w:rsid w:val="00694BC8"/>
    <w:rsid w:val="00696D7E"/>
    <w:rsid w:val="00696DE1"/>
    <w:rsid w:val="006A1D4A"/>
    <w:rsid w:val="006A1F12"/>
    <w:rsid w:val="006A40EE"/>
    <w:rsid w:val="006A48CE"/>
    <w:rsid w:val="006A4E25"/>
    <w:rsid w:val="006A4EDC"/>
    <w:rsid w:val="006A5389"/>
    <w:rsid w:val="006A557F"/>
    <w:rsid w:val="006A6C16"/>
    <w:rsid w:val="006B07F5"/>
    <w:rsid w:val="006B0AD7"/>
    <w:rsid w:val="006B17EA"/>
    <w:rsid w:val="006B3F82"/>
    <w:rsid w:val="006B6DE6"/>
    <w:rsid w:val="006B6ED7"/>
    <w:rsid w:val="006C0527"/>
    <w:rsid w:val="006C067D"/>
    <w:rsid w:val="006C06EB"/>
    <w:rsid w:val="006C1260"/>
    <w:rsid w:val="006C1659"/>
    <w:rsid w:val="006C31DD"/>
    <w:rsid w:val="006C31FA"/>
    <w:rsid w:val="006C3EAF"/>
    <w:rsid w:val="006C4240"/>
    <w:rsid w:val="006C4718"/>
    <w:rsid w:val="006C5895"/>
    <w:rsid w:val="006C764D"/>
    <w:rsid w:val="006D027B"/>
    <w:rsid w:val="006D12D6"/>
    <w:rsid w:val="006D39D1"/>
    <w:rsid w:val="006D3A7C"/>
    <w:rsid w:val="006D3B10"/>
    <w:rsid w:val="006D6B0F"/>
    <w:rsid w:val="006E023C"/>
    <w:rsid w:val="006E0BA5"/>
    <w:rsid w:val="006E0FB6"/>
    <w:rsid w:val="006E1A83"/>
    <w:rsid w:val="006E2B83"/>
    <w:rsid w:val="006E52BD"/>
    <w:rsid w:val="006E54EC"/>
    <w:rsid w:val="006E5587"/>
    <w:rsid w:val="006E566A"/>
    <w:rsid w:val="006E6024"/>
    <w:rsid w:val="006E64D4"/>
    <w:rsid w:val="006E65D8"/>
    <w:rsid w:val="006E6F03"/>
    <w:rsid w:val="006F1ECB"/>
    <w:rsid w:val="006F1F38"/>
    <w:rsid w:val="006F283C"/>
    <w:rsid w:val="006F43BF"/>
    <w:rsid w:val="006F5675"/>
    <w:rsid w:val="006F5793"/>
    <w:rsid w:val="0070207A"/>
    <w:rsid w:val="0070266A"/>
    <w:rsid w:val="007027B9"/>
    <w:rsid w:val="00703BEE"/>
    <w:rsid w:val="00710746"/>
    <w:rsid w:val="00710948"/>
    <w:rsid w:val="007110B9"/>
    <w:rsid w:val="00711768"/>
    <w:rsid w:val="00711A01"/>
    <w:rsid w:val="00713D39"/>
    <w:rsid w:val="007145DB"/>
    <w:rsid w:val="0071522A"/>
    <w:rsid w:val="007157C5"/>
    <w:rsid w:val="00716A71"/>
    <w:rsid w:val="00716FE0"/>
    <w:rsid w:val="00720818"/>
    <w:rsid w:val="00720FA3"/>
    <w:rsid w:val="00721DD1"/>
    <w:rsid w:val="0072286D"/>
    <w:rsid w:val="007241CF"/>
    <w:rsid w:val="007242A5"/>
    <w:rsid w:val="00726237"/>
    <w:rsid w:val="00726557"/>
    <w:rsid w:val="00730653"/>
    <w:rsid w:val="0073133F"/>
    <w:rsid w:val="00731C67"/>
    <w:rsid w:val="00733202"/>
    <w:rsid w:val="00733AB4"/>
    <w:rsid w:val="00740580"/>
    <w:rsid w:val="00740593"/>
    <w:rsid w:val="00741907"/>
    <w:rsid w:val="00742E44"/>
    <w:rsid w:val="007506A3"/>
    <w:rsid w:val="00750D7C"/>
    <w:rsid w:val="00750DA6"/>
    <w:rsid w:val="00750F28"/>
    <w:rsid w:val="00751FBD"/>
    <w:rsid w:val="00752FC0"/>
    <w:rsid w:val="007531E3"/>
    <w:rsid w:val="00754BDE"/>
    <w:rsid w:val="007577B6"/>
    <w:rsid w:val="00757E2D"/>
    <w:rsid w:val="00760CA3"/>
    <w:rsid w:val="0076101A"/>
    <w:rsid w:val="0076128C"/>
    <w:rsid w:val="0076189D"/>
    <w:rsid w:val="0076192C"/>
    <w:rsid w:val="00762ED3"/>
    <w:rsid w:val="00764F5F"/>
    <w:rsid w:val="00765A5C"/>
    <w:rsid w:val="00765C14"/>
    <w:rsid w:val="00765C8A"/>
    <w:rsid w:val="00766371"/>
    <w:rsid w:val="00766536"/>
    <w:rsid w:val="00766C23"/>
    <w:rsid w:val="00766F56"/>
    <w:rsid w:val="00767C99"/>
    <w:rsid w:val="0077016E"/>
    <w:rsid w:val="00770512"/>
    <w:rsid w:val="00770843"/>
    <w:rsid w:val="0077084B"/>
    <w:rsid w:val="00771262"/>
    <w:rsid w:val="00771FC3"/>
    <w:rsid w:val="007722CC"/>
    <w:rsid w:val="00772F9B"/>
    <w:rsid w:val="00773FC0"/>
    <w:rsid w:val="0077673C"/>
    <w:rsid w:val="0077754C"/>
    <w:rsid w:val="007806F2"/>
    <w:rsid w:val="00781780"/>
    <w:rsid w:val="0078200E"/>
    <w:rsid w:val="007821D0"/>
    <w:rsid w:val="00785620"/>
    <w:rsid w:val="00785C00"/>
    <w:rsid w:val="007860A8"/>
    <w:rsid w:val="007862F4"/>
    <w:rsid w:val="00786F98"/>
    <w:rsid w:val="00791946"/>
    <w:rsid w:val="00792539"/>
    <w:rsid w:val="0079263E"/>
    <w:rsid w:val="00793C10"/>
    <w:rsid w:val="00794C4F"/>
    <w:rsid w:val="0079655A"/>
    <w:rsid w:val="007975CD"/>
    <w:rsid w:val="007A3661"/>
    <w:rsid w:val="007A38A9"/>
    <w:rsid w:val="007A393A"/>
    <w:rsid w:val="007A4141"/>
    <w:rsid w:val="007A4894"/>
    <w:rsid w:val="007A7569"/>
    <w:rsid w:val="007A7BE9"/>
    <w:rsid w:val="007A7CAF"/>
    <w:rsid w:val="007B2FA3"/>
    <w:rsid w:val="007B316D"/>
    <w:rsid w:val="007B3403"/>
    <w:rsid w:val="007B3448"/>
    <w:rsid w:val="007B515E"/>
    <w:rsid w:val="007B597F"/>
    <w:rsid w:val="007B619C"/>
    <w:rsid w:val="007B63C5"/>
    <w:rsid w:val="007B665F"/>
    <w:rsid w:val="007B6AED"/>
    <w:rsid w:val="007B6FCB"/>
    <w:rsid w:val="007C19C0"/>
    <w:rsid w:val="007C3DE6"/>
    <w:rsid w:val="007C4118"/>
    <w:rsid w:val="007C4C72"/>
    <w:rsid w:val="007C658C"/>
    <w:rsid w:val="007C6A03"/>
    <w:rsid w:val="007C7DB6"/>
    <w:rsid w:val="007D28AB"/>
    <w:rsid w:val="007D3433"/>
    <w:rsid w:val="007D3938"/>
    <w:rsid w:val="007D4C53"/>
    <w:rsid w:val="007D6ED0"/>
    <w:rsid w:val="007D71A7"/>
    <w:rsid w:val="007D739B"/>
    <w:rsid w:val="007D7418"/>
    <w:rsid w:val="007D7961"/>
    <w:rsid w:val="007E1E88"/>
    <w:rsid w:val="007E21CE"/>
    <w:rsid w:val="007E5FDA"/>
    <w:rsid w:val="007E6551"/>
    <w:rsid w:val="007E70FF"/>
    <w:rsid w:val="007F0E29"/>
    <w:rsid w:val="007F0E67"/>
    <w:rsid w:val="007F0ED9"/>
    <w:rsid w:val="007F126C"/>
    <w:rsid w:val="007F35B6"/>
    <w:rsid w:val="007F443A"/>
    <w:rsid w:val="007F6138"/>
    <w:rsid w:val="007F6D19"/>
    <w:rsid w:val="00800D14"/>
    <w:rsid w:val="00802412"/>
    <w:rsid w:val="00802AB2"/>
    <w:rsid w:val="00802B8C"/>
    <w:rsid w:val="008038C1"/>
    <w:rsid w:val="008039CD"/>
    <w:rsid w:val="00804B0A"/>
    <w:rsid w:val="00804F44"/>
    <w:rsid w:val="0080516E"/>
    <w:rsid w:val="00806E32"/>
    <w:rsid w:val="0081045D"/>
    <w:rsid w:val="00810A7F"/>
    <w:rsid w:val="00810B33"/>
    <w:rsid w:val="00810D15"/>
    <w:rsid w:val="00811AC3"/>
    <w:rsid w:val="00812BFA"/>
    <w:rsid w:val="00813265"/>
    <w:rsid w:val="00813337"/>
    <w:rsid w:val="00813520"/>
    <w:rsid w:val="00814DDF"/>
    <w:rsid w:val="008170D4"/>
    <w:rsid w:val="00820352"/>
    <w:rsid w:val="00820D9E"/>
    <w:rsid w:val="008228A2"/>
    <w:rsid w:val="00822AD7"/>
    <w:rsid w:val="00822EFD"/>
    <w:rsid w:val="00823DA2"/>
    <w:rsid w:val="008264E3"/>
    <w:rsid w:val="0082727C"/>
    <w:rsid w:val="00827B53"/>
    <w:rsid w:val="00830547"/>
    <w:rsid w:val="00831262"/>
    <w:rsid w:val="00833B0F"/>
    <w:rsid w:val="00833C59"/>
    <w:rsid w:val="00835684"/>
    <w:rsid w:val="00835B0A"/>
    <w:rsid w:val="00836784"/>
    <w:rsid w:val="008367BC"/>
    <w:rsid w:val="00836964"/>
    <w:rsid w:val="00837C40"/>
    <w:rsid w:val="00840A9B"/>
    <w:rsid w:val="0084167F"/>
    <w:rsid w:val="0084238C"/>
    <w:rsid w:val="008429B8"/>
    <w:rsid w:val="00843481"/>
    <w:rsid w:val="00843A2C"/>
    <w:rsid w:val="00844094"/>
    <w:rsid w:val="00844C47"/>
    <w:rsid w:val="00845657"/>
    <w:rsid w:val="00846E33"/>
    <w:rsid w:val="00851666"/>
    <w:rsid w:val="0085170D"/>
    <w:rsid w:val="008524CC"/>
    <w:rsid w:val="00853D30"/>
    <w:rsid w:val="0085458E"/>
    <w:rsid w:val="00854B72"/>
    <w:rsid w:val="008552F2"/>
    <w:rsid w:val="0085617C"/>
    <w:rsid w:val="008574A5"/>
    <w:rsid w:val="008604BE"/>
    <w:rsid w:val="008604F1"/>
    <w:rsid w:val="00860DDD"/>
    <w:rsid w:val="00861A5C"/>
    <w:rsid w:val="00862244"/>
    <w:rsid w:val="00862FA2"/>
    <w:rsid w:val="00863611"/>
    <w:rsid w:val="00864784"/>
    <w:rsid w:val="00865536"/>
    <w:rsid w:val="0086699E"/>
    <w:rsid w:val="00867612"/>
    <w:rsid w:val="008676CA"/>
    <w:rsid w:val="00867E4E"/>
    <w:rsid w:val="008719AE"/>
    <w:rsid w:val="00871CC0"/>
    <w:rsid w:val="00873E0A"/>
    <w:rsid w:val="00873E86"/>
    <w:rsid w:val="00875550"/>
    <w:rsid w:val="00875652"/>
    <w:rsid w:val="00875889"/>
    <w:rsid w:val="00877EC0"/>
    <w:rsid w:val="00880837"/>
    <w:rsid w:val="008815A1"/>
    <w:rsid w:val="00881C2C"/>
    <w:rsid w:val="00882574"/>
    <w:rsid w:val="00882831"/>
    <w:rsid w:val="00883944"/>
    <w:rsid w:val="00883C22"/>
    <w:rsid w:val="0088767A"/>
    <w:rsid w:val="008879A4"/>
    <w:rsid w:val="00887D0B"/>
    <w:rsid w:val="00887D81"/>
    <w:rsid w:val="00887DD8"/>
    <w:rsid w:val="008904F6"/>
    <w:rsid w:val="00891727"/>
    <w:rsid w:val="00891C15"/>
    <w:rsid w:val="00894D5A"/>
    <w:rsid w:val="00895A07"/>
    <w:rsid w:val="00895AF7"/>
    <w:rsid w:val="0089629E"/>
    <w:rsid w:val="00897B4C"/>
    <w:rsid w:val="00897D97"/>
    <w:rsid w:val="008A28DE"/>
    <w:rsid w:val="008A2B4F"/>
    <w:rsid w:val="008A39E0"/>
    <w:rsid w:val="008A39F3"/>
    <w:rsid w:val="008A422E"/>
    <w:rsid w:val="008A4569"/>
    <w:rsid w:val="008A4924"/>
    <w:rsid w:val="008A4AF7"/>
    <w:rsid w:val="008A4F9E"/>
    <w:rsid w:val="008A4FC5"/>
    <w:rsid w:val="008A53C1"/>
    <w:rsid w:val="008A62BD"/>
    <w:rsid w:val="008A6590"/>
    <w:rsid w:val="008A6AA0"/>
    <w:rsid w:val="008A72F4"/>
    <w:rsid w:val="008A7A64"/>
    <w:rsid w:val="008B1772"/>
    <w:rsid w:val="008B3956"/>
    <w:rsid w:val="008B3E78"/>
    <w:rsid w:val="008B5449"/>
    <w:rsid w:val="008C1D8C"/>
    <w:rsid w:val="008C1E34"/>
    <w:rsid w:val="008C24A1"/>
    <w:rsid w:val="008C4981"/>
    <w:rsid w:val="008C5CBA"/>
    <w:rsid w:val="008C761F"/>
    <w:rsid w:val="008C7F54"/>
    <w:rsid w:val="008D021E"/>
    <w:rsid w:val="008D0881"/>
    <w:rsid w:val="008D0DBB"/>
    <w:rsid w:val="008D3360"/>
    <w:rsid w:val="008D33E2"/>
    <w:rsid w:val="008D377B"/>
    <w:rsid w:val="008D3C69"/>
    <w:rsid w:val="008D497B"/>
    <w:rsid w:val="008D683B"/>
    <w:rsid w:val="008E07C1"/>
    <w:rsid w:val="008E195E"/>
    <w:rsid w:val="008E23EE"/>
    <w:rsid w:val="008E4548"/>
    <w:rsid w:val="008E65AA"/>
    <w:rsid w:val="008E66CC"/>
    <w:rsid w:val="008E6830"/>
    <w:rsid w:val="008E6D5F"/>
    <w:rsid w:val="008E7380"/>
    <w:rsid w:val="008E7FDF"/>
    <w:rsid w:val="008F042B"/>
    <w:rsid w:val="008F24AB"/>
    <w:rsid w:val="008F5304"/>
    <w:rsid w:val="008F59E6"/>
    <w:rsid w:val="008F7FF9"/>
    <w:rsid w:val="009000E9"/>
    <w:rsid w:val="0090174D"/>
    <w:rsid w:val="00901D60"/>
    <w:rsid w:val="00902536"/>
    <w:rsid w:val="00903F33"/>
    <w:rsid w:val="00905D07"/>
    <w:rsid w:val="00906E84"/>
    <w:rsid w:val="0090752C"/>
    <w:rsid w:val="00911292"/>
    <w:rsid w:val="00912C3C"/>
    <w:rsid w:val="009132C0"/>
    <w:rsid w:val="00916635"/>
    <w:rsid w:val="00917403"/>
    <w:rsid w:val="00917E46"/>
    <w:rsid w:val="0092015E"/>
    <w:rsid w:val="00920FFD"/>
    <w:rsid w:val="0092123D"/>
    <w:rsid w:val="00922880"/>
    <w:rsid w:val="00923D6C"/>
    <w:rsid w:val="00924E71"/>
    <w:rsid w:val="0092574B"/>
    <w:rsid w:val="00925E48"/>
    <w:rsid w:val="00931081"/>
    <w:rsid w:val="00931A64"/>
    <w:rsid w:val="009325CC"/>
    <w:rsid w:val="00932FCD"/>
    <w:rsid w:val="00933188"/>
    <w:rsid w:val="00933302"/>
    <w:rsid w:val="0093407E"/>
    <w:rsid w:val="00934311"/>
    <w:rsid w:val="0093565D"/>
    <w:rsid w:val="00937A1C"/>
    <w:rsid w:val="009418E8"/>
    <w:rsid w:val="00941DD1"/>
    <w:rsid w:val="009424AD"/>
    <w:rsid w:val="00943076"/>
    <w:rsid w:val="00944194"/>
    <w:rsid w:val="00946584"/>
    <w:rsid w:val="00950D0E"/>
    <w:rsid w:val="009521EB"/>
    <w:rsid w:val="00952AAE"/>
    <w:rsid w:val="0095402F"/>
    <w:rsid w:val="00956ED1"/>
    <w:rsid w:val="00956FC5"/>
    <w:rsid w:val="00957016"/>
    <w:rsid w:val="00957978"/>
    <w:rsid w:val="009609A8"/>
    <w:rsid w:val="009614AA"/>
    <w:rsid w:val="00961C14"/>
    <w:rsid w:val="00962EDB"/>
    <w:rsid w:val="00962F8E"/>
    <w:rsid w:val="00963E6D"/>
    <w:rsid w:val="009644DB"/>
    <w:rsid w:val="00965034"/>
    <w:rsid w:val="00965161"/>
    <w:rsid w:val="00965238"/>
    <w:rsid w:val="00965FEF"/>
    <w:rsid w:val="00970B38"/>
    <w:rsid w:val="00972903"/>
    <w:rsid w:val="009738F5"/>
    <w:rsid w:val="009757C0"/>
    <w:rsid w:val="00975823"/>
    <w:rsid w:val="00981361"/>
    <w:rsid w:val="00983F76"/>
    <w:rsid w:val="00984039"/>
    <w:rsid w:val="009855A5"/>
    <w:rsid w:val="00985A70"/>
    <w:rsid w:val="00986D1C"/>
    <w:rsid w:val="0098776C"/>
    <w:rsid w:val="00987DAB"/>
    <w:rsid w:val="0099041C"/>
    <w:rsid w:val="00991FE5"/>
    <w:rsid w:val="00992466"/>
    <w:rsid w:val="0099416B"/>
    <w:rsid w:val="00994B0B"/>
    <w:rsid w:val="00994E4A"/>
    <w:rsid w:val="009968F9"/>
    <w:rsid w:val="00997CCB"/>
    <w:rsid w:val="00997D20"/>
    <w:rsid w:val="009A1511"/>
    <w:rsid w:val="009A1658"/>
    <w:rsid w:val="009A1B19"/>
    <w:rsid w:val="009A2192"/>
    <w:rsid w:val="009A2EC6"/>
    <w:rsid w:val="009A3C9B"/>
    <w:rsid w:val="009A4628"/>
    <w:rsid w:val="009A4D85"/>
    <w:rsid w:val="009A6A49"/>
    <w:rsid w:val="009A6B51"/>
    <w:rsid w:val="009B0AC8"/>
    <w:rsid w:val="009B0C4E"/>
    <w:rsid w:val="009B0FAD"/>
    <w:rsid w:val="009B26D8"/>
    <w:rsid w:val="009B30D4"/>
    <w:rsid w:val="009B3975"/>
    <w:rsid w:val="009B3AB8"/>
    <w:rsid w:val="009B58AF"/>
    <w:rsid w:val="009B5B69"/>
    <w:rsid w:val="009B5F46"/>
    <w:rsid w:val="009B6410"/>
    <w:rsid w:val="009B71EE"/>
    <w:rsid w:val="009B75D2"/>
    <w:rsid w:val="009C0165"/>
    <w:rsid w:val="009C0318"/>
    <w:rsid w:val="009C4E77"/>
    <w:rsid w:val="009C4F04"/>
    <w:rsid w:val="009C52D2"/>
    <w:rsid w:val="009C66D4"/>
    <w:rsid w:val="009C688E"/>
    <w:rsid w:val="009D2D13"/>
    <w:rsid w:val="009D49B5"/>
    <w:rsid w:val="009D49F9"/>
    <w:rsid w:val="009D4BCC"/>
    <w:rsid w:val="009D63B5"/>
    <w:rsid w:val="009D6F78"/>
    <w:rsid w:val="009E04EE"/>
    <w:rsid w:val="009E0F44"/>
    <w:rsid w:val="009E20C0"/>
    <w:rsid w:val="009E25FD"/>
    <w:rsid w:val="009E2AD6"/>
    <w:rsid w:val="009E56AF"/>
    <w:rsid w:val="009E5FC2"/>
    <w:rsid w:val="009E7448"/>
    <w:rsid w:val="009E7DC1"/>
    <w:rsid w:val="009F1464"/>
    <w:rsid w:val="009F1547"/>
    <w:rsid w:val="009F459C"/>
    <w:rsid w:val="009F5C27"/>
    <w:rsid w:val="009F5C67"/>
    <w:rsid w:val="009F614E"/>
    <w:rsid w:val="009F69EB"/>
    <w:rsid w:val="009F71C6"/>
    <w:rsid w:val="009F72C9"/>
    <w:rsid w:val="00A00BBD"/>
    <w:rsid w:val="00A00E5F"/>
    <w:rsid w:val="00A0134F"/>
    <w:rsid w:val="00A01CA5"/>
    <w:rsid w:val="00A033F6"/>
    <w:rsid w:val="00A035F4"/>
    <w:rsid w:val="00A03677"/>
    <w:rsid w:val="00A03B59"/>
    <w:rsid w:val="00A04CBD"/>
    <w:rsid w:val="00A07402"/>
    <w:rsid w:val="00A07776"/>
    <w:rsid w:val="00A079F6"/>
    <w:rsid w:val="00A07E48"/>
    <w:rsid w:val="00A10C27"/>
    <w:rsid w:val="00A11366"/>
    <w:rsid w:val="00A117A8"/>
    <w:rsid w:val="00A120DD"/>
    <w:rsid w:val="00A1373E"/>
    <w:rsid w:val="00A13C77"/>
    <w:rsid w:val="00A14347"/>
    <w:rsid w:val="00A148D3"/>
    <w:rsid w:val="00A15C17"/>
    <w:rsid w:val="00A15D75"/>
    <w:rsid w:val="00A160A5"/>
    <w:rsid w:val="00A16F04"/>
    <w:rsid w:val="00A20BAA"/>
    <w:rsid w:val="00A21025"/>
    <w:rsid w:val="00A213DA"/>
    <w:rsid w:val="00A2202A"/>
    <w:rsid w:val="00A227C4"/>
    <w:rsid w:val="00A22E3A"/>
    <w:rsid w:val="00A24ED6"/>
    <w:rsid w:val="00A258F5"/>
    <w:rsid w:val="00A2632A"/>
    <w:rsid w:val="00A27893"/>
    <w:rsid w:val="00A27F63"/>
    <w:rsid w:val="00A30DCD"/>
    <w:rsid w:val="00A30E31"/>
    <w:rsid w:val="00A322C4"/>
    <w:rsid w:val="00A32852"/>
    <w:rsid w:val="00A35A98"/>
    <w:rsid w:val="00A36D31"/>
    <w:rsid w:val="00A377E0"/>
    <w:rsid w:val="00A418A6"/>
    <w:rsid w:val="00A41B0E"/>
    <w:rsid w:val="00A42278"/>
    <w:rsid w:val="00A429F7"/>
    <w:rsid w:val="00A43030"/>
    <w:rsid w:val="00A43978"/>
    <w:rsid w:val="00A440B7"/>
    <w:rsid w:val="00A441D4"/>
    <w:rsid w:val="00A4436E"/>
    <w:rsid w:val="00A44BD2"/>
    <w:rsid w:val="00A45E61"/>
    <w:rsid w:val="00A45F12"/>
    <w:rsid w:val="00A47A1D"/>
    <w:rsid w:val="00A502E2"/>
    <w:rsid w:val="00A50E6C"/>
    <w:rsid w:val="00A51D16"/>
    <w:rsid w:val="00A51EDA"/>
    <w:rsid w:val="00A51F12"/>
    <w:rsid w:val="00A51F48"/>
    <w:rsid w:val="00A52ABD"/>
    <w:rsid w:val="00A54A57"/>
    <w:rsid w:val="00A54EBB"/>
    <w:rsid w:val="00A54FA6"/>
    <w:rsid w:val="00A556F5"/>
    <w:rsid w:val="00A56942"/>
    <w:rsid w:val="00A6078E"/>
    <w:rsid w:val="00A621EC"/>
    <w:rsid w:val="00A6257E"/>
    <w:rsid w:val="00A63B69"/>
    <w:rsid w:val="00A64418"/>
    <w:rsid w:val="00A645B5"/>
    <w:rsid w:val="00A65D86"/>
    <w:rsid w:val="00A66228"/>
    <w:rsid w:val="00A67608"/>
    <w:rsid w:val="00A67FD8"/>
    <w:rsid w:val="00A70120"/>
    <w:rsid w:val="00A708AF"/>
    <w:rsid w:val="00A70987"/>
    <w:rsid w:val="00A73262"/>
    <w:rsid w:val="00A74F17"/>
    <w:rsid w:val="00A75808"/>
    <w:rsid w:val="00A75CEB"/>
    <w:rsid w:val="00A80358"/>
    <w:rsid w:val="00A8098F"/>
    <w:rsid w:val="00A82B4F"/>
    <w:rsid w:val="00A840ED"/>
    <w:rsid w:val="00A84ED2"/>
    <w:rsid w:val="00A86649"/>
    <w:rsid w:val="00A87019"/>
    <w:rsid w:val="00A87D1A"/>
    <w:rsid w:val="00A90B80"/>
    <w:rsid w:val="00A90C75"/>
    <w:rsid w:val="00A90F84"/>
    <w:rsid w:val="00A90FB8"/>
    <w:rsid w:val="00A91482"/>
    <w:rsid w:val="00A91696"/>
    <w:rsid w:val="00A91742"/>
    <w:rsid w:val="00A92205"/>
    <w:rsid w:val="00A936A1"/>
    <w:rsid w:val="00A93B4B"/>
    <w:rsid w:val="00A945D4"/>
    <w:rsid w:val="00A95973"/>
    <w:rsid w:val="00A970ED"/>
    <w:rsid w:val="00AA0925"/>
    <w:rsid w:val="00AA23F9"/>
    <w:rsid w:val="00AA2568"/>
    <w:rsid w:val="00AA3F1F"/>
    <w:rsid w:val="00AA4D7C"/>
    <w:rsid w:val="00AA5045"/>
    <w:rsid w:val="00AA6FAD"/>
    <w:rsid w:val="00AA7CCD"/>
    <w:rsid w:val="00AB2FBC"/>
    <w:rsid w:val="00AB30B4"/>
    <w:rsid w:val="00AB63B4"/>
    <w:rsid w:val="00AB7295"/>
    <w:rsid w:val="00AC3885"/>
    <w:rsid w:val="00AC3B36"/>
    <w:rsid w:val="00AC41EC"/>
    <w:rsid w:val="00AC42E6"/>
    <w:rsid w:val="00AC44C3"/>
    <w:rsid w:val="00AC5276"/>
    <w:rsid w:val="00AC6CBA"/>
    <w:rsid w:val="00AC73DB"/>
    <w:rsid w:val="00AC7CE3"/>
    <w:rsid w:val="00AD2E4C"/>
    <w:rsid w:val="00AD3D8E"/>
    <w:rsid w:val="00AD4A71"/>
    <w:rsid w:val="00AD53C2"/>
    <w:rsid w:val="00AD59BA"/>
    <w:rsid w:val="00AD59CE"/>
    <w:rsid w:val="00AD5F71"/>
    <w:rsid w:val="00AD69B1"/>
    <w:rsid w:val="00AD7226"/>
    <w:rsid w:val="00AD7396"/>
    <w:rsid w:val="00AE0C94"/>
    <w:rsid w:val="00AE1A77"/>
    <w:rsid w:val="00AE1D0C"/>
    <w:rsid w:val="00AE25C2"/>
    <w:rsid w:val="00AE2997"/>
    <w:rsid w:val="00AE2CF2"/>
    <w:rsid w:val="00AE3929"/>
    <w:rsid w:val="00AE3F6F"/>
    <w:rsid w:val="00AE6342"/>
    <w:rsid w:val="00AE6817"/>
    <w:rsid w:val="00AE795E"/>
    <w:rsid w:val="00AE7B27"/>
    <w:rsid w:val="00AF014A"/>
    <w:rsid w:val="00AF04EA"/>
    <w:rsid w:val="00AF05E7"/>
    <w:rsid w:val="00AF263F"/>
    <w:rsid w:val="00AF407C"/>
    <w:rsid w:val="00AF4207"/>
    <w:rsid w:val="00AF45E1"/>
    <w:rsid w:val="00AF46D9"/>
    <w:rsid w:val="00AF4795"/>
    <w:rsid w:val="00AF48C7"/>
    <w:rsid w:val="00AF595C"/>
    <w:rsid w:val="00AF60A5"/>
    <w:rsid w:val="00AF6702"/>
    <w:rsid w:val="00B020CA"/>
    <w:rsid w:val="00B02561"/>
    <w:rsid w:val="00B02747"/>
    <w:rsid w:val="00B03183"/>
    <w:rsid w:val="00B03C92"/>
    <w:rsid w:val="00B04550"/>
    <w:rsid w:val="00B04C00"/>
    <w:rsid w:val="00B06599"/>
    <w:rsid w:val="00B06664"/>
    <w:rsid w:val="00B06AF6"/>
    <w:rsid w:val="00B07487"/>
    <w:rsid w:val="00B077C3"/>
    <w:rsid w:val="00B07AE3"/>
    <w:rsid w:val="00B10888"/>
    <w:rsid w:val="00B11BB3"/>
    <w:rsid w:val="00B12F0D"/>
    <w:rsid w:val="00B153AD"/>
    <w:rsid w:val="00B156FB"/>
    <w:rsid w:val="00B1594F"/>
    <w:rsid w:val="00B16369"/>
    <w:rsid w:val="00B17762"/>
    <w:rsid w:val="00B2012D"/>
    <w:rsid w:val="00B225E8"/>
    <w:rsid w:val="00B23487"/>
    <w:rsid w:val="00B23574"/>
    <w:rsid w:val="00B24787"/>
    <w:rsid w:val="00B24936"/>
    <w:rsid w:val="00B25903"/>
    <w:rsid w:val="00B25B47"/>
    <w:rsid w:val="00B26364"/>
    <w:rsid w:val="00B2639C"/>
    <w:rsid w:val="00B2648B"/>
    <w:rsid w:val="00B276C8"/>
    <w:rsid w:val="00B27CCA"/>
    <w:rsid w:val="00B30312"/>
    <w:rsid w:val="00B33531"/>
    <w:rsid w:val="00B33A60"/>
    <w:rsid w:val="00B33CDF"/>
    <w:rsid w:val="00B34281"/>
    <w:rsid w:val="00B37203"/>
    <w:rsid w:val="00B3787C"/>
    <w:rsid w:val="00B40361"/>
    <w:rsid w:val="00B4351E"/>
    <w:rsid w:val="00B43BA6"/>
    <w:rsid w:val="00B4577F"/>
    <w:rsid w:val="00B460EF"/>
    <w:rsid w:val="00B4703A"/>
    <w:rsid w:val="00B504AF"/>
    <w:rsid w:val="00B51148"/>
    <w:rsid w:val="00B524FC"/>
    <w:rsid w:val="00B5259E"/>
    <w:rsid w:val="00B53AD7"/>
    <w:rsid w:val="00B53DA8"/>
    <w:rsid w:val="00B54070"/>
    <w:rsid w:val="00B55927"/>
    <w:rsid w:val="00B56DC0"/>
    <w:rsid w:val="00B56FF1"/>
    <w:rsid w:val="00B61BF0"/>
    <w:rsid w:val="00B62228"/>
    <w:rsid w:val="00B631E1"/>
    <w:rsid w:val="00B64298"/>
    <w:rsid w:val="00B64FFB"/>
    <w:rsid w:val="00B65C75"/>
    <w:rsid w:val="00B65FEF"/>
    <w:rsid w:val="00B67264"/>
    <w:rsid w:val="00B7008B"/>
    <w:rsid w:val="00B70C18"/>
    <w:rsid w:val="00B70CD4"/>
    <w:rsid w:val="00B7160A"/>
    <w:rsid w:val="00B72DF2"/>
    <w:rsid w:val="00B73496"/>
    <w:rsid w:val="00B7372C"/>
    <w:rsid w:val="00B73740"/>
    <w:rsid w:val="00B74CD9"/>
    <w:rsid w:val="00B757CD"/>
    <w:rsid w:val="00B75BE6"/>
    <w:rsid w:val="00B76018"/>
    <w:rsid w:val="00B7624A"/>
    <w:rsid w:val="00B76DAE"/>
    <w:rsid w:val="00B771A9"/>
    <w:rsid w:val="00B77571"/>
    <w:rsid w:val="00B77F97"/>
    <w:rsid w:val="00B80CEC"/>
    <w:rsid w:val="00B81E15"/>
    <w:rsid w:val="00B82D12"/>
    <w:rsid w:val="00B833FB"/>
    <w:rsid w:val="00B83D64"/>
    <w:rsid w:val="00B83EF5"/>
    <w:rsid w:val="00B85198"/>
    <w:rsid w:val="00B8531E"/>
    <w:rsid w:val="00B865A5"/>
    <w:rsid w:val="00B86936"/>
    <w:rsid w:val="00B878DE"/>
    <w:rsid w:val="00B91264"/>
    <w:rsid w:val="00B91B48"/>
    <w:rsid w:val="00B92C0F"/>
    <w:rsid w:val="00B92C38"/>
    <w:rsid w:val="00B92E8F"/>
    <w:rsid w:val="00B9558F"/>
    <w:rsid w:val="00B9579E"/>
    <w:rsid w:val="00B95BA8"/>
    <w:rsid w:val="00B97957"/>
    <w:rsid w:val="00B97995"/>
    <w:rsid w:val="00BA007A"/>
    <w:rsid w:val="00BA06A2"/>
    <w:rsid w:val="00BA0A30"/>
    <w:rsid w:val="00BA12CD"/>
    <w:rsid w:val="00BA15F2"/>
    <w:rsid w:val="00BA24D7"/>
    <w:rsid w:val="00BA2D4B"/>
    <w:rsid w:val="00BA3926"/>
    <w:rsid w:val="00BA41DC"/>
    <w:rsid w:val="00BA4849"/>
    <w:rsid w:val="00BA4C06"/>
    <w:rsid w:val="00BA67F9"/>
    <w:rsid w:val="00BA7EA9"/>
    <w:rsid w:val="00BB03CA"/>
    <w:rsid w:val="00BB0F0D"/>
    <w:rsid w:val="00BB1BA4"/>
    <w:rsid w:val="00BB2C01"/>
    <w:rsid w:val="00BB5189"/>
    <w:rsid w:val="00BB5FB0"/>
    <w:rsid w:val="00BB6688"/>
    <w:rsid w:val="00BB6A28"/>
    <w:rsid w:val="00BB787D"/>
    <w:rsid w:val="00BC094E"/>
    <w:rsid w:val="00BC0E24"/>
    <w:rsid w:val="00BC10C1"/>
    <w:rsid w:val="00BC1524"/>
    <w:rsid w:val="00BC36EB"/>
    <w:rsid w:val="00BC4550"/>
    <w:rsid w:val="00BC6FBD"/>
    <w:rsid w:val="00BC75B8"/>
    <w:rsid w:val="00BC7A0A"/>
    <w:rsid w:val="00BD164A"/>
    <w:rsid w:val="00BD1F9A"/>
    <w:rsid w:val="00BD1FA7"/>
    <w:rsid w:val="00BD2864"/>
    <w:rsid w:val="00BD2D98"/>
    <w:rsid w:val="00BD2E02"/>
    <w:rsid w:val="00BD33A7"/>
    <w:rsid w:val="00BD40E2"/>
    <w:rsid w:val="00BD4416"/>
    <w:rsid w:val="00BD4A98"/>
    <w:rsid w:val="00BD5309"/>
    <w:rsid w:val="00BD551C"/>
    <w:rsid w:val="00BD561F"/>
    <w:rsid w:val="00BD6E94"/>
    <w:rsid w:val="00BD6F2A"/>
    <w:rsid w:val="00BD7553"/>
    <w:rsid w:val="00BD7916"/>
    <w:rsid w:val="00BE0912"/>
    <w:rsid w:val="00BE15C9"/>
    <w:rsid w:val="00BE1CF4"/>
    <w:rsid w:val="00BE236B"/>
    <w:rsid w:val="00BE42BA"/>
    <w:rsid w:val="00BE46C2"/>
    <w:rsid w:val="00BE5FE2"/>
    <w:rsid w:val="00BF16DB"/>
    <w:rsid w:val="00BF1C83"/>
    <w:rsid w:val="00BF266F"/>
    <w:rsid w:val="00BF2BBF"/>
    <w:rsid w:val="00BF45EC"/>
    <w:rsid w:val="00BF4CFE"/>
    <w:rsid w:val="00BF5778"/>
    <w:rsid w:val="00BF586C"/>
    <w:rsid w:val="00BF660A"/>
    <w:rsid w:val="00BF6EBA"/>
    <w:rsid w:val="00BF7AA0"/>
    <w:rsid w:val="00C018E2"/>
    <w:rsid w:val="00C01C85"/>
    <w:rsid w:val="00C01CFA"/>
    <w:rsid w:val="00C03B86"/>
    <w:rsid w:val="00C0401E"/>
    <w:rsid w:val="00C040A4"/>
    <w:rsid w:val="00C04395"/>
    <w:rsid w:val="00C07222"/>
    <w:rsid w:val="00C07336"/>
    <w:rsid w:val="00C0792B"/>
    <w:rsid w:val="00C11FF3"/>
    <w:rsid w:val="00C122C0"/>
    <w:rsid w:val="00C13C28"/>
    <w:rsid w:val="00C145A6"/>
    <w:rsid w:val="00C14C11"/>
    <w:rsid w:val="00C20C68"/>
    <w:rsid w:val="00C2417E"/>
    <w:rsid w:val="00C24E77"/>
    <w:rsid w:val="00C26B17"/>
    <w:rsid w:val="00C27052"/>
    <w:rsid w:val="00C2721A"/>
    <w:rsid w:val="00C27B39"/>
    <w:rsid w:val="00C30614"/>
    <w:rsid w:val="00C30DA3"/>
    <w:rsid w:val="00C33B16"/>
    <w:rsid w:val="00C340D4"/>
    <w:rsid w:val="00C344AE"/>
    <w:rsid w:val="00C36310"/>
    <w:rsid w:val="00C36360"/>
    <w:rsid w:val="00C36814"/>
    <w:rsid w:val="00C40835"/>
    <w:rsid w:val="00C40AB7"/>
    <w:rsid w:val="00C42978"/>
    <w:rsid w:val="00C42B23"/>
    <w:rsid w:val="00C42E5F"/>
    <w:rsid w:val="00C438F7"/>
    <w:rsid w:val="00C4449C"/>
    <w:rsid w:val="00C44A42"/>
    <w:rsid w:val="00C45384"/>
    <w:rsid w:val="00C45EC5"/>
    <w:rsid w:val="00C4661F"/>
    <w:rsid w:val="00C47126"/>
    <w:rsid w:val="00C476BD"/>
    <w:rsid w:val="00C504FF"/>
    <w:rsid w:val="00C50A7D"/>
    <w:rsid w:val="00C518C3"/>
    <w:rsid w:val="00C54014"/>
    <w:rsid w:val="00C54457"/>
    <w:rsid w:val="00C552E6"/>
    <w:rsid w:val="00C5539E"/>
    <w:rsid w:val="00C56BFA"/>
    <w:rsid w:val="00C6254C"/>
    <w:rsid w:val="00C62B03"/>
    <w:rsid w:val="00C62CF0"/>
    <w:rsid w:val="00C65031"/>
    <w:rsid w:val="00C6586B"/>
    <w:rsid w:val="00C65FCE"/>
    <w:rsid w:val="00C66837"/>
    <w:rsid w:val="00C67086"/>
    <w:rsid w:val="00C6727E"/>
    <w:rsid w:val="00C70762"/>
    <w:rsid w:val="00C7083A"/>
    <w:rsid w:val="00C708DD"/>
    <w:rsid w:val="00C71E53"/>
    <w:rsid w:val="00C73017"/>
    <w:rsid w:val="00C747A7"/>
    <w:rsid w:val="00C7559E"/>
    <w:rsid w:val="00C76B35"/>
    <w:rsid w:val="00C76C62"/>
    <w:rsid w:val="00C76DDF"/>
    <w:rsid w:val="00C80800"/>
    <w:rsid w:val="00C80B77"/>
    <w:rsid w:val="00C816AA"/>
    <w:rsid w:val="00C82364"/>
    <w:rsid w:val="00C82855"/>
    <w:rsid w:val="00C82FB0"/>
    <w:rsid w:val="00C83A5A"/>
    <w:rsid w:val="00C83BEF"/>
    <w:rsid w:val="00C84691"/>
    <w:rsid w:val="00C8475A"/>
    <w:rsid w:val="00C8599A"/>
    <w:rsid w:val="00C879D5"/>
    <w:rsid w:val="00C90A39"/>
    <w:rsid w:val="00C93106"/>
    <w:rsid w:val="00C932D2"/>
    <w:rsid w:val="00C93351"/>
    <w:rsid w:val="00C93B3F"/>
    <w:rsid w:val="00C93B78"/>
    <w:rsid w:val="00C93CE4"/>
    <w:rsid w:val="00C93EF1"/>
    <w:rsid w:val="00C94743"/>
    <w:rsid w:val="00C947EA"/>
    <w:rsid w:val="00C94FCF"/>
    <w:rsid w:val="00C953FC"/>
    <w:rsid w:val="00C95400"/>
    <w:rsid w:val="00C960BE"/>
    <w:rsid w:val="00C97595"/>
    <w:rsid w:val="00C97BA7"/>
    <w:rsid w:val="00CA083D"/>
    <w:rsid w:val="00CA1500"/>
    <w:rsid w:val="00CA2B66"/>
    <w:rsid w:val="00CA4850"/>
    <w:rsid w:val="00CA62A6"/>
    <w:rsid w:val="00CA62D9"/>
    <w:rsid w:val="00CA64C4"/>
    <w:rsid w:val="00CA6B0E"/>
    <w:rsid w:val="00CA7394"/>
    <w:rsid w:val="00CA77F0"/>
    <w:rsid w:val="00CB1C02"/>
    <w:rsid w:val="00CB1D80"/>
    <w:rsid w:val="00CB28C3"/>
    <w:rsid w:val="00CB2A2B"/>
    <w:rsid w:val="00CB307A"/>
    <w:rsid w:val="00CB3BB6"/>
    <w:rsid w:val="00CB4685"/>
    <w:rsid w:val="00CB6D37"/>
    <w:rsid w:val="00CB6D7B"/>
    <w:rsid w:val="00CB7209"/>
    <w:rsid w:val="00CB7688"/>
    <w:rsid w:val="00CB7FAB"/>
    <w:rsid w:val="00CC070D"/>
    <w:rsid w:val="00CC34A1"/>
    <w:rsid w:val="00CC3AA7"/>
    <w:rsid w:val="00CC5252"/>
    <w:rsid w:val="00CC5326"/>
    <w:rsid w:val="00CC5357"/>
    <w:rsid w:val="00CC5AD3"/>
    <w:rsid w:val="00CC6732"/>
    <w:rsid w:val="00CC674C"/>
    <w:rsid w:val="00CC6B4D"/>
    <w:rsid w:val="00CC6D8D"/>
    <w:rsid w:val="00CC7257"/>
    <w:rsid w:val="00CD04CD"/>
    <w:rsid w:val="00CD0BAF"/>
    <w:rsid w:val="00CD0EC5"/>
    <w:rsid w:val="00CD146D"/>
    <w:rsid w:val="00CD2CB4"/>
    <w:rsid w:val="00CD35BB"/>
    <w:rsid w:val="00CD5D0D"/>
    <w:rsid w:val="00CD763D"/>
    <w:rsid w:val="00CE02AD"/>
    <w:rsid w:val="00CE0BE9"/>
    <w:rsid w:val="00CE4D46"/>
    <w:rsid w:val="00CE58DF"/>
    <w:rsid w:val="00CE5E7E"/>
    <w:rsid w:val="00CE60F2"/>
    <w:rsid w:val="00CE7BCB"/>
    <w:rsid w:val="00CE7DB3"/>
    <w:rsid w:val="00CF1FF5"/>
    <w:rsid w:val="00CF2CC0"/>
    <w:rsid w:val="00CF2E0C"/>
    <w:rsid w:val="00CF3A16"/>
    <w:rsid w:val="00CF409A"/>
    <w:rsid w:val="00CF4828"/>
    <w:rsid w:val="00CF57F5"/>
    <w:rsid w:val="00CF5872"/>
    <w:rsid w:val="00CF5F4A"/>
    <w:rsid w:val="00CF64DE"/>
    <w:rsid w:val="00CF7EEC"/>
    <w:rsid w:val="00D009C4"/>
    <w:rsid w:val="00D01921"/>
    <w:rsid w:val="00D019EE"/>
    <w:rsid w:val="00D020CF"/>
    <w:rsid w:val="00D0387D"/>
    <w:rsid w:val="00D0449A"/>
    <w:rsid w:val="00D04C60"/>
    <w:rsid w:val="00D062B4"/>
    <w:rsid w:val="00D07293"/>
    <w:rsid w:val="00D107EE"/>
    <w:rsid w:val="00D123F7"/>
    <w:rsid w:val="00D1332F"/>
    <w:rsid w:val="00D138F5"/>
    <w:rsid w:val="00D15318"/>
    <w:rsid w:val="00D167BD"/>
    <w:rsid w:val="00D16EDA"/>
    <w:rsid w:val="00D170F3"/>
    <w:rsid w:val="00D20233"/>
    <w:rsid w:val="00D2079C"/>
    <w:rsid w:val="00D22ABA"/>
    <w:rsid w:val="00D23040"/>
    <w:rsid w:val="00D2472A"/>
    <w:rsid w:val="00D24BF8"/>
    <w:rsid w:val="00D250CE"/>
    <w:rsid w:val="00D25631"/>
    <w:rsid w:val="00D2665E"/>
    <w:rsid w:val="00D26CF4"/>
    <w:rsid w:val="00D30B0C"/>
    <w:rsid w:val="00D311F4"/>
    <w:rsid w:val="00D322E1"/>
    <w:rsid w:val="00D3269A"/>
    <w:rsid w:val="00D326CB"/>
    <w:rsid w:val="00D3381E"/>
    <w:rsid w:val="00D3452B"/>
    <w:rsid w:val="00D34F19"/>
    <w:rsid w:val="00D3538B"/>
    <w:rsid w:val="00D3593B"/>
    <w:rsid w:val="00D366A3"/>
    <w:rsid w:val="00D37C4E"/>
    <w:rsid w:val="00D41E08"/>
    <w:rsid w:val="00D41F83"/>
    <w:rsid w:val="00D42A2D"/>
    <w:rsid w:val="00D43961"/>
    <w:rsid w:val="00D50527"/>
    <w:rsid w:val="00D50638"/>
    <w:rsid w:val="00D5178B"/>
    <w:rsid w:val="00D51A68"/>
    <w:rsid w:val="00D52054"/>
    <w:rsid w:val="00D5372A"/>
    <w:rsid w:val="00D542C7"/>
    <w:rsid w:val="00D54D28"/>
    <w:rsid w:val="00D55157"/>
    <w:rsid w:val="00D55AF2"/>
    <w:rsid w:val="00D60706"/>
    <w:rsid w:val="00D60714"/>
    <w:rsid w:val="00D62573"/>
    <w:rsid w:val="00D62F5E"/>
    <w:rsid w:val="00D633C5"/>
    <w:rsid w:val="00D63758"/>
    <w:rsid w:val="00D63BEA"/>
    <w:rsid w:val="00D63F1E"/>
    <w:rsid w:val="00D63FD2"/>
    <w:rsid w:val="00D657FE"/>
    <w:rsid w:val="00D660DF"/>
    <w:rsid w:val="00D6621E"/>
    <w:rsid w:val="00D71A75"/>
    <w:rsid w:val="00D7225D"/>
    <w:rsid w:val="00D747F1"/>
    <w:rsid w:val="00D75738"/>
    <w:rsid w:val="00D75B42"/>
    <w:rsid w:val="00D75E60"/>
    <w:rsid w:val="00D80943"/>
    <w:rsid w:val="00D80EB2"/>
    <w:rsid w:val="00D81405"/>
    <w:rsid w:val="00D81572"/>
    <w:rsid w:val="00D82964"/>
    <w:rsid w:val="00D82ED5"/>
    <w:rsid w:val="00D830C6"/>
    <w:rsid w:val="00D8722E"/>
    <w:rsid w:val="00D87E05"/>
    <w:rsid w:val="00D9000F"/>
    <w:rsid w:val="00D91872"/>
    <w:rsid w:val="00D929EE"/>
    <w:rsid w:val="00D94513"/>
    <w:rsid w:val="00D97649"/>
    <w:rsid w:val="00D976E0"/>
    <w:rsid w:val="00D97F83"/>
    <w:rsid w:val="00DA1ABD"/>
    <w:rsid w:val="00DA2265"/>
    <w:rsid w:val="00DA340F"/>
    <w:rsid w:val="00DA3B19"/>
    <w:rsid w:val="00DA66EF"/>
    <w:rsid w:val="00DA7A3E"/>
    <w:rsid w:val="00DB06C0"/>
    <w:rsid w:val="00DB06C1"/>
    <w:rsid w:val="00DB0B61"/>
    <w:rsid w:val="00DB2584"/>
    <w:rsid w:val="00DB2698"/>
    <w:rsid w:val="00DB49C6"/>
    <w:rsid w:val="00DB4B48"/>
    <w:rsid w:val="00DB5A31"/>
    <w:rsid w:val="00DB6635"/>
    <w:rsid w:val="00DB7065"/>
    <w:rsid w:val="00DC2CE5"/>
    <w:rsid w:val="00DC3282"/>
    <w:rsid w:val="00DC32A8"/>
    <w:rsid w:val="00DC37B8"/>
    <w:rsid w:val="00DC384E"/>
    <w:rsid w:val="00DC4F63"/>
    <w:rsid w:val="00DC7404"/>
    <w:rsid w:val="00DC7FEE"/>
    <w:rsid w:val="00DD134B"/>
    <w:rsid w:val="00DD15F6"/>
    <w:rsid w:val="00DD1C9E"/>
    <w:rsid w:val="00DD224A"/>
    <w:rsid w:val="00DD23FD"/>
    <w:rsid w:val="00DD2897"/>
    <w:rsid w:val="00DD2B22"/>
    <w:rsid w:val="00DD2C8F"/>
    <w:rsid w:val="00DD4221"/>
    <w:rsid w:val="00DD4310"/>
    <w:rsid w:val="00DD53E5"/>
    <w:rsid w:val="00DD5677"/>
    <w:rsid w:val="00DD6078"/>
    <w:rsid w:val="00DE0513"/>
    <w:rsid w:val="00DE0C05"/>
    <w:rsid w:val="00DE17CF"/>
    <w:rsid w:val="00DE2339"/>
    <w:rsid w:val="00DE2D77"/>
    <w:rsid w:val="00DE3666"/>
    <w:rsid w:val="00DE4094"/>
    <w:rsid w:val="00DE4938"/>
    <w:rsid w:val="00DE51E8"/>
    <w:rsid w:val="00DE6599"/>
    <w:rsid w:val="00DE6B4E"/>
    <w:rsid w:val="00DF05F7"/>
    <w:rsid w:val="00DF0AEE"/>
    <w:rsid w:val="00DF1B39"/>
    <w:rsid w:val="00DF3234"/>
    <w:rsid w:val="00DF388C"/>
    <w:rsid w:val="00DF5535"/>
    <w:rsid w:val="00DF5777"/>
    <w:rsid w:val="00DF6795"/>
    <w:rsid w:val="00DF6C1F"/>
    <w:rsid w:val="00DF70EF"/>
    <w:rsid w:val="00DF7A29"/>
    <w:rsid w:val="00E01572"/>
    <w:rsid w:val="00E02187"/>
    <w:rsid w:val="00E0499D"/>
    <w:rsid w:val="00E04D52"/>
    <w:rsid w:val="00E06A5D"/>
    <w:rsid w:val="00E10BC8"/>
    <w:rsid w:val="00E11073"/>
    <w:rsid w:val="00E11A17"/>
    <w:rsid w:val="00E121C3"/>
    <w:rsid w:val="00E132A1"/>
    <w:rsid w:val="00E13D4C"/>
    <w:rsid w:val="00E15A32"/>
    <w:rsid w:val="00E15B62"/>
    <w:rsid w:val="00E16710"/>
    <w:rsid w:val="00E17FEF"/>
    <w:rsid w:val="00E20101"/>
    <w:rsid w:val="00E20A43"/>
    <w:rsid w:val="00E20D8E"/>
    <w:rsid w:val="00E21BC3"/>
    <w:rsid w:val="00E21FBA"/>
    <w:rsid w:val="00E22304"/>
    <w:rsid w:val="00E23050"/>
    <w:rsid w:val="00E253B7"/>
    <w:rsid w:val="00E25C5F"/>
    <w:rsid w:val="00E25DAC"/>
    <w:rsid w:val="00E26C1C"/>
    <w:rsid w:val="00E26D22"/>
    <w:rsid w:val="00E316AE"/>
    <w:rsid w:val="00E327FB"/>
    <w:rsid w:val="00E32E73"/>
    <w:rsid w:val="00E36C42"/>
    <w:rsid w:val="00E3706A"/>
    <w:rsid w:val="00E37F50"/>
    <w:rsid w:val="00E41CD9"/>
    <w:rsid w:val="00E427B5"/>
    <w:rsid w:val="00E43E0F"/>
    <w:rsid w:val="00E4514C"/>
    <w:rsid w:val="00E454B9"/>
    <w:rsid w:val="00E455D2"/>
    <w:rsid w:val="00E45E5B"/>
    <w:rsid w:val="00E45EDE"/>
    <w:rsid w:val="00E468D1"/>
    <w:rsid w:val="00E50085"/>
    <w:rsid w:val="00E50B9E"/>
    <w:rsid w:val="00E511C8"/>
    <w:rsid w:val="00E51C0A"/>
    <w:rsid w:val="00E5406C"/>
    <w:rsid w:val="00E549E2"/>
    <w:rsid w:val="00E559FD"/>
    <w:rsid w:val="00E5650A"/>
    <w:rsid w:val="00E56ED7"/>
    <w:rsid w:val="00E573F1"/>
    <w:rsid w:val="00E57FB4"/>
    <w:rsid w:val="00E57FEF"/>
    <w:rsid w:val="00E60C77"/>
    <w:rsid w:val="00E60D4A"/>
    <w:rsid w:val="00E60F3C"/>
    <w:rsid w:val="00E61231"/>
    <w:rsid w:val="00E62A60"/>
    <w:rsid w:val="00E636B5"/>
    <w:rsid w:val="00E65E46"/>
    <w:rsid w:val="00E6620E"/>
    <w:rsid w:val="00E70887"/>
    <w:rsid w:val="00E70AC5"/>
    <w:rsid w:val="00E71ACE"/>
    <w:rsid w:val="00E75DB0"/>
    <w:rsid w:val="00E75F09"/>
    <w:rsid w:val="00E76056"/>
    <w:rsid w:val="00E76722"/>
    <w:rsid w:val="00E76BD9"/>
    <w:rsid w:val="00E776CB"/>
    <w:rsid w:val="00E77B99"/>
    <w:rsid w:val="00E81597"/>
    <w:rsid w:val="00E81EE6"/>
    <w:rsid w:val="00E83186"/>
    <w:rsid w:val="00E833EB"/>
    <w:rsid w:val="00E83FB6"/>
    <w:rsid w:val="00E846CC"/>
    <w:rsid w:val="00E856A0"/>
    <w:rsid w:val="00E90240"/>
    <w:rsid w:val="00E9026E"/>
    <w:rsid w:val="00E9141D"/>
    <w:rsid w:val="00E92E56"/>
    <w:rsid w:val="00E9410D"/>
    <w:rsid w:val="00E949DE"/>
    <w:rsid w:val="00E961E9"/>
    <w:rsid w:val="00E971F9"/>
    <w:rsid w:val="00E97350"/>
    <w:rsid w:val="00E975B7"/>
    <w:rsid w:val="00E978D7"/>
    <w:rsid w:val="00EA0A97"/>
    <w:rsid w:val="00EA0C8B"/>
    <w:rsid w:val="00EA22C3"/>
    <w:rsid w:val="00EA27E4"/>
    <w:rsid w:val="00EA4749"/>
    <w:rsid w:val="00EA73F6"/>
    <w:rsid w:val="00EB07D8"/>
    <w:rsid w:val="00EB1460"/>
    <w:rsid w:val="00EB3BBB"/>
    <w:rsid w:val="00EB54B3"/>
    <w:rsid w:val="00EB5532"/>
    <w:rsid w:val="00EB60B8"/>
    <w:rsid w:val="00EB6138"/>
    <w:rsid w:val="00EB6393"/>
    <w:rsid w:val="00EB7A2B"/>
    <w:rsid w:val="00EC0510"/>
    <w:rsid w:val="00EC07B9"/>
    <w:rsid w:val="00EC192D"/>
    <w:rsid w:val="00EC2DD4"/>
    <w:rsid w:val="00EC4FED"/>
    <w:rsid w:val="00EC5281"/>
    <w:rsid w:val="00EC5516"/>
    <w:rsid w:val="00EC6AF4"/>
    <w:rsid w:val="00ED1D17"/>
    <w:rsid w:val="00ED2047"/>
    <w:rsid w:val="00ED2C0A"/>
    <w:rsid w:val="00ED34B6"/>
    <w:rsid w:val="00ED4606"/>
    <w:rsid w:val="00ED503F"/>
    <w:rsid w:val="00ED711C"/>
    <w:rsid w:val="00ED7822"/>
    <w:rsid w:val="00ED7B21"/>
    <w:rsid w:val="00ED7D54"/>
    <w:rsid w:val="00EE2029"/>
    <w:rsid w:val="00EE3296"/>
    <w:rsid w:val="00EE396D"/>
    <w:rsid w:val="00EE3F12"/>
    <w:rsid w:val="00EE3FFE"/>
    <w:rsid w:val="00EE4F33"/>
    <w:rsid w:val="00EE5672"/>
    <w:rsid w:val="00EE5D5E"/>
    <w:rsid w:val="00EE63AF"/>
    <w:rsid w:val="00EE6D74"/>
    <w:rsid w:val="00EE767C"/>
    <w:rsid w:val="00EF015C"/>
    <w:rsid w:val="00EF0DC5"/>
    <w:rsid w:val="00EF0E85"/>
    <w:rsid w:val="00EF14AE"/>
    <w:rsid w:val="00EF17E7"/>
    <w:rsid w:val="00EF26F4"/>
    <w:rsid w:val="00EF2C36"/>
    <w:rsid w:val="00EF2E33"/>
    <w:rsid w:val="00EF3C5F"/>
    <w:rsid w:val="00EF3FA0"/>
    <w:rsid w:val="00EF60B7"/>
    <w:rsid w:val="00EF6B79"/>
    <w:rsid w:val="00EF6C47"/>
    <w:rsid w:val="00EF6CD9"/>
    <w:rsid w:val="00EF74B8"/>
    <w:rsid w:val="00F0148F"/>
    <w:rsid w:val="00F03724"/>
    <w:rsid w:val="00F04A1B"/>
    <w:rsid w:val="00F05134"/>
    <w:rsid w:val="00F0565F"/>
    <w:rsid w:val="00F0576D"/>
    <w:rsid w:val="00F065E8"/>
    <w:rsid w:val="00F109CD"/>
    <w:rsid w:val="00F11301"/>
    <w:rsid w:val="00F11819"/>
    <w:rsid w:val="00F11F5F"/>
    <w:rsid w:val="00F12A20"/>
    <w:rsid w:val="00F14024"/>
    <w:rsid w:val="00F154B3"/>
    <w:rsid w:val="00F1776B"/>
    <w:rsid w:val="00F17933"/>
    <w:rsid w:val="00F17C70"/>
    <w:rsid w:val="00F17D87"/>
    <w:rsid w:val="00F17E57"/>
    <w:rsid w:val="00F2164E"/>
    <w:rsid w:val="00F21EB4"/>
    <w:rsid w:val="00F23D9F"/>
    <w:rsid w:val="00F24338"/>
    <w:rsid w:val="00F24AC1"/>
    <w:rsid w:val="00F24EFD"/>
    <w:rsid w:val="00F25F3E"/>
    <w:rsid w:val="00F308A6"/>
    <w:rsid w:val="00F30E4F"/>
    <w:rsid w:val="00F310CC"/>
    <w:rsid w:val="00F31961"/>
    <w:rsid w:val="00F32B1C"/>
    <w:rsid w:val="00F336A4"/>
    <w:rsid w:val="00F33E72"/>
    <w:rsid w:val="00F3549C"/>
    <w:rsid w:val="00F371EF"/>
    <w:rsid w:val="00F37502"/>
    <w:rsid w:val="00F378DC"/>
    <w:rsid w:val="00F379B5"/>
    <w:rsid w:val="00F37E7B"/>
    <w:rsid w:val="00F41BF5"/>
    <w:rsid w:val="00F440D8"/>
    <w:rsid w:val="00F46B20"/>
    <w:rsid w:val="00F46F38"/>
    <w:rsid w:val="00F50738"/>
    <w:rsid w:val="00F50E88"/>
    <w:rsid w:val="00F520F2"/>
    <w:rsid w:val="00F522BC"/>
    <w:rsid w:val="00F53FDE"/>
    <w:rsid w:val="00F56448"/>
    <w:rsid w:val="00F564BA"/>
    <w:rsid w:val="00F60F77"/>
    <w:rsid w:val="00F61114"/>
    <w:rsid w:val="00F62815"/>
    <w:rsid w:val="00F646BA"/>
    <w:rsid w:val="00F647BA"/>
    <w:rsid w:val="00F64E9D"/>
    <w:rsid w:val="00F66870"/>
    <w:rsid w:val="00F66E72"/>
    <w:rsid w:val="00F67DDD"/>
    <w:rsid w:val="00F705B7"/>
    <w:rsid w:val="00F72C9E"/>
    <w:rsid w:val="00F765D6"/>
    <w:rsid w:val="00F76D12"/>
    <w:rsid w:val="00F76E78"/>
    <w:rsid w:val="00F77679"/>
    <w:rsid w:val="00F80058"/>
    <w:rsid w:val="00F845A8"/>
    <w:rsid w:val="00F855C6"/>
    <w:rsid w:val="00F85CC2"/>
    <w:rsid w:val="00F85F0F"/>
    <w:rsid w:val="00F85FC0"/>
    <w:rsid w:val="00F86143"/>
    <w:rsid w:val="00F86C1F"/>
    <w:rsid w:val="00F87235"/>
    <w:rsid w:val="00F90151"/>
    <w:rsid w:val="00F9090A"/>
    <w:rsid w:val="00F90F1B"/>
    <w:rsid w:val="00F9116A"/>
    <w:rsid w:val="00F91D2E"/>
    <w:rsid w:val="00F9201E"/>
    <w:rsid w:val="00F921A5"/>
    <w:rsid w:val="00F93891"/>
    <w:rsid w:val="00F94B6C"/>
    <w:rsid w:val="00F94DF4"/>
    <w:rsid w:val="00F95F93"/>
    <w:rsid w:val="00F963C3"/>
    <w:rsid w:val="00F96845"/>
    <w:rsid w:val="00F96D40"/>
    <w:rsid w:val="00F97A48"/>
    <w:rsid w:val="00FA2E29"/>
    <w:rsid w:val="00FA540E"/>
    <w:rsid w:val="00FB0432"/>
    <w:rsid w:val="00FB0A17"/>
    <w:rsid w:val="00FB1507"/>
    <w:rsid w:val="00FB180F"/>
    <w:rsid w:val="00FB1C34"/>
    <w:rsid w:val="00FB28AA"/>
    <w:rsid w:val="00FB2F2A"/>
    <w:rsid w:val="00FB2F6D"/>
    <w:rsid w:val="00FB3910"/>
    <w:rsid w:val="00FB4FD8"/>
    <w:rsid w:val="00FB50CB"/>
    <w:rsid w:val="00FB51EC"/>
    <w:rsid w:val="00FB622B"/>
    <w:rsid w:val="00FB6376"/>
    <w:rsid w:val="00FB6A04"/>
    <w:rsid w:val="00FB7A0A"/>
    <w:rsid w:val="00FB7CD4"/>
    <w:rsid w:val="00FC0CE4"/>
    <w:rsid w:val="00FC2A4E"/>
    <w:rsid w:val="00FC37E5"/>
    <w:rsid w:val="00FC45AC"/>
    <w:rsid w:val="00FC49B2"/>
    <w:rsid w:val="00FC5D2F"/>
    <w:rsid w:val="00FC5FF7"/>
    <w:rsid w:val="00FC6C9F"/>
    <w:rsid w:val="00FC7452"/>
    <w:rsid w:val="00FC7B35"/>
    <w:rsid w:val="00FD072E"/>
    <w:rsid w:val="00FD0B78"/>
    <w:rsid w:val="00FD0F70"/>
    <w:rsid w:val="00FD1C80"/>
    <w:rsid w:val="00FD1D00"/>
    <w:rsid w:val="00FD1D50"/>
    <w:rsid w:val="00FD748A"/>
    <w:rsid w:val="00FE1008"/>
    <w:rsid w:val="00FE11FD"/>
    <w:rsid w:val="00FE1D33"/>
    <w:rsid w:val="00FE41D7"/>
    <w:rsid w:val="00FE477E"/>
    <w:rsid w:val="00FE48AB"/>
    <w:rsid w:val="00FF05D4"/>
    <w:rsid w:val="00FF284A"/>
    <w:rsid w:val="00FF44D5"/>
    <w:rsid w:val="00FF45B3"/>
    <w:rsid w:val="00FF683D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1A77F5E0"/>
  <w15:chartTrackingRefBased/>
  <w15:docId w15:val="{A860F083-1C43-440C-9FC2-3FF6331D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0B0"/>
    <w:rPr>
      <w:rFonts w:ascii="Calibri" w:hAnsi="Calibri"/>
      <w:sz w:val="22"/>
      <w:szCs w:val="24"/>
    </w:rPr>
  </w:style>
  <w:style w:type="paragraph" w:styleId="Heading3">
    <w:name w:val="heading 3"/>
    <w:basedOn w:val="Normal"/>
    <w:link w:val="Heading3Char"/>
    <w:uiPriority w:val="9"/>
    <w:qFormat/>
    <w:rsid w:val="001C52D2"/>
    <w:pPr>
      <w:spacing w:before="100" w:beforeAutospacing="1" w:after="100" w:afterAutospacing="1"/>
      <w:outlineLvl w:val="2"/>
    </w:pPr>
    <w:rPr>
      <w:rFonts w:ascii="CartoGothic" w:hAnsi="CartoGothic"/>
      <w:sz w:val="29"/>
      <w:szCs w:val="29"/>
    </w:rPr>
  </w:style>
  <w:style w:type="paragraph" w:styleId="Heading4">
    <w:name w:val="heading 4"/>
    <w:basedOn w:val="Normal"/>
    <w:next w:val="Normal"/>
    <w:link w:val="Heading4Char"/>
    <w:unhideWhenUsed/>
    <w:qFormat/>
    <w:rsid w:val="00BC10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2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F2C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310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310B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10B2"/>
  </w:style>
  <w:style w:type="character" w:customStyle="1" w:styleId="HeaderChar">
    <w:name w:val="Header Char"/>
    <w:link w:val="Header"/>
    <w:uiPriority w:val="99"/>
    <w:rsid w:val="00651BA3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4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04A1B"/>
    <w:rPr>
      <w:rFonts w:ascii="Courier New" w:hAnsi="Courier New" w:cs="Courier New"/>
    </w:rPr>
  </w:style>
  <w:style w:type="character" w:customStyle="1" w:styleId="commenttext1">
    <w:name w:val="commenttext1"/>
    <w:rsid w:val="00F04A1B"/>
    <w:rPr>
      <w:rFonts w:ascii="Eclipse Fixed Font" w:hAnsi="Eclipse Fixed Font" w:hint="default"/>
    </w:rPr>
  </w:style>
  <w:style w:type="paragraph" w:styleId="NoSpacing">
    <w:name w:val="No Spacing"/>
    <w:basedOn w:val="Normal"/>
    <w:uiPriority w:val="1"/>
    <w:qFormat/>
    <w:rsid w:val="00905D07"/>
    <w:rPr>
      <w:rFonts w:eastAsia="Calibri"/>
      <w:szCs w:val="22"/>
    </w:rPr>
  </w:style>
  <w:style w:type="paragraph" w:customStyle="1" w:styleId="tabletext">
    <w:name w:val="tabletext"/>
    <w:basedOn w:val="Normal"/>
    <w:rsid w:val="00B81E15"/>
    <w:pPr>
      <w:spacing w:before="60" w:after="60"/>
    </w:pPr>
    <w:rPr>
      <w:rFonts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EF6CD9"/>
    <w:pPr>
      <w:spacing w:after="200" w:line="276" w:lineRule="auto"/>
      <w:ind w:left="720"/>
      <w:contextualSpacing/>
    </w:pPr>
    <w:rPr>
      <w:rFonts w:eastAsia="Calibri"/>
      <w:szCs w:val="22"/>
    </w:rPr>
  </w:style>
  <w:style w:type="paragraph" w:styleId="NormalWeb">
    <w:name w:val="Normal (Web)"/>
    <w:basedOn w:val="Normal"/>
    <w:uiPriority w:val="99"/>
    <w:unhideWhenUsed/>
    <w:rsid w:val="00CB3BB6"/>
    <w:pPr>
      <w:spacing w:before="120" w:after="120"/>
    </w:pPr>
    <w:rPr>
      <w:rFonts w:cs="Arial"/>
      <w:sz w:val="20"/>
      <w:szCs w:val="20"/>
    </w:rPr>
  </w:style>
  <w:style w:type="character" w:styleId="Hyperlink">
    <w:name w:val="Hyperlink"/>
    <w:rsid w:val="00283448"/>
    <w:rPr>
      <w:color w:val="0000FF"/>
      <w:u w:val="single"/>
    </w:rPr>
  </w:style>
  <w:style w:type="character" w:styleId="FollowedHyperlink">
    <w:name w:val="FollowedHyperlink"/>
    <w:rsid w:val="00283448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rsid w:val="001C52D2"/>
    <w:rPr>
      <w:rFonts w:ascii="CartoGothic" w:hAnsi="CartoGothic"/>
      <w:sz w:val="29"/>
      <w:szCs w:val="29"/>
    </w:rPr>
  </w:style>
  <w:style w:type="character" w:styleId="Strong">
    <w:name w:val="Strong"/>
    <w:uiPriority w:val="22"/>
    <w:qFormat/>
    <w:rsid w:val="0099416B"/>
    <w:rPr>
      <w:b/>
      <w:bCs/>
    </w:rPr>
  </w:style>
  <w:style w:type="character" w:styleId="Emphasis">
    <w:name w:val="Emphasis"/>
    <w:uiPriority w:val="20"/>
    <w:qFormat/>
    <w:rsid w:val="0099416B"/>
    <w:rPr>
      <w:i/>
      <w:iCs/>
    </w:rPr>
  </w:style>
  <w:style w:type="table" w:styleId="GridTable4-Accent5">
    <w:name w:val="Grid Table 4 Accent 5"/>
    <w:basedOn w:val="TableNormal"/>
    <w:uiPriority w:val="49"/>
    <w:rsid w:val="00BD40E2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1">
    <w:name w:val="Grid Table 4 Accent 1"/>
    <w:basedOn w:val="TableNormal"/>
    <w:uiPriority w:val="49"/>
    <w:rsid w:val="005123F0"/>
    <w:rPr>
      <w:rFonts w:ascii="Arial" w:hAnsi="Arial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4">
    <w:name w:val="Grid Table 4 Accent 4"/>
    <w:basedOn w:val="TableNormal"/>
    <w:uiPriority w:val="49"/>
    <w:rsid w:val="00423D9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rsid w:val="00BC10C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4"/>
    </w:rPr>
  </w:style>
  <w:style w:type="character" w:customStyle="1" w:styleId="ui-provider">
    <w:name w:val="ui-provider"/>
    <w:basedOn w:val="DefaultParagraphFont"/>
    <w:rsid w:val="00F0148F"/>
  </w:style>
  <w:style w:type="character" w:styleId="UnresolvedMention">
    <w:name w:val="Unresolved Mention"/>
    <w:basedOn w:val="DefaultParagraphFont"/>
    <w:uiPriority w:val="99"/>
    <w:semiHidden/>
    <w:unhideWhenUsed/>
    <w:rsid w:val="00F31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481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1537">
          <w:marLeft w:val="-6865"/>
          <w:marRight w:val="0"/>
          <w:marTop w:val="0"/>
          <w:marBottom w:val="0"/>
          <w:divBdr>
            <w:top w:val="single" w:sz="36" w:space="0" w:color="262626"/>
            <w:left w:val="single" w:sz="36" w:space="0" w:color="262626"/>
            <w:bottom w:val="single" w:sz="36" w:space="0" w:color="262626"/>
            <w:right w:val="single" w:sz="36" w:space="0" w:color="262626"/>
          </w:divBdr>
          <w:divsChild>
            <w:div w:id="7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72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single" w:sz="36" w:space="6" w:color="E6E6E6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8829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0893">
                                      <w:marLeft w:val="0"/>
                                      <w:marRight w:val="0"/>
                                      <w:marTop w:val="72"/>
                                      <w:marBottom w:val="4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156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995">
          <w:marLeft w:val="-6865"/>
          <w:marRight w:val="0"/>
          <w:marTop w:val="0"/>
          <w:marBottom w:val="0"/>
          <w:divBdr>
            <w:top w:val="single" w:sz="36" w:space="0" w:color="262626"/>
            <w:left w:val="single" w:sz="36" w:space="0" w:color="262626"/>
            <w:bottom w:val="single" w:sz="36" w:space="0" w:color="262626"/>
            <w:right w:val="single" w:sz="36" w:space="0" w:color="262626"/>
          </w:divBdr>
          <w:divsChild>
            <w:div w:id="1795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6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785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4644">
          <w:marLeft w:val="0"/>
          <w:marRight w:val="0"/>
          <w:marTop w:val="100"/>
          <w:marBottom w:val="100"/>
          <w:divBdr>
            <w:top w:val="single" w:sz="6" w:space="0" w:color="FFFFFF"/>
            <w:left w:val="single" w:sz="6" w:space="0" w:color="FFFFFF"/>
            <w:bottom w:val="single" w:sz="6" w:space="3" w:color="FFFFFF"/>
            <w:right w:val="single" w:sz="6" w:space="0" w:color="FFFFFF"/>
          </w:divBdr>
          <w:divsChild>
            <w:div w:id="1360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17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single" w:sz="36" w:space="6" w:color="E6E6E6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211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8576">
                                          <w:marLeft w:val="0"/>
                                          <w:marRight w:val="0"/>
                                          <w:marTop w:val="72"/>
                                          <w:marBottom w:val="48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0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7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hyprod:7001/swagger/index.html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urdiales\AppData\Local\Microsoft\Windows\Temporary%20Internet%20Files\Content.Outlook\DLTPZY1T\TestCaseSimpl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er_x0020_reviewed xmlns="f5be0d04-0ec8-4caa-8058-b8b2341469b5">false</Peer_x0020_reviewed>
    <lcf76f155ced4ddcb4097134ff3c332f xmlns="f5be0d04-0ec8-4caa-8058-b8b2341469b5">
      <Terms xmlns="http://schemas.microsoft.com/office/infopath/2007/PartnerControls"/>
    </lcf76f155ced4ddcb4097134ff3c332f>
    <TaxCatchAll xmlns="b8d093d0-ff33-4a95-9c31-2c395894bd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B71B088DF8B40B3B4E85788AD2ACF" ma:contentTypeVersion="17" ma:contentTypeDescription="Create a new document." ma:contentTypeScope="" ma:versionID="eebbcceb5959a12fe8203fce9fa736dd">
  <xsd:schema xmlns:xsd="http://www.w3.org/2001/XMLSchema" xmlns:xs="http://www.w3.org/2001/XMLSchema" xmlns:p="http://schemas.microsoft.com/office/2006/metadata/properties" xmlns:ns2="f5be0d04-0ec8-4caa-8058-b8b2341469b5" xmlns:ns3="b8d093d0-ff33-4a95-9c31-2c395894bd5f" targetNamespace="http://schemas.microsoft.com/office/2006/metadata/properties" ma:root="true" ma:fieldsID="33aaa75eb3218e98ddad2b0650467d60" ns2:_="" ns3:_="">
    <xsd:import namespace="f5be0d04-0ec8-4caa-8058-b8b2341469b5"/>
    <xsd:import namespace="b8d093d0-ff33-4a95-9c31-2c395894bd5f"/>
    <xsd:element name="properties">
      <xsd:complexType>
        <xsd:sequence>
          <xsd:element name="documentManagement">
            <xsd:complexType>
              <xsd:all>
                <xsd:element ref="ns2:Peer_x0020_review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e0d04-0ec8-4caa-8058-b8b2341469b5" elementFormDefault="qualified">
    <xsd:import namespace="http://schemas.microsoft.com/office/2006/documentManagement/types"/>
    <xsd:import namespace="http://schemas.microsoft.com/office/infopath/2007/PartnerControls"/>
    <xsd:element name="Peer_x0020_reviewed" ma:index="8" nillable="true" ma:displayName="Peer reviewed" ma:default="0" ma:format="Dropdown" ma:internalName="Peer_x0020_reviewed">
      <xsd:simpleType>
        <xsd:restriction base="dms:Boolean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84114-0373-4b6e-a7f4-b978962c7b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3d0-ff33-4a95-9c31-2c395894bd5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e62704-f0e9-49d3-ba52-99ad746bd0f5}" ma:internalName="TaxCatchAll" ma:showField="CatchAllData" ma:web="b8d093d0-ff33-4a95-9c31-2c395894bd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DFADD-D8D5-414E-92D8-9E5C2ACE6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00FA3A-3F08-4AAE-B504-7947ECB1421E}">
  <ds:schemaRefs>
    <ds:schemaRef ds:uri="http://schemas.microsoft.com/office/2006/metadata/properties"/>
    <ds:schemaRef ds:uri="http://schemas.microsoft.com/office/infopath/2007/PartnerControls"/>
    <ds:schemaRef ds:uri="f5be0d04-0ec8-4caa-8058-b8b2341469b5"/>
    <ds:schemaRef ds:uri="b8d093d0-ff33-4a95-9c31-2c395894bd5f"/>
  </ds:schemaRefs>
</ds:datastoreItem>
</file>

<file path=customXml/itemProps3.xml><?xml version="1.0" encoding="utf-8"?>
<ds:datastoreItem xmlns:ds="http://schemas.openxmlformats.org/officeDocument/2006/customXml" ds:itemID="{AF8214C1-BB01-4339-93D7-E0D807C16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e0d04-0ec8-4caa-8058-b8b2341469b5"/>
    <ds:schemaRef ds:uri="b8d093d0-ff33-4a95-9c31-2c395894b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B331AC-3D4C-46FD-B9D4-BB28CF792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TestCaseSimpleTemplate.dot</Template>
  <TotalTime>1895</TotalTime>
  <Pages>16</Pages>
  <Words>1336</Words>
  <Characters>6373</Characters>
  <Application>Microsoft Office Word</Application>
  <DocSecurity>0</DocSecurity>
  <Lines>426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DDL420</vt:lpstr>
    </vt:vector>
  </TitlesOfParts>
  <Company>Intuit Eclipse</Company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DDL420</dc:title>
  <dc:subject/>
  <dc:creator>Hinojosa, Ivan</dc:creator>
  <cp:keywords/>
  <dc:description/>
  <cp:lastModifiedBy>Maria Dominguez</cp:lastModifiedBy>
  <cp:revision>191</cp:revision>
  <cp:lastPrinted>2013-10-22T15:40:00Z</cp:lastPrinted>
  <dcterms:created xsi:type="dcterms:W3CDTF">2025-07-15T17:08:00Z</dcterms:created>
  <dcterms:modified xsi:type="dcterms:W3CDTF">2025-10-21T21:49:00Z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0x010100062B71B088DF8B40B3B4E85788AD2ACF</vt:lpwstr>
  </property>
</Properties>
</file>