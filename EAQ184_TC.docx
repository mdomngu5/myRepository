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468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2358"/>
        <w:gridCol w:w="6390"/>
        <w:gridCol w:w="2160"/>
        <w:gridCol w:w="3780"/>
      </w:tblGrid>
      <w:tr w:rsidR="00851666" w:rsidRPr="00CF2E0C" w14:paraId="6722072A" w14:textId="77777777" w:rsidTr="05C69F6E">
        <w:tc>
          <w:tcPr>
            <w:tcW w:w="2358" w:type="dxa"/>
            <w:tcBorders>
              <w:bottom w:val="single" w:sz="4" w:space="0" w:color="auto"/>
            </w:tcBorders>
          </w:tcPr>
          <w:p w14:paraId="08253E13" w14:textId="77777777" w:rsidR="00851666" w:rsidRPr="00CF2E0C" w:rsidRDefault="00851666" w:rsidP="00651BA3">
            <w:pPr>
              <w:spacing w:before="40"/>
              <w:rPr>
                <w:rFonts w:ascii="Arial" w:hAnsi="Arial" w:cs="Arial"/>
                <w:b/>
                <w:sz w:val="20"/>
                <w:szCs w:val="20"/>
              </w:rPr>
            </w:pPr>
            <w:bookmarkStart w:id="0" w:name="_Hlk106289918"/>
            <w:r w:rsidRPr="00CF2E0C">
              <w:rPr>
                <w:rFonts w:ascii="Arial" w:hAnsi="Arial" w:cs="Arial"/>
                <w:b/>
                <w:sz w:val="20"/>
                <w:szCs w:val="20"/>
              </w:rPr>
              <w:t>Test Case Name</w:t>
            </w:r>
          </w:p>
        </w:tc>
        <w:tc>
          <w:tcPr>
            <w:tcW w:w="12330" w:type="dxa"/>
            <w:gridSpan w:val="3"/>
            <w:tcBorders>
              <w:bottom w:val="single" w:sz="4" w:space="0" w:color="auto"/>
            </w:tcBorders>
          </w:tcPr>
          <w:p w14:paraId="17CB239D" w14:textId="2D72326B" w:rsidR="00851666" w:rsidRPr="00CF2E0C" w:rsidRDefault="00F75C99" w:rsidP="000D0FD9">
            <w:pPr>
              <w:tabs>
                <w:tab w:val="left" w:pos="1140"/>
              </w:tabs>
              <w:spacing w:before="40"/>
              <w:rPr>
                <w:rFonts w:ascii="Arial" w:hAnsi="Arial" w:cs="Arial"/>
                <w:sz w:val="20"/>
                <w:szCs w:val="20"/>
              </w:rPr>
            </w:pPr>
            <w:r w:rsidRPr="00F75C99">
              <w:rPr>
                <w:rFonts w:ascii="Arial" w:hAnsi="Arial" w:cs="Arial"/>
                <w:sz w:val="20"/>
                <w:szCs w:val="20"/>
              </w:rPr>
              <w:t>EA</w:t>
            </w:r>
            <w:r w:rsidR="00AF6DF7">
              <w:rPr>
                <w:rFonts w:ascii="Arial" w:hAnsi="Arial" w:cs="Arial"/>
                <w:sz w:val="20"/>
                <w:szCs w:val="20"/>
              </w:rPr>
              <w:t>Q184</w:t>
            </w:r>
          </w:p>
        </w:tc>
      </w:tr>
      <w:tr w:rsidR="00851666" w:rsidRPr="00CF2E0C" w14:paraId="6AA0473E" w14:textId="77777777" w:rsidTr="05C69F6E">
        <w:tc>
          <w:tcPr>
            <w:tcW w:w="2358" w:type="dxa"/>
            <w:tcBorders>
              <w:bottom w:val="nil"/>
              <w:right w:val="nil"/>
            </w:tcBorders>
          </w:tcPr>
          <w:p w14:paraId="1F79BAE4" w14:textId="77777777" w:rsidR="00851666" w:rsidRPr="002076D0" w:rsidRDefault="00851666" w:rsidP="00651BA3">
            <w:pPr>
              <w:spacing w:before="40"/>
              <w:rPr>
                <w:rFonts w:ascii="Arial" w:hAnsi="Arial" w:cs="Arial"/>
                <w:b/>
                <w:sz w:val="20"/>
                <w:szCs w:val="20"/>
              </w:rPr>
            </w:pPr>
            <w:r w:rsidRPr="002076D0">
              <w:rPr>
                <w:rFonts w:ascii="Arial" w:hAnsi="Arial" w:cs="Arial"/>
                <w:b/>
                <w:sz w:val="20"/>
                <w:szCs w:val="20"/>
              </w:rPr>
              <w:t>Test Case Owner:</w:t>
            </w:r>
          </w:p>
        </w:tc>
        <w:tc>
          <w:tcPr>
            <w:tcW w:w="6390" w:type="dxa"/>
            <w:tcBorders>
              <w:left w:val="nil"/>
              <w:bottom w:val="nil"/>
              <w:right w:val="single" w:sz="4" w:space="0" w:color="auto"/>
            </w:tcBorders>
          </w:tcPr>
          <w:p w14:paraId="1C036E22" w14:textId="06B887EA" w:rsidR="00851666" w:rsidRPr="00CF2E0C" w:rsidRDefault="00AF6DF7" w:rsidP="00651BA3">
            <w:pPr>
              <w:spacing w:before="4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Maria Dominguez</w:t>
            </w:r>
          </w:p>
        </w:tc>
        <w:tc>
          <w:tcPr>
            <w:tcW w:w="2160" w:type="dxa"/>
            <w:tcBorders>
              <w:left w:val="single" w:sz="4" w:space="0" w:color="auto"/>
              <w:bottom w:val="nil"/>
              <w:right w:val="nil"/>
            </w:tcBorders>
          </w:tcPr>
          <w:p w14:paraId="4AA4D5C2" w14:textId="77777777" w:rsidR="00851666" w:rsidRPr="002076D0" w:rsidRDefault="00851666" w:rsidP="00651BA3">
            <w:pPr>
              <w:spacing w:before="40"/>
              <w:rPr>
                <w:rFonts w:ascii="Arial" w:hAnsi="Arial" w:cs="Arial"/>
                <w:b/>
                <w:sz w:val="20"/>
                <w:szCs w:val="20"/>
              </w:rPr>
            </w:pPr>
            <w:r w:rsidRPr="002076D0">
              <w:rPr>
                <w:rFonts w:ascii="Arial" w:hAnsi="Arial" w:cs="Arial"/>
                <w:b/>
                <w:sz w:val="20"/>
                <w:szCs w:val="20"/>
              </w:rPr>
              <w:t>Reviewed Date:</w:t>
            </w:r>
          </w:p>
        </w:tc>
        <w:tc>
          <w:tcPr>
            <w:tcW w:w="3780" w:type="dxa"/>
            <w:tcBorders>
              <w:left w:val="nil"/>
              <w:bottom w:val="nil"/>
            </w:tcBorders>
          </w:tcPr>
          <w:p w14:paraId="30A9514A" w14:textId="77777777" w:rsidR="00851666" w:rsidRPr="00CF2E0C" w:rsidRDefault="00851666" w:rsidP="00634740">
            <w:pPr>
              <w:spacing w:before="4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851666" w:rsidRPr="00CF2E0C" w14:paraId="2D8E2D58" w14:textId="77777777" w:rsidTr="05C69F6E">
        <w:tc>
          <w:tcPr>
            <w:tcW w:w="2358" w:type="dxa"/>
            <w:tcBorders>
              <w:top w:val="nil"/>
              <w:bottom w:val="nil"/>
              <w:right w:val="nil"/>
            </w:tcBorders>
          </w:tcPr>
          <w:p w14:paraId="21D9FAAE" w14:textId="77777777" w:rsidR="00851666" w:rsidRPr="002076D0" w:rsidRDefault="00851666" w:rsidP="00651BA3">
            <w:pPr>
              <w:spacing w:before="40"/>
              <w:rPr>
                <w:rFonts w:ascii="Arial" w:hAnsi="Arial" w:cs="Arial"/>
                <w:b/>
                <w:sz w:val="20"/>
                <w:szCs w:val="20"/>
              </w:rPr>
            </w:pPr>
            <w:r w:rsidRPr="002076D0">
              <w:rPr>
                <w:rFonts w:ascii="Arial" w:hAnsi="Arial" w:cs="Arial"/>
                <w:b/>
                <w:sz w:val="20"/>
                <w:szCs w:val="20"/>
              </w:rPr>
              <w:t>Date of last update:</w:t>
            </w:r>
          </w:p>
        </w:tc>
        <w:tc>
          <w:tcPr>
            <w:tcW w:w="6390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4272A0EE" w14:textId="50212292" w:rsidR="00851666" w:rsidRPr="00CF2E0C" w:rsidRDefault="00797ABF" w:rsidP="005C4932">
            <w:pPr>
              <w:spacing w:before="4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09/</w:t>
            </w:r>
            <w:r w:rsidR="00AF6DF7">
              <w:rPr>
                <w:rFonts w:ascii="Arial" w:hAnsi="Arial" w:cs="Arial"/>
                <w:sz w:val="20"/>
                <w:szCs w:val="20"/>
              </w:rPr>
              <w:t>1</w:t>
            </w:r>
            <w:r>
              <w:rPr>
                <w:rFonts w:ascii="Arial" w:hAnsi="Arial" w:cs="Arial"/>
                <w:sz w:val="20"/>
                <w:szCs w:val="20"/>
              </w:rPr>
              <w:t>9</w:t>
            </w:r>
            <w:r w:rsidR="00706FB3">
              <w:rPr>
                <w:rFonts w:ascii="Arial" w:hAnsi="Arial" w:cs="Arial"/>
                <w:sz w:val="20"/>
                <w:szCs w:val="20"/>
              </w:rPr>
              <w:t>/202</w:t>
            </w:r>
            <w:r>
              <w:rPr>
                <w:rFonts w:ascii="Arial" w:hAnsi="Arial" w:cs="Arial"/>
                <w:sz w:val="20"/>
                <w:szCs w:val="20"/>
              </w:rPr>
              <w:t>5</w:t>
            </w:r>
          </w:p>
        </w:tc>
        <w:tc>
          <w:tcPr>
            <w:tcW w:w="216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42949B62" w14:textId="77777777" w:rsidR="00851666" w:rsidRPr="002076D0" w:rsidRDefault="00851666" w:rsidP="00651BA3">
            <w:pPr>
              <w:spacing w:before="40"/>
              <w:rPr>
                <w:rFonts w:ascii="Arial" w:hAnsi="Arial" w:cs="Arial"/>
                <w:b/>
                <w:sz w:val="20"/>
                <w:szCs w:val="20"/>
              </w:rPr>
            </w:pPr>
            <w:r w:rsidRPr="002076D0">
              <w:rPr>
                <w:rFonts w:ascii="Arial" w:hAnsi="Arial" w:cs="Arial"/>
                <w:b/>
                <w:sz w:val="20"/>
                <w:szCs w:val="20"/>
              </w:rPr>
              <w:t>Sign Off Date:</w:t>
            </w:r>
          </w:p>
        </w:tc>
        <w:tc>
          <w:tcPr>
            <w:tcW w:w="3780" w:type="dxa"/>
            <w:tcBorders>
              <w:top w:val="nil"/>
              <w:left w:val="nil"/>
              <w:bottom w:val="nil"/>
            </w:tcBorders>
          </w:tcPr>
          <w:p w14:paraId="5A19DF08" w14:textId="77777777" w:rsidR="00851666" w:rsidRPr="00CF2E0C" w:rsidRDefault="00851666" w:rsidP="00651BA3">
            <w:pPr>
              <w:spacing w:before="4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851666" w:rsidRPr="00D10812" w14:paraId="20BB3CEE" w14:textId="77777777" w:rsidTr="05C69F6E">
        <w:trPr>
          <w:trHeight w:val="818"/>
        </w:trPr>
        <w:tc>
          <w:tcPr>
            <w:tcW w:w="14688" w:type="dxa"/>
            <w:gridSpan w:val="4"/>
            <w:tcBorders>
              <w:bottom w:val="single" w:sz="4" w:space="0" w:color="auto"/>
            </w:tcBorders>
          </w:tcPr>
          <w:p w14:paraId="4B966A8E" w14:textId="708D6BDA" w:rsidR="00EF3B17" w:rsidRDefault="00F75C99" w:rsidP="00521960">
            <w:pPr>
              <w:tabs>
                <w:tab w:val="left" w:pos="1805"/>
              </w:tabs>
              <w:rPr>
                <w:rFonts w:ascii="Arial" w:hAnsi="Arial" w:cs="Arial"/>
                <w:b/>
                <w:lang w:val="en-US"/>
              </w:rPr>
            </w:pPr>
            <w:r w:rsidRPr="00F75C99">
              <w:rPr>
                <w:rFonts w:ascii="Arial" w:hAnsi="Arial" w:cs="Arial"/>
                <w:b/>
                <w:lang w:val="en-US"/>
              </w:rPr>
              <w:t>EA</w:t>
            </w:r>
            <w:r w:rsidR="00AF6DF7">
              <w:rPr>
                <w:rFonts w:ascii="Arial" w:hAnsi="Arial" w:cs="Arial"/>
                <w:b/>
                <w:lang w:val="en-US"/>
              </w:rPr>
              <w:t>Q184</w:t>
            </w:r>
            <w:r>
              <w:rPr>
                <w:rFonts w:ascii="Arial" w:hAnsi="Arial" w:cs="Arial"/>
                <w:b/>
                <w:lang w:val="en-US"/>
              </w:rPr>
              <w:t xml:space="preserve"> </w:t>
            </w:r>
            <w:r w:rsidR="00AF6DF7">
              <w:rPr>
                <w:rFonts w:ascii="Arial" w:hAnsi="Arial" w:cs="Arial"/>
                <w:b/>
                <w:lang w:val="en-US"/>
              </w:rPr>
              <w:t>– WMS – WMS-</w:t>
            </w:r>
            <w:r w:rsidR="005A608F">
              <w:rPr>
                <w:rFonts w:ascii="Arial" w:hAnsi="Arial" w:cs="Arial"/>
                <w:b/>
                <w:lang w:val="en-US"/>
              </w:rPr>
              <w:t xml:space="preserve"> </w:t>
            </w:r>
            <w:proofErr w:type="spellStart"/>
            <w:r w:rsidR="00AF6DF7">
              <w:rPr>
                <w:rFonts w:ascii="Arial" w:hAnsi="Arial" w:cs="Arial"/>
                <w:b/>
                <w:lang w:val="en-US"/>
              </w:rPr>
              <w:t>PrintLabel</w:t>
            </w:r>
            <w:proofErr w:type="spellEnd"/>
            <w:r w:rsidR="00AF6DF7">
              <w:rPr>
                <w:rFonts w:ascii="Arial" w:hAnsi="Arial" w:cs="Arial"/>
                <w:b/>
                <w:lang w:val="en-US"/>
              </w:rPr>
              <w:t xml:space="preserve"> issues</w:t>
            </w:r>
          </w:p>
          <w:p w14:paraId="00F59318" w14:textId="77777777" w:rsidR="00EF3B17" w:rsidRDefault="00EF3B17" w:rsidP="00521960">
            <w:pPr>
              <w:tabs>
                <w:tab w:val="left" w:pos="1805"/>
              </w:tabs>
              <w:rPr>
                <w:rFonts w:ascii="Arial" w:hAnsi="Arial" w:cs="Arial"/>
                <w:b/>
                <w:lang w:val="en-US"/>
              </w:rPr>
            </w:pPr>
          </w:p>
          <w:p w14:paraId="3B6D826D" w14:textId="6482975C" w:rsidR="00881C2C" w:rsidRDefault="001C52D2" w:rsidP="00521960">
            <w:pPr>
              <w:tabs>
                <w:tab w:val="left" w:pos="1805"/>
              </w:tabs>
              <w:rPr>
                <w:rFonts w:ascii="Calibri" w:hAnsi="Calibri" w:cs="Arial"/>
                <w:b/>
                <w:sz w:val="22"/>
                <w:szCs w:val="22"/>
                <w:lang w:val="en"/>
              </w:rPr>
            </w:pPr>
            <w:r w:rsidRPr="008808E0">
              <w:rPr>
                <w:rFonts w:ascii="Calibri" w:hAnsi="Calibri" w:cs="Arial"/>
                <w:b/>
                <w:sz w:val="22"/>
                <w:szCs w:val="22"/>
                <w:lang w:val="en"/>
              </w:rPr>
              <w:t>Description:</w:t>
            </w:r>
            <w:r w:rsidR="00521960" w:rsidRPr="008808E0">
              <w:rPr>
                <w:rFonts w:ascii="Calibri" w:hAnsi="Calibri" w:cs="Arial"/>
                <w:b/>
                <w:sz w:val="22"/>
                <w:szCs w:val="22"/>
                <w:lang w:val="en"/>
              </w:rPr>
              <w:tab/>
            </w:r>
          </w:p>
          <w:p w14:paraId="71793E61" w14:textId="0FC7AB3E" w:rsidR="000D756B" w:rsidRDefault="000F4135" w:rsidP="00DB1358">
            <w:pPr>
              <w:rPr>
                <w:rFonts w:ascii="Calibri" w:hAnsi="Calibri" w:cs="Arial"/>
                <w:sz w:val="22"/>
                <w:szCs w:val="22"/>
              </w:rPr>
            </w:pPr>
            <w:r w:rsidRPr="000F4135">
              <w:rPr>
                <w:rFonts w:ascii="Calibri" w:hAnsi="Calibri" w:cs="Arial"/>
                <w:sz w:val="22"/>
                <w:szCs w:val="22"/>
              </w:rPr>
              <w:t>Issue 1: When attempting to print a label with quantity 4, the system throws a</w:t>
            </w:r>
            <w:r>
              <w:rPr>
                <w:rFonts w:ascii="Calibri" w:hAnsi="Calibri" w:cs="Arial"/>
                <w:sz w:val="22"/>
                <w:szCs w:val="22"/>
              </w:rPr>
              <w:t xml:space="preserve"> </w:t>
            </w:r>
            <w:r w:rsidRPr="000F4135">
              <w:rPr>
                <w:rFonts w:ascii="Calibri" w:hAnsi="Calibri" w:cs="Arial"/>
                <w:sz w:val="22"/>
                <w:szCs w:val="22"/>
              </w:rPr>
              <w:t>Java error, even though the CR setting allows up to 5 labels before prompting.</w:t>
            </w:r>
            <w:r w:rsidRPr="000F4135">
              <w:rPr>
                <w:rFonts w:ascii="Calibri" w:hAnsi="Calibri" w:cs="Arial"/>
                <w:sz w:val="22"/>
                <w:szCs w:val="22"/>
              </w:rPr>
              <w:br/>
              <w:t>Issue 2: When the RF Picking Label Format CR is left blank, the system still</w:t>
            </w:r>
            <w:r>
              <w:rPr>
                <w:rFonts w:ascii="Calibri" w:hAnsi="Calibri" w:cs="Arial"/>
                <w:sz w:val="22"/>
                <w:szCs w:val="22"/>
              </w:rPr>
              <w:t xml:space="preserve"> </w:t>
            </w:r>
            <w:r w:rsidRPr="000F4135">
              <w:rPr>
                <w:rFonts w:ascii="Calibri" w:hAnsi="Calibri" w:cs="Arial"/>
                <w:sz w:val="22"/>
                <w:szCs w:val="22"/>
              </w:rPr>
              <w:t>displays a list of random printers in the label printing dialog.</w:t>
            </w:r>
            <w:r w:rsidRPr="000F4135">
              <w:rPr>
                <w:rFonts w:ascii="Calibri" w:hAnsi="Calibri" w:cs="Arial"/>
                <w:sz w:val="22"/>
                <w:szCs w:val="22"/>
              </w:rPr>
              <w:br/>
              <w:t>Issue 3: The system throws a Java error when attempting to print labels.</w:t>
            </w:r>
          </w:p>
          <w:p w14:paraId="59801647" w14:textId="77777777" w:rsidR="000F4135" w:rsidRDefault="000F4135" w:rsidP="00DB1358">
            <w:pPr>
              <w:rPr>
                <w:rFonts w:ascii="Calibri" w:hAnsi="Calibri" w:cs="Arial"/>
                <w:sz w:val="22"/>
                <w:szCs w:val="22"/>
                <w:lang w:val="en"/>
              </w:rPr>
            </w:pPr>
          </w:p>
          <w:p w14:paraId="1A410E58" w14:textId="68EA3C40" w:rsidR="0092438C" w:rsidRDefault="0099416B" w:rsidP="00DB1358">
            <w:pPr>
              <w:rPr>
                <w:rFonts w:ascii="Calibri" w:hAnsi="Calibri" w:cs="Arial"/>
                <w:sz w:val="22"/>
                <w:szCs w:val="22"/>
                <w:lang w:val="en"/>
              </w:rPr>
            </w:pPr>
            <w:r w:rsidRPr="0003579C">
              <w:rPr>
                <w:rFonts w:ascii="Calibri" w:hAnsi="Calibri" w:cs="Arial"/>
                <w:b/>
                <w:sz w:val="22"/>
                <w:szCs w:val="22"/>
                <w:u w:val="single"/>
                <w:lang w:val="en-US"/>
              </w:rPr>
              <w:t>Solution</w:t>
            </w:r>
            <w:r w:rsidR="00951AB3" w:rsidRPr="00B51932">
              <w:rPr>
                <w:rFonts w:ascii="Calibri" w:hAnsi="Calibri" w:cs="Arial"/>
                <w:sz w:val="22"/>
                <w:szCs w:val="22"/>
                <w:lang w:val="en"/>
              </w:rPr>
              <w:t>:</w:t>
            </w:r>
            <w:r w:rsidR="003E01D1" w:rsidRPr="00B51932">
              <w:rPr>
                <w:rFonts w:ascii="Calibri" w:hAnsi="Calibri" w:cs="Arial"/>
                <w:sz w:val="22"/>
                <w:szCs w:val="22"/>
                <w:lang w:val="en"/>
              </w:rPr>
              <w:t xml:space="preserve"> </w:t>
            </w:r>
          </w:p>
          <w:p w14:paraId="11AFCF95" w14:textId="562DAFDD" w:rsidR="000D756B" w:rsidRPr="00203CA7" w:rsidRDefault="000F4135" w:rsidP="000D756B">
            <w:pPr>
              <w:rPr>
                <w:rFonts w:ascii="Calibri" w:hAnsi="Calibri" w:cs="Arial"/>
                <w:sz w:val="22"/>
                <w:szCs w:val="22"/>
                <w:lang w:val="en"/>
              </w:rPr>
            </w:pPr>
            <w:r w:rsidRPr="000F4135">
              <w:rPr>
                <w:rFonts w:ascii="Calibri" w:hAnsi="Calibri" w:cs="Arial"/>
                <w:sz w:val="22"/>
                <w:szCs w:val="22"/>
              </w:rPr>
              <w:t xml:space="preserve">Fixed the corner cases in </w:t>
            </w:r>
            <w:proofErr w:type="spellStart"/>
            <w:r w:rsidRPr="000F4135">
              <w:rPr>
                <w:rFonts w:ascii="Calibri" w:hAnsi="Calibri" w:cs="Arial"/>
                <w:sz w:val="22"/>
                <w:szCs w:val="22"/>
              </w:rPr>
              <w:t>PrintLabel</w:t>
            </w:r>
            <w:proofErr w:type="spellEnd"/>
            <w:r w:rsidRPr="000F4135">
              <w:rPr>
                <w:rFonts w:ascii="Calibri" w:hAnsi="Calibri" w:cs="Arial"/>
                <w:sz w:val="22"/>
                <w:szCs w:val="22"/>
              </w:rPr>
              <w:t xml:space="preserve"> like empty input fields. Also fixed the</w:t>
            </w:r>
            <w:r>
              <w:rPr>
                <w:rFonts w:ascii="Calibri" w:hAnsi="Calibri" w:cs="Arial"/>
                <w:sz w:val="22"/>
                <w:szCs w:val="22"/>
              </w:rPr>
              <w:t xml:space="preserve"> </w:t>
            </w:r>
            <w:r w:rsidRPr="000F4135">
              <w:rPr>
                <w:rFonts w:ascii="Calibri" w:hAnsi="Calibri" w:cs="Arial"/>
                <w:sz w:val="22"/>
                <w:szCs w:val="22"/>
              </w:rPr>
              <w:t>scenario where if a user submits after editing of the input field.</w:t>
            </w:r>
          </w:p>
        </w:tc>
      </w:tr>
      <w:tr w:rsidR="001C52D2" w:rsidRPr="00504C2C" w14:paraId="1C3CE767" w14:textId="77777777" w:rsidTr="05C69F6E">
        <w:trPr>
          <w:trHeight w:val="818"/>
        </w:trPr>
        <w:tc>
          <w:tcPr>
            <w:tcW w:w="14688" w:type="dxa"/>
            <w:gridSpan w:val="4"/>
          </w:tcPr>
          <w:p w14:paraId="5E45D22F" w14:textId="558C43B4" w:rsidR="001C52D2" w:rsidRDefault="001C52D2" w:rsidP="001C52D2">
            <w:pPr>
              <w:rPr>
                <w:rFonts w:ascii="Arial" w:hAnsi="Arial" w:cs="Arial"/>
                <w:b/>
                <w:sz w:val="20"/>
                <w:szCs w:val="20"/>
                <w:u w:val="single"/>
                <w:lang w:val="en"/>
              </w:rPr>
            </w:pPr>
            <w:r w:rsidRPr="005E3CA2">
              <w:rPr>
                <w:rFonts w:ascii="Arial" w:hAnsi="Arial" w:cs="Arial"/>
                <w:b/>
                <w:sz w:val="20"/>
                <w:szCs w:val="20"/>
                <w:u w:val="single"/>
                <w:lang w:val="en"/>
              </w:rPr>
              <w:t>Test Plan Outline:</w:t>
            </w:r>
          </w:p>
          <w:p w14:paraId="010E2942" w14:textId="77777777" w:rsidR="006201EF" w:rsidRPr="005E3CA2" w:rsidRDefault="006201EF" w:rsidP="001C52D2">
            <w:pPr>
              <w:rPr>
                <w:rFonts w:ascii="Arial" w:hAnsi="Arial" w:cs="Arial"/>
                <w:b/>
                <w:sz w:val="20"/>
                <w:szCs w:val="20"/>
                <w:u w:val="single"/>
                <w:lang w:val="en"/>
              </w:rPr>
            </w:pPr>
          </w:p>
          <w:p w14:paraId="241D98AF" w14:textId="6105343C" w:rsidR="00646A88" w:rsidRDefault="001C52D2" w:rsidP="0009126C">
            <w:pPr>
              <w:rPr>
                <w:rFonts w:ascii="Calibri" w:hAnsi="Calibri" w:cs="Arial"/>
                <w:sz w:val="22"/>
                <w:szCs w:val="22"/>
                <w:lang w:val="en"/>
              </w:rPr>
            </w:pPr>
            <w:r w:rsidRPr="0003579C">
              <w:rPr>
                <w:rFonts w:ascii="Calibri" w:hAnsi="Calibri"/>
                <w:b/>
                <w:sz w:val="22"/>
                <w:szCs w:val="22"/>
                <w:u w:val="single"/>
                <w:lang w:val="en-US"/>
              </w:rPr>
              <w:t>Setup</w:t>
            </w:r>
            <w:r w:rsidR="006B135E" w:rsidRPr="0003579C">
              <w:rPr>
                <w:rFonts w:ascii="Calibri" w:hAnsi="Calibri"/>
                <w:b/>
                <w:sz w:val="22"/>
                <w:szCs w:val="22"/>
                <w:u w:val="single"/>
                <w:lang w:val="en-US"/>
              </w:rPr>
              <w:t>:</w:t>
            </w:r>
            <w:r w:rsidR="006B135E" w:rsidRPr="0003579C">
              <w:rPr>
                <w:rFonts w:ascii="Calibri" w:hAnsi="Calibri"/>
                <w:b/>
                <w:sz w:val="22"/>
                <w:szCs w:val="22"/>
                <w:lang w:val="en-US"/>
              </w:rPr>
              <w:t xml:space="preserve"> Before</w:t>
            </w:r>
            <w:r w:rsidR="0009126C" w:rsidRPr="005E3CA2">
              <w:rPr>
                <w:rFonts w:ascii="Calibri" w:hAnsi="Calibri" w:cs="Arial"/>
                <w:sz w:val="22"/>
                <w:szCs w:val="22"/>
                <w:lang w:val="en"/>
              </w:rPr>
              <w:t xml:space="preserve"> executing this test case we need:</w:t>
            </w:r>
          </w:p>
          <w:p w14:paraId="1AC8964F" w14:textId="77777777" w:rsidR="00691F4E" w:rsidRPr="005E3CA2" w:rsidRDefault="00691F4E" w:rsidP="0009126C">
            <w:pPr>
              <w:rPr>
                <w:rFonts w:ascii="Calibri" w:hAnsi="Calibri" w:cs="Arial"/>
                <w:sz w:val="22"/>
                <w:szCs w:val="22"/>
                <w:lang w:val="en"/>
              </w:rPr>
            </w:pPr>
          </w:p>
          <w:p w14:paraId="3555317E" w14:textId="77777777" w:rsidR="005F6384" w:rsidRDefault="005F6384" w:rsidP="006B135E">
            <w:pPr>
              <w:pStyle w:val="ListParagraph"/>
              <w:numPr>
                <w:ilvl w:val="0"/>
                <w:numId w:val="31"/>
              </w:numPr>
              <w:tabs>
                <w:tab w:val="left" w:pos="900"/>
              </w:tabs>
            </w:pPr>
            <w:r>
              <w:t>Auth keys</w:t>
            </w:r>
          </w:p>
          <w:p w14:paraId="48AA3607" w14:textId="60BCB2F4" w:rsidR="005F6384" w:rsidRDefault="005F6384" w:rsidP="005F6384">
            <w:pPr>
              <w:pStyle w:val="ListParagraph"/>
              <w:numPr>
                <w:ilvl w:val="1"/>
                <w:numId w:val="31"/>
              </w:numPr>
              <w:tabs>
                <w:tab w:val="left" w:pos="900"/>
              </w:tabs>
            </w:pPr>
            <w:r w:rsidRPr="001C39FC">
              <w:t>Super user.</w:t>
            </w:r>
          </w:p>
          <w:p w14:paraId="49EF1CD7" w14:textId="0BBDA760" w:rsidR="00B63D41" w:rsidRDefault="00FE452D" w:rsidP="00FE452D">
            <w:pPr>
              <w:pStyle w:val="ListParagraph"/>
              <w:numPr>
                <w:ilvl w:val="0"/>
                <w:numId w:val="31"/>
              </w:numPr>
              <w:tabs>
                <w:tab w:val="left" w:pos="900"/>
              </w:tabs>
            </w:pPr>
            <w:bookmarkStart w:id="1" w:name="_Hlk120111076"/>
            <w:r>
              <w:t xml:space="preserve">   </w:t>
            </w:r>
            <w:r w:rsidR="00B63D41">
              <w:t>Assign the login user with valid location and it should have the printers in that.</w:t>
            </w:r>
          </w:p>
          <w:p w14:paraId="4E3D4D4E" w14:textId="3D8C0067" w:rsidR="00FE452D" w:rsidRDefault="00FE452D" w:rsidP="00B63D41">
            <w:pPr>
              <w:pStyle w:val="ListParagraph"/>
              <w:numPr>
                <w:ilvl w:val="0"/>
                <w:numId w:val="31"/>
              </w:numPr>
              <w:tabs>
                <w:tab w:val="left" w:pos="900"/>
              </w:tabs>
              <w:rPr>
                <w:lang w:val="en-US"/>
              </w:rPr>
            </w:pPr>
            <w:r w:rsidRPr="00CA1DE0">
              <w:rPr>
                <w:lang w:val="en-US"/>
              </w:rPr>
              <w:t xml:space="preserve">   CR </w:t>
            </w:r>
            <w:r w:rsidR="00CA1DE0" w:rsidRPr="00CA1DE0">
              <w:rPr>
                <w:lang w:val="en-US"/>
              </w:rPr>
              <w:t>Label Print Quantity Control</w:t>
            </w:r>
            <w:r w:rsidR="00CA1DE0" w:rsidRPr="00CA1DE0">
              <w:rPr>
                <w:lang w:val="en-US"/>
              </w:rPr>
              <w:t xml:space="preserve"> set</w:t>
            </w:r>
            <w:r w:rsidR="00E562EC">
              <w:rPr>
                <w:lang w:val="en-US"/>
              </w:rPr>
              <w:t xml:space="preserve"> to </w:t>
            </w:r>
            <w:r w:rsidR="00F34FDE">
              <w:rPr>
                <w:lang w:val="en-US"/>
              </w:rPr>
              <w:t>empty and 5</w:t>
            </w:r>
          </w:p>
          <w:p w14:paraId="04EB5033" w14:textId="4F98F648" w:rsidR="00CA1DE0" w:rsidRPr="00CA1DE0" w:rsidRDefault="00F34FDE" w:rsidP="00CA1DE0">
            <w:pPr>
              <w:pStyle w:val="ListParagraph"/>
              <w:tabs>
                <w:tab w:val="left" w:pos="900"/>
              </w:tabs>
              <w:ind w:left="1080"/>
              <w:rPr>
                <w:lang w:val="en-US"/>
              </w:rPr>
            </w:pPr>
            <w:r>
              <w:rPr>
                <w:noProof/>
              </w:rPr>
              <w:drawing>
                <wp:inline distT="0" distB="0" distL="0" distR="0" wp14:anchorId="3A2D0957" wp14:editId="1979FB9D">
                  <wp:extent cx="3758083" cy="968670"/>
                  <wp:effectExtent l="0" t="0" r="0" b="3175"/>
                  <wp:docPr id="21119225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1192255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67184" cy="9710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DCEDB9F" w14:textId="77777777" w:rsidR="005F6384" w:rsidRDefault="005F6384" w:rsidP="00E562EC">
            <w:pPr>
              <w:pStyle w:val="ListParagraph"/>
              <w:tabs>
                <w:tab w:val="left" w:pos="900"/>
              </w:tabs>
              <w:ind w:left="1080"/>
            </w:pPr>
          </w:p>
          <w:p w14:paraId="26C88760" w14:textId="323F10D9" w:rsidR="00B63D41" w:rsidRDefault="00B63D41" w:rsidP="00B63D41">
            <w:pPr>
              <w:pStyle w:val="ListParagraph"/>
              <w:numPr>
                <w:ilvl w:val="0"/>
                <w:numId w:val="31"/>
              </w:numPr>
              <w:tabs>
                <w:tab w:val="left" w:pos="900"/>
              </w:tabs>
            </w:pPr>
            <w:r w:rsidRPr="006B212A">
              <w:rPr>
                <w:b/>
                <w:bCs/>
              </w:rPr>
              <w:t>RF Picking Label Format</w:t>
            </w:r>
            <w:r>
              <w:t xml:space="preserve"> </w:t>
            </w:r>
            <w:r w:rsidR="006B212A">
              <w:t>set:</w:t>
            </w:r>
          </w:p>
          <w:p w14:paraId="457189F4" w14:textId="68810258" w:rsidR="001B0DA3" w:rsidRDefault="00B002C2" w:rsidP="001B0DA3">
            <w:pPr>
              <w:pStyle w:val="ListParagraph"/>
              <w:tabs>
                <w:tab w:val="left" w:pos="900"/>
              </w:tabs>
              <w:ind w:left="1080"/>
            </w:pPr>
            <w:r>
              <w:rPr>
                <w:noProof/>
              </w:rPr>
              <w:drawing>
                <wp:inline distT="0" distB="0" distL="0" distR="0" wp14:anchorId="3843CA8D" wp14:editId="7FEB1C6C">
                  <wp:extent cx="3562140" cy="769709"/>
                  <wp:effectExtent l="0" t="0" r="635" b="0"/>
                  <wp:docPr id="151482125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14821250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72292" cy="77190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03EDBA5" w14:textId="77777777" w:rsidR="00B63D41" w:rsidRPr="001C39FC" w:rsidRDefault="00B63D41" w:rsidP="00B63D41">
            <w:pPr>
              <w:pStyle w:val="ListParagraph"/>
              <w:tabs>
                <w:tab w:val="left" w:pos="900"/>
              </w:tabs>
              <w:ind w:left="1080"/>
            </w:pPr>
          </w:p>
          <w:bookmarkEnd w:id="1"/>
          <w:p w14:paraId="27DCBD19" w14:textId="6568F199" w:rsidR="007169CD" w:rsidRDefault="001F200E" w:rsidP="007169CD">
            <w:pPr>
              <w:tabs>
                <w:tab w:val="left" w:pos="900"/>
              </w:tabs>
              <w:rPr>
                <w:rFonts w:ascii="Calibri" w:hAnsi="Calibri"/>
                <w:bCs/>
                <w:sz w:val="22"/>
                <w:szCs w:val="22"/>
                <w:lang w:val="en-US"/>
              </w:rPr>
            </w:pPr>
            <w:r w:rsidRPr="005E3CA2">
              <w:rPr>
                <w:rFonts w:ascii="Arial" w:hAnsi="Arial" w:cs="Arial"/>
                <w:b/>
                <w:sz w:val="20"/>
                <w:szCs w:val="20"/>
                <w:u w:val="single"/>
                <w:lang w:val="en"/>
              </w:rPr>
              <w:t>Summary:</w:t>
            </w:r>
            <w:r w:rsidR="000F5E2C">
              <w:rPr>
                <w:rFonts w:ascii="Arial" w:hAnsi="Arial" w:cs="Arial"/>
                <w:b/>
                <w:sz w:val="20"/>
                <w:szCs w:val="20"/>
                <w:u w:val="single"/>
                <w:lang w:val="en"/>
              </w:rPr>
              <w:t xml:space="preserve"> </w:t>
            </w:r>
            <w:r w:rsidR="000F5E2C">
              <w:rPr>
                <w:rFonts w:ascii="Arial" w:hAnsi="Arial" w:cs="Arial"/>
                <w:bCs/>
                <w:sz w:val="20"/>
                <w:szCs w:val="20"/>
                <w:lang w:val="en"/>
              </w:rPr>
              <w:t>This tracker reviews</w:t>
            </w:r>
            <w:r w:rsidR="00065638">
              <w:rPr>
                <w:rFonts w:ascii="Arial" w:hAnsi="Arial" w:cs="Arial"/>
                <w:bCs/>
                <w:sz w:val="20"/>
                <w:szCs w:val="20"/>
                <w:lang w:val="en"/>
              </w:rPr>
              <w:t xml:space="preserve"> </w:t>
            </w:r>
            <w:r w:rsidR="00065638" w:rsidRPr="00065638">
              <w:rPr>
                <w:rFonts w:ascii="Arial" w:hAnsi="Arial" w:cs="Arial"/>
                <w:bCs/>
                <w:sz w:val="20"/>
                <w:szCs w:val="20"/>
                <w:lang w:val="en"/>
              </w:rPr>
              <w:t>implements label printing in WMS Picking</w:t>
            </w:r>
          </w:p>
          <w:p w14:paraId="37D2B6CC" w14:textId="77777777" w:rsidR="002823B7" w:rsidRPr="00F727E3" w:rsidRDefault="002823B7" w:rsidP="007169CD">
            <w:pPr>
              <w:tabs>
                <w:tab w:val="left" w:pos="900"/>
              </w:tabs>
              <w:rPr>
                <w:rFonts w:ascii="Calibri" w:hAnsi="Calibri"/>
                <w:b/>
                <w:color w:val="000000"/>
                <w:sz w:val="22"/>
                <w:szCs w:val="22"/>
                <w:u w:val="single"/>
                <w:lang w:val="en-US"/>
              </w:rPr>
            </w:pPr>
          </w:p>
          <w:tbl>
            <w:tblPr>
              <w:tblW w:w="14040" w:type="dxa"/>
              <w:tblInd w:w="80" w:type="dxa"/>
              <w:tblBorders>
                <w:top w:val="single" w:sz="8" w:space="0" w:color="78C0D4"/>
                <w:left w:val="single" w:sz="8" w:space="0" w:color="78C0D4"/>
                <w:bottom w:val="single" w:sz="8" w:space="0" w:color="78C0D4"/>
                <w:right w:val="single" w:sz="8" w:space="0" w:color="78C0D4"/>
                <w:insideH w:val="single" w:sz="8" w:space="0" w:color="78C0D4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520"/>
              <w:gridCol w:w="5609"/>
              <w:gridCol w:w="2520"/>
              <w:gridCol w:w="5391"/>
            </w:tblGrid>
            <w:tr w:rsidR="007169CD" w:rsidRPr="006D2B22" w14:paraId="3B73593F" w14:textId="77777777" w:rsidTr="00D31908">
              <w:tc>
                <w:tcPr>
                  <w:tcW w:w="520" w:type="dxa"/>
                  <w:tcBorders>
                    <w:top w:val="single" w:sz="8" w:space="0" w:color="78C0D4"/>
                    <w:left w:val="single" w:sz="8" w:space="0" w:color="78C0D4"/>
                    <w:bottom w:val="single" w:sz="8" w:space="0" w:color="78C0D4"/>
                    <w:right w:val="nil"/>
                  </w:tcBorders>
                  <w:shd w:val="clear" w:color="auto" w:fill="4BACC6"/>
                </w:tcPr>
                <w:p w14:paraId="5A4F3C9A" w14:textId="1D12CD19" w:rsidR="007169CD" w:rsidRPr="00F727E3" w:rsidRDefault="00605827" w:rsidP="007169CD">
                  <w:pPr>
                    <w:tabs>
                      <w:tab w:val="left" w:pos="900"/>
                    </w:tabs>
                    <w:rPr>
                      <w:rFonts w:ascii="Calibri" w:hAnsi="Calibri"/>
                      <w:b/>
                      <w:bCs/>
                      <w:color w:val="000000"/>
                      <w:sz w:val="22"/>
                      <w:szCs w:val="22"/>
                      <w:lang w:val="en-US"/>
                    </w:rPr>
                  </w:pPr>
                  <w:bookmarkStart w:id="2" w:name="_Hlk108083403"/>
                  <w:r w:rsidRPr="00F727E3">
                    <w:rPr>
                      <w:rFonts w:ascii="Calibri" w:hAnsi="Calibri"/>
                      <w:b/>
                      <w:bCs/>
                      <w:color w:val="000000"/>
                      <w:sz w:val="22"/>
                      <w:szCs w:val="22"/>
                      <w:lang w:val="en-US"/>
                    </w:rPr>
                    <w:t xml:space="preserve"> </w:t>
                  </w:r>
                </w:p>
              </w:tc>
              <w:tc>
                <w:tcPr>
                  <w:tcW w:w="5609" w:type="dxa"/>
                  <w:tcBorders>
                    <w:top w:val="single" w:sz="8" w:space="0" w:color="78C0D4"/>
                    <w:left w:val="nil"/>
                    <w:bottom w:val="single" w:sz="8" w:space="0" w:color="78C0D4"/>
                    <w:right w:val="nil"/>
                  </w:tcBorders>
                  <w:shd w:val="clear" w:color="auto" w:fill="4BACC6"/>
                </w:tcPr>
                <w:p w14:paraId="2CD4B597" w14:textId="77777777" w:rsidR="007169CD" w:rsidRPr="00F727E3" w:rsidRDefault="007169CD" w:rsidP="007169CD">
                  <w:pPr>
                    <w:tabs>
                      <w:tab w:val="left" w:pos="900"/>
                    </w:tabs>
                    <w:jc w:val="center"/>
                    <w:rPr>
                      <w:rFonts w:ascii="Calibri" w:hAnsi="Calibri"/>
                      <w:b/>
                      <w:bCs/>
                      <w:color w:val="000000"/>
                      <w:sz w:val="22"/>
                      <w:szCs w:val="22"/>
                      <w:lang w:val="en-US"/>
                    </w:rPr>
                  </w:pPr>
                  <w:r w:rsidRPr="00F727E3">
                    <w:rPr>
                      <w:rFonts w:ascii="Calibri" w:hAnsi="Calibri"/>
                      <w:b/>
                      <w:bCs/>
                      <w:color w:val="000000"/>
                      <w:sz w:val="22"/>
                      <w:szCs w:val="22"/>
                      <w:lang w:val="en-US"/>
                    </w:rPr>
                    <w:t>Test Description</w:t>
                  </w:r>
                </w:p>
              </w:tc>
              <w:tc>
                <w:tcPr>
                  <w:tcW w:w="2520" w:type="dxa"/>
                  <w:tcBorders>
                    <w:top w:val="single" w:sz="8" w:space="0" w:color="78C0D4"/>
                    <w:left w:val="nil"/>
                    <w:bottom w:val="single" w:sz="8" w:space="0" w:color="78C0D4"/>
                    <w:right w:val="nil"/>
                  </w:tcBorders>
                  <w:shd w:val="clear" w:color="auto" w:fill="4BACC6"/>
                </w:tcPr>
                <w:p w14:paraId="77472CEE" w14:textId="77777777" w:rsidR="007169CD" w:rsidRPr="00F727E3" w:rsidRDefault="007169CD" w:rsidP="007169CD">
                  <w:pPr>
                    <w:tabs>
                      <w:tab w:val="left" w:pos="900"/>
                    </w:tabs>
                    <w:jc w:val="center"/>
                    <w:rPr>
                      <w:rFonts w:ascii="Calibri" w:hAnsi="Calibri"/>
                      <w:b/>
                      <w:bCs/>
                      <w:color w:val="000000"/>
                      <w:sz w:val="22"/>
                      <w:szCs w:val="22"/>
                      <w:lang w:val="en-US"/>
                    </w:rPr>
                  </w:pPr>
                  <w:r w:rsidRPr="00F727E3">
                    <w:rPr>
                      <w:rFonts w:ascii="Calibri" w:hAnsi="Calibri"/>
                      <w:b/>
                      <w:bCs/>
                      <w:color w:val="000000"/>
                      <w:sz w:val="22"/>
                      <w:szCs w:val="22"/>
                      <w:lang w:val="en-US"/>
                    </w:rPr>
                    <w:t>Environment</w:t>
                  </w:r>
                </w:p>
              </w:tc>
              <w:tc>
                <w:tcPr>
                  <w:tcW w:w="5391" w:type="dxa"/>
                  <w:tcBorders>
                    <w:top w:val="single" w:sz="8" w:space="0" w:color="78C0D4"/>
                    <w:left w:val="nil"/>
                    <w:bottom w:val="single" w:sz="8" w:space="0" w:color="78C0D4"/>
                    <w:right w:val="single" w:sz="8" w:space="0" w:color="78C0D4"/>
                  </w:tcBorders>
                  <w:shd w:val="clear" w:color="auto" w:fill="4BACC6"/>
                </w:tcPr>
                <w:p w14:paraId="0093A6D1" w14:textId="77777777" w:rsidR="007169CD" w:rsidRPr="00F727E3" w:rsidRDefault="007169CD" w:rsidP="007169CD">
                  <w:pPr>
                    <w:tabs>
                      <w:tab w:val="left" w:pos="900"/>
                    </w:tabs>
                    <w:jc w:val="center"/>
                    <w:rPr>
                      <w:rFonts w:ascii="Calibri" w:hAnsi="Calibri"/>
                      <w:b/>
                      <w:bCs/>
                      <w:color w:val="000000"/>
                      <w:sz w:val="22"/>
                      <w:szCs w:val="22"/>
                      <w:lang w:val="en-US"/>
                    </w:rPr>
                  </w:pPr>
                  <w:r w:rsidRPr="00F727E3">
                    <w:rPr>
                      <w:rFonts w:ascii="Calibri" w:hAnsi="Calibri"/>
                      <w:b/>
                      <w:bCs/>
                      <w:color w:val="000000"/>
                      <w:sz w:val="22"/>
                      <w:szCs w:val="22"/>
                      <w:lang w:val="en-US"/>
                    </w:rPr>
                    <w:t>Expected Results</w:t>
                  </w:r>
                </w:p>
              </w:tc>
            </w:tr>
            <w:tr w:rsidR="00E35CC0" w:rsidRPr="00E332A6" w14:paraId="063847BD" w14:textId="77777777" w:rsidTr="00D31908">
              <w:tc>
                <w:tcPr>
                  <w:tcW w:w="520" w:type="dxa"/>
                  <w:tcBorders>
                    <w:top w:val="single" w:sz="8" w:space="0" w:color="78C0D4"/>
                    <w:left w:val="single" w:sz="8" w:space="0" w:color="78C0D4"/>
                    <w:bottom w:val="single" w:sz="8" w:space="0" w:color="78C0D4"/>
                    <w:right w:val="nil"/>
                  </w:tcBorders>
                </w:tcPr>
                <w:p w14:paraId="27A11EF4" w14:textId="00D3AFC9" w:rsidR="00E35CC0" w:rsidRPr="00064ADC" w:rsidRDefault="00E35CC0" w:rsidP="00E35CC0">
                  <w:pPr>
                    <w:tabs>
                      <w:tab w:val="left" w:pos="900"/>
                    </w:tabs>
                    <w:rPr>
                      <w:rFonts w:ascii="Calibri" w:hAnsi="Calibri"/>
                      <w:b/>
                      <w:color w:val="000000"/>
                      <w:sz w:val="22"/>
                      <w:szCs w:val="22"/>
                      <w:lang w:val="en-US"/>
                    </w:rPr>
                  </w:pPr>
                  <w:r>
                    <w:rPr>
                      <w:rFonts w:ascii="Calibri" w:hAnsi="Calibri"/>
                      <w:b/>
                      <w:color w:val="000000"/>
                      <w:sz w:val="22"/>
                      <w:szCs w:val="22"/>
                      <w:lang w:val="en-US"/>
                    </w:rPr>
                    <w:t>1</w:t>
                  </w:r>
                </w:p>
              </w:tc>
              <w:tc>
                <w:tcPr>
                  <w:tcW w:w="5609" w:type="dxa"/>
                  <w:tcBorders>
                    <w:top w:val="single" w:sz="8" w:space="0" w:color="78C0D4"/>
                    <w:left w:val="nil"/>
                    <w:bottom w:val="single" w:sz="8" w:space="0" w:color="78C0D4"/>
                    <w:right w:val="nil"/>
                  </w:tcBorders>
                </w:tcPr>
                <w:p w14:paraId="6B2D4563" w14:textId="442E5F30" w:rsidR="00E35CC0" w:rsidRPr="007F674B" w:rsidRDefault="00720195" w:rsidP="00E35CC0">
                  <w:pPr>
                    <w:tabs>
                      <w:tab w:val="left" w:pos="900"/>
                    </w:tabs>
                    <w:rPr>
                      <w:rFonts w:ascii="Calibri" w:hAnsi="Calibri"/>
                      <w:color w:val="000000"/>
                      <w:sz w:val="22"/>
                      <w:szCs w:val="22"/>
                      <w:lang w:val="en-US"/>
                    </w:rPr>
                  </w:pPr>
                  <w:r w:rsidRPr="00720195">
                    <w:rPr>
                      <w:rFonts w:ascii="Calibri" w:hAnsi="Calibri"/>
                      <w:color w:val="000000"/>
                      <w:sz w:val="22"/>
                      <w:szCs w:val="22"/>
                      <w:lang w:val="en-US"/>
                    </w:rPr>
                    <w:t xml:space="preserve">Verify Print Label </w:t>
                  </w:r>
                  <w:r w:rsidR="00F06605">
                    <w:rPr>
                      <w:rFonts w:ascii="Calibri" w:hAnsi="Calibri"/>
                      <w:color w:val="000000"/>
                      <w:sz w:val="22"/>
                      <w:szCs w:val="22"/>
                      <w:lang w:val="en-US"/>
                    </w:rPr>
                    <w:t xml:space="preserve">Qty &lt; </w:t>
                  </w:r>
                  <w:r w:rsidR="00F06605" w:rsidRPr="00194AE9">
                    <w:rPr>
                      <w:rFonts w:ascii="Calibri" w:hAnsi="Calibri"/>
                      <w:b/>
                      <w:bCs/>
                      <w:color w:val="000000"/>
                      <w:sz w:val="22"/>
                      <w:szCs w:val="22"/>
                      <w:lang w:val="en-US"/>
                    </w:rPr>
                    <w:t xml:space="preserve">Max Label Qty </w:t>
                  </w:r>
                  <w:r w:rsidR="00F06605">
                    <w:rPr>
                      <w:rFonts w:ascii="Calibri" w:hAnsi="Calibri"/>
                      <w:b/>
                      <w:bCs/>
                      <w:color w:val="000000"/>
                      <w:sz w:val="22"/>
                      <w:szCs w:val="22"/>
                      <w:lang w:val="en-US"/>
                    </w:rPr>
                    <w:t xml:space="preserve">Before </w:t>
                  </w:r>
                  <w:r w:rsidR="00AB0FCB">
                    <w:rPr>
                      <w:rFonts w:ascii="Calibri" w:hAnsi="Calibri"/>
                      <w:b/>
                      <w:bCs/>
                      <w:color w:val="000000"/>
                      <w:sz w:val="22"/>
                      <w:szCs w:val="22"/>
                      <w:lang w:val="en-US"/>
                    </w:rPr>
                    <w:t xml:space="preserve">‘CONTINUE’ Prompt </w:t>
                  </w:r>
                  <w:r w:rsidR="006A64DE">
                    <w:rPr>
                      <w:rFonts w:ascii="Calibri" w:hAnsi="Calibri"/>
                      <w:color w:val="000000"/>
                      <w:sz w:val="22"/>
                      <w:szCs w:val="22"/>
                      <w:lang w:val="en-US"/>
                    </w:rPr>
                    <w:t xml:space="preserve">When </w:t>
                  </w:r>
                  <w:r w:rsidR="00194AE9" w:rsidRPr="00194AE9">
                    <w:rPr>
                      <w:rFonts w:ascii="Calibri" w:hAnsi="Calibri"/>
                      <w:b/>
                      <w:bCs/>
                      <w:color w:val="000000"/>
                      <w:sz w:val="22"/>
                      <w:szCs w:val="22"/>
                      <w:lang w:val="en-US"/>
                    </w:rPr>
                    <w:t>Max Label Qty Before (Y/N) Warning</w:t>
                  </w:r>
                  <w:r w:rsidR="00194AE9" w:rsidRPr="00194AE9">
                    <w:rPr>
                      <w:rFonts w:ascii="Calibri" w:hAnsi="Calibri"/>
                      <w:b/>
                      <w:bCs/>
                      <w:color w:val="000000"/>
                      <w:sz w:val="22"/>
                      <w:szCs w:val="22"/>
                      <w:lang w:val="en-US"/>
                    </w:rPr>
                    <w:t xml:space="preserve"> </w:t>
                  </w:r>
                  <w:r w:rsidR="00194AE9" w:rsidRPr="00424CF2">
                    <w:rPr>
                      <w:rFonts w:ascii="Calibri" w:hAnsi="Calibri"/>
                      <w:color w:val="000000"/>
                      <w:sz w:val="22"/>
                      <w:szCs w:val="22"/>
                      <w:lang w:val="en-US"/>
                    </w:rPr>
                    <w:t>is</w:t>
                  </w:r>
                  <w:r w:rsidR="00194AE9" w:rsidRPr="00194AE9">
                    <w:rPr>
                      <w:rFonts w:ascii="Calibri" w:hAnsi="Calibri"/>
                      <w:b/>
                      <w:bCs/>
                      <w:color w:val="000000"/>
                      <w:sz w:val="22"/>
                      <w:szCs w:val="22"/>
                      <w:lang w:val="en-US"/>
                    </w:rPr>
                    <w:t xml:space="preserve"> Empty</w:t>
                  </w:r>
                </w:p>
              </w:tc>
              <w:tc>
                <w:tcPr>
                  <w:tcW w:w="2520" w:type="dxa"/>
                  <w:tcBorders>
                    <w:top w:val="single" w:sz="8" w:space="0" w:color="78C0D4"/>
                    <w:left w:val="nil"/>
                    <w:bottom w:val="single" w:sz="8" w:space="0" w:color="78C0D4"/>
                    <w:right w:val="nil"/>
                  </w:tcBorders>
                </w:tcPr>
                <w:p w14:paraId="42CBE37F" w14:textId="1E597C71" w:rsidR="00E35CC0" w:rsidRPr="00816C74" w:rsidRDefault="00E35CC0" w:rsidP="00E35CC0">
                  <w:pPr>
                    <w:tabs>
                      <w:tab w:val="left" w:pos="900"/>
                    </w:tabs>
                    <w:jc w:val="center"/>
                    <w:rPr>
                      <w:rFonts w:ascii="Calibri" w:hAnsi="Calibri"/>
                      <w:b/>
                      <w:bCs/>
                      <w:sz w:val="22"/>
                      <w:szCs w:val="22"/>
                      <w:lang w:val="en-US"/>
                    </w:rPr>
                  </w:pPr>
                  <w:r w:rsidRPr="00F81D54">
                    <w:rPr>
                      <w:rFonts w:ascii="Calibri" w:hAnsi="Calibri"/>
                      <w:b/>
                      <w:bCs/>
                      <w:color w:val="000000"/>
                      <w:sz w:val="22"/>
                      <w:szCs w:val="22"/>
                      <w:lang w:val="en-US"/>
                    </w:rPr>
                    <w:t>SOLAR</w:t>
                  </w:r>
                  <w:r w:rsidR="00422CD8">
                    <w:rPr>
                      <w:rFonts w:ascii="Calibri" w:hAnsi="Calibri"/>
                      <w:b/>
                      <w:bCs/>
                      <w:color w:val="000000"/>
                      <w:sz w:val="22"/>
                      <w:szCs w:val="22"/>
                      <w:lang w:val="en-US"/>
                    </w:rPr>
                    <w:t>/WMS</w:t>
                  </w:r>
                </w:p>
              </w:tc>
              <w:tc>
                <w:tcPr>
                  <w:tcW w:w="5391" w:type="dxa"/>
                  <w:tcBorders>
                    <w:top w:val="single" w:sz="8" w:space="0" w:color="78C0D4"/>
                    <w:left w:val="nil"/>
                    <w:bottom w:val="single" w:sz="8" w:space="0" w:color="78C0D4"/>
                    <w:right w:val="single" w:sz="8" w:space="0" w:color="78C0D4"/>
                  </w:tcBorders>
                </w:tcPr>
                <w:p w14:paraId="22E354C8" w14:textId="4CEBE9BB" w:rsidR="00E35CC0" w:rsidRPr="00477713" w:rsidRDefault="007B4643" w:rsidP="00E35CC0">
                  <w:pPr>
                    <w:tabs>
                      <w:tab w:val="left" w:pos="900"/>
                    </w:tabs>
                    <w:rPr>
                      <w:rFonts w:ascii="Calibri" w:hAnsi="Calibri"/>
                      <w:color w:val="000000"/>
                      <w:sz w:val="22"/>
                      <w:szCs w:val="22"/>
                      <w:lang w:val="en-US"/>
                    </w:rPr>
                  </w:pPr>
                  <w:r>
                    <w:rPr>
                      <w:rFonts w:asciiTheme="minorHAnsi" w:hAnsiTheme="minorHAnsi" w:cstheme="minorHAnsi"/>
                      <w:sz w:val="22"/>
                      <w:szCs w:val="22"/>
                    </w:rPr>
                    <w:t>Labels Successfully printed without any prompt, no error message</w:t>
                  </w:r>
                </w:p>
              </w:tc>
            </w:tr>
            <w:tr w:rsidR="002703EB" w:rsidRPr="00E332A6" w14:paraId="7084105A" w14:textId="77777777" w:rsidTr="00D31908">
              <w:tc>
                <w:tcPr>
                  <w:tcW w:w="520" w:type="dxa"/>
                  <w:tcBorders>
                    <w:top w:val="single" w:sz="8" w:space="0" w:color="78C0D4"/>
                    <w:left w:val="single" w:sz="8" w:space="0" w:color="78C0D4"/>
                    <w:bottom w:val="single" w:sz="8" w:space="0" w:color="78C0D4"/>
                    <w:right w:val="nil"/>
                  </w:tcBorders>
                </w:tcPr>
                <w:p w14:paraId="1D1439BD" w14:textId="15743380" w:rsidR="002703EB" w:rsidRDefault="002703EB" w:rsidP="002703EB">
                  <w:pPr>
                    <w:tabs>
                      <w:tab w:val="left" w:pos="900"/>
                    </w:tabs>
                    <w:rPr>
                      <w:rFonts w:ascii="Calibri" w:hAnsi="Calibri"/>
                      <w:b/>
                      <w:color w:val="000000"/>
                      <w:sz w:val="22"/>
                      <w:szCs w:val="22"/>
                      <w:lang w:val="en-US"/>
                    </w:rPr>
                  </w:pPr>
                  <w:r>
                    <w:rPr>
                      <w:rFonts w:ascii="Calibri" w:hAnsi="Calibri"/>
                      <w:b/>
                      <w:color w:val="000000"/>
                      <w:sz w:val="22"/>
                      <w:szCs w:val="22"/>
                      <w:lang w:val="en-US"/>
                    </w:rPr>
                    <w:t>2</w:t>
                  </w:r>
                </w:p>
              </w:tc>
              <w:tc>
                <w:tcPr>
                  <w:tcW w:w="5609" w:type="dxa"/>
                  <w:tcBorders>
                    <w:top w:val="single" w:sz="8" w:space="0" w:color="78C0D4"/>
                    <w:left w:val="nil"/>
                    <w:bottom w:val="single" w:sz="8" w:space="0" w:color="78C0D4"/>
                    <w:right w:val="nil"/>
                  </w:tcBorders>
                </w:tcPr>
                <w:p w14:paraId="2BF7BD03" w14:textId="1B373807" w:rsidR="002703EB" w:rsidRPr="00720195" w:rsidRDefault="002703EB" w:rsidP="002703EB">
                  <w:pPr>
                    <w:tabs>
                      <w:tab w:val="left" w:pos="900"/>
                    </w:tabs>
                    <w:rPr>
                      <w:rFonts w:ascii="Calibri" w:hAnsi="Calibri"/>
                      <w:color w:val="000000"/>
                      <w:sz w:val="22"/>
                      <w:szCs w:val="22"/>
                      <w:lang w:val="en-US"/>
                    </w:rPr>
                  </w:pPr>
                  <w:r w:rsidRPr="00720195">
                    <w:rPr>
                      <w:rFonts w:ascii="Calibri" w:hAnsi="Calibri"/>
                      <w:color w:val="000000"/>
                      <w:sz w:val="22"/>
                      <w:szCs w:val="22"/>
                      <w:lang w:val="en-US"/>
                    </w:rPr>
                    <w:t xml:space="preserve">Verify Print Label </w:t>
                  </w:r>
                  <w:r>
                    <w:rPr>
                      <w:rFonts w:ascii="Calibri" w:hAnsi="Calibri"/>
                      <w:color w:val="000000"/>
                      <w:sz w:val="22"/>
                      <w:szCs w:val="22"/>
                      <w:lang w:val="en-US"/>
                    </w:rPr>
                    <w:t xml:space="preserve">Qty </w:t>
                  </w:r>
                  <w:r>
                    <w:rPr>
                      <w:rFonts w:ascii="Calibri" w:hAnsi="Calibri"/>
                      <w:color w:val="000000"/>
                      <w:sz w:val="22"/>
                      <w:szCs w:val="22"/>
                      <w:lang w:val="en-US"/>
                    </w:rPr>
                    <w:t>&gt;</w:t>
                  </w:r>
                  <w:r>
                    <w:rPr>
                      <w:rFonts w:ascii="Calibri" w:hAnsi="Calibri"/>
                      <w:color w:val="000000"/>
                      <w:sz w:val="22"/>
                      <w:szCs w:val="22"/>
                      <w:lang w:val="en-US"/>
                    </w:rPr>
                    <w:t xml:space="preserve"> </w:t>
                  </w:r>
                  <w:r w:rsidRPr="00194AE9">
                    <w:rPr>
                      <w:rFonts w:ascii="Calibri" w:hAnsi="Calibri"/>
                      <w:b/>
                      <w:bCs/>
                      <w:color w:val="000000"/>
                      <w:sz w:val="22"/>
                      <w:szCs w:val="22"/>
                      <w:lang w:val="en-US"/>
                    </w:rPr>
                    <w:t xml:space="preserve">Max Label Qty </w:t>
                  </w:r>
                  <w:r>
                    <w:rPr>
                      <w:rFonts w:ascii="Calibri" w:hAnsi="Calibri"/>
                      <w:b/>
                      <w:bCs/>
                      <w:color w:val="000000"/>
                      <w:sz w:val="22"/>
                      <w:szCs w:val="22"/>
                      <w:lang w:val="en-US"/>
                    </w:rPr>
                    <w:t xml:space="preserve">Before ‘CONTINUE’ Prompt </w:t>
                  </w:r>
                  <w:r>
                    <w:rPr>
                      <w:rFonts w:ascii="Calibri" w:hAnsi="Calibri"/>
                      <w:color w:val="000000"/>
                      <w:sz w:val="22"/>
                      <w:szCs w:val="22"/>
                      <w:lang w:val="en-US"/>
                    </w:rPr>
                    <w:t xml:space="preserve">When </w:t>
                  </w:r>
                  <w:r w:rsidRPr="00194AE9">
                    <w:rPr>
                      <w:rFonts w:ascii="Calibri" w:hAnsi="Calibri"/>
                      <w:b/>
                      <w:bCs/>
                      <w:color w:val="000000"/>
                      <w:sz w:val="22"/>
                      <w:szCs w:val="22"/>
                      <w:lang w:val="en-US"/>
                    </w:rPr>
                    <w:t xml:space="preserve">Max Label Qty Before (Y/N) Warning </w:t>
                  </w:r>
                  <w:r w:rsidRPr="00424CF2">
                    <w:rPr>
                      <w:rFonts w:ascii="Calibri" w:hAnsi="Calibri"/>
                      <w:color w:val="000000"/>
                      <w:sz w:val="22"/>
                      <w:szCs w:val="22"/>
                      <w:lang w:val="en-US"/>
                    </w:rPr>
                    <w:t>is</w:t>
                  </w:r>
                  <w:r w:rsidRPr="00194AE9">
                    <w:rPr>
                      <w:rFonts w:ascii="Calibri" w:hAnsi="Calibri"/>
                      <w:b/>
                      <w:bCs/>
                      <w:color w:val="000000"/>
                      <w:sz w:val="22"/>
                      <w:szCs w:val="22"/>
                      <w:lang w:val="en-US"/>
                    </w:rPr>
                    <w:t xml:space="preserve"> Empty</w:t>
                  </w:r>
                </w:p>
              </w:tc>
              <w:tc>
                <w:tcPr>
                  <w:tcW w:w="2520" w:type="dxa"/>
                  <w:tcBorders>
                    <w:top w:val="single" w:sz="8" w:space="0" w:color="78C0D4"/>
                    <w:left w:val="nil"/>
                    <w:bottom w:val="single" w:sz="8" w:space="0" w:color="78C0D4"/>
                    <w:right w:val="nil"/>
                  </w:tcBorders>
                </w:tcPr>
                <w:p w14:paraId="5A1ADC27" w14:textId="147E92C3" w:rsidR="002703EB" w:rsidRPr="00F81D54" w:rsidRDefault="002703EB" w:rsidP="002703EB">
                  <w:pPr>
                    <w:tabs>
                      <w:tab w:val="left" w:pos="900"/>
                    </w:tabs>
                    <w:jc w:val="center"/>
                    <w:rPr>
                      <w:rFonts w:ascii="Calibri" w:hAnsi="Calibri"/>
                      <w:b/>
                      <w:bCs/>
                      <w:color w:val="000000"/>
                      <w:sz w:val="22"/>
                      <w:szCs w:val="22"/>
                      <w:lang w:val="en-US"/>
                    </w:rPr>
                  </w:pPr>
                  <w:r w:rsidRPr="00F81D54">
                    <w:rPr>
                      <w:rFonts w:ascii="Calibri" w:hAnsi="Calibri"/>
                      <w:b/>
                      <w:bCs/>
                      <w:color w:val="000000"/>
                      <w:sz w:val="22"/>
                      <w:szCs w:val="22"/>
                      <w:lang w:val="en-US"/>
                    </w:rPr>
                    <w:t>SOLAR</w:t>
                  </w:r>
                  <w:r>
                    <w:rPr>
                      <w:rFonts w:ascii="Calibri" w:hAnsi="Calibri"/>
                      <w:b/>
                      <w:bCs/>
                      <w:color w:val="000000"/>
                      <w:sz w:val="22"/>
                      <w:szCs w:val="22"/>
                      <w:lang w:val="en-US"/>
                    </w:rPr>
                    <w:t>/WMS</w:t>
                  </w:r>
                </w:p>
              </w:tc>
              <w:tc>
                <w:tcPr>
                  <w:tcW w:w="5391" w:type="dxa"/>
                  <w:tcBorders>
                    <w:top w:val="single" w:sz="8" w:space="0" w:color="78C0D4"/>
                    <w:left w:val="nil"/>
                    <w:bottom w:val="single" w:sz="8" w:space="0" w:color="78C0D4"/>
                    <w:right w:val="single" w:sz="8" w:space="0" w:color="78C0D4"/>
                  </w:tcBorders>
                </w:tcPr>
                <w:p w14:paraId="537CA99F" w14:textId="5997E9B0" w:rsidR="002703EB" w:rsidRPr="00477713" w:rsidRDefault="002703EB" w:rsidP="002703EB">
                  <w:pPr>
                    <w:tabs>
                      <w:tab w:val="left" w:pos="900"/>
                    </w:tabs>
                    <w:rPr>
                      <w:rFonts w:ascii="Calibri" w:hAnsi="Calibri"/>
                      <w:color w:val="000000"/>
                      <w:sz w:val="22"/>
                      <w:szCs w:val="22"/>
                      <w:lang w:val="en-US"/>
                    </w:rPr>
                  </w:pPr>
                  <w:r>
                    <w:rPr>
                      <w:rFonts w:asciiTheme="minorHAnsi" w:hAnsiTheme="minorHAnsi" w:cstheme="minorHAnsi"/>
                      <w:sz w:val="22"/>
                      <w:szCs w:val="22"/>
                    </w:rPr>
                    <w:t>Prompt should be displayed, if select Yes labels are printed</w:t>
                  </w:r>
                </w:p>
              </w:tc>
            </w:tr>
            <w:tr w:rsidR="00D01437" w:rsidRPr="00E332A6" w14:paraId="5EB5ACFD" w14:textId="77777777" w:rsidTr="00D31908">
              <w:tc>
                <w:tcPr>
                  <w:tcW w:w="520" w:type="dxa"/>
                  <w:tcBorders>
                    <w:top w:val="single" w:sz="8" w:space="0" w:color="78C0D4"/>
                    <w:left w:val="single" w:sz="8" w:space="0" w:color="78C0D4"/>
                    <w:bottom w:val="single" w:sz="8" w:space="0" w:color="78C0D4"/>
                    <w:right w:val="nil"/>
                  </w:tcBorders>
                </w:tcPr>
                <w:p w14:paraId="764418C3" w14:textId="4AB87FD8" w:rsidR="00D01437" w:rsidRDefault="00810742" w:rsidP="00D01437">
                  <w:pPr>
                    <w:tabs>
                      <w:tab w:val="left" w:pos="900"/>
                    </w:tabs>
                    <w:rPr>
                      <w:rFonts w:ascii="Calibri" w:hAnsi="Calibri"/>
                      <w:b/>
                      <w:color w:val="000000"/>
                      <w:sz w:val="22"/>
                      <w:szCs w:val="22"/>
                      <w:lang w:val="en-US"/>
                    </w:rPr>
                  </w:pPr>
                  <w:r>
                    <w:rPr>
                      <w:rFonts w:ascii="Calibri" w:hAnsi="Calibri"/>
                      <w:b/>
                      <w:color w:val="000000"/>
                      <w:sz w:val="22"/>
                      <w:szCs w:val="22"/>
                      <w:lang w:val="en-US"/>
                    </w:rPr>
                    <w:t>3</w:t>
                  </w:r>
                </w:p>
              </w:tc>
              <w:tc>
                <w:tcPr>
                  <w:tcW w:w="5609" w:type="dxa"/>
                  <w:tcBorders>
                    <w:top w:val="single" w:sz="8" w:space="0" w:color="78C0D4"/>
                    <w:left w:val="nil"/>
                    <w:bottom w:val="single" w:sz="8" w:space="0" w:color="78C0D4"/>
                    <w:right w:val="nil"/>
                  </w:tcBorders>
                </w:tcPr>
                <w:p w14:paraId="2D76E31B" w14:textId="18442C18" w:rsidR="00D01437" w:rsidRDefault="00D01437" w:rsidP="00D01437">
                  <w:pPr>
                    <w:tabs>
                      <w:tab w:val="left" w:pos="900"/>
                    </w:tabs>
                    <w:rPr>
                      <w:rFonts w:ascii="Calibri" w:hAnsi="Calibri"/>
                      <w:color w:val="000000"/>
                      <w:sz w:val="22"/>
                      <w:szCs w:val="22"/>
                      <w:lang w:val="en-US"/>
                    </w:rPr>
                  </w:pPr>
                  <w:r w:rsidRPr="00720195">
                    <w:rPr>
                      <w:rFonts w:ascii="Calibri" w:hAnsi="Calibri"/>
                      <w:color w:val="000000"/>
                      <w:sz w:val="22"/>
                      <w:szCs w:val="22"/>
                      <w:lang w:val="en-US"/>
                    </w:rPr>
                    <w:t xml:space="preserve">Verify Print Label </w:t>
                  </w:r>
                  <w:r>
                    <w:rPr>
                      <w:rFonts w:ascii="Calibri" w:hAnsi="Calibri"/>
                      <w:color w:val="000000"/>
                      <w:sz w:val="22"/>
                      <w:szCs w:val="22"/>
                      <w:lang w:val="en-US"/>
                    </w:rPr>
                    <w:t xml:space="preserve">Qty &lt; </w:t>
                  </w:r>
                  <w:r w:rsidRPr="00194AE9">
                    <w:rPr>
                      <w:rFonts w:ascii="Calibri" w:hAnsi="Calibri"/>
                      <w:b/>
                      <w:bCs/>
                      <w:color w:val="000000"/>
                      <w:sz w:val="22"/>
                      <w:szCs w:val="22"/>
                      <w:lang w:val="en-US"/>
                    </w:rPr>
                    <w:t xml:space="preserve">Max Label Qty Before (Y/N) Warning </w:t>
                  </w:r>
                  <w:r w:rsidRPr="00D01437">
                    <w:rPr>
                      <w:rFonts w:ascii="Calibri" w:hAnsi="Calibri"/>
                      <w:color w:val="000000"/>
                      <w:sz w:val="22"/>
                      <w:szCs w:val="22"/>
                      <w:lang w:val="en-US"/>
                    </w:rPr>
                    <w:t>qty</w:t>
                  </w:r>
                  <w:r>
                    <w:rPr>
                      <w:rFonts w:ascii="Calibri" w:hAnsi="Calibri"/>
                      <w:b/>
                      <w:bCs/>
                      <w:color w:val="000000"/>
                      <w:sz w:val="22"/>
                      <w:szCs w:val="22"/>
                      <w:lang w:val="en-US"/>
                    </w:rPr>
                    <w:t xml:space="preserve"> </w:t>
                  </w:r>
                  <w:r>
                    <w:rPr>
                      <w:rFonts w:ascii="Calibri" w:hAnsi="Calibri"/>
                      <w:color w:val="000000"/>
                      <w:sz w:val="22"/>
                      <w:szCs w:val="22"/>
                      <w:lang w:val="en-US"/>
                    </w:rPr>
                    <w:t xml:space="preserve">When </w:t>
                  </w:r>
                  <w:r w:rsidRPr="00194AE9">
                    <w:rPr>
                      <w:rFonts w:ascii="Calibri" w:hAnsi="Calibri"/>
                      <w:b/>
                      <w:bCs/>
                      <w:color w:val="000000"/>
                      <w:sz w:val="22"/>
                      <w:szCs w:val="22"/>
                      <w:lang w:val="en-US"/>
                    </w:rPr>
                    <w:t xml:space="preserve">Max Label Qty </w:t>
                  </w:r>
                  <w:r>
                    <w:rPr>
                      <w:rFonts w:ascii="Calibri" w:hAnsi="Calibri"/>
                      <w:b/>
                      <w:bCs/>
                      <w:color w:val="000000"/>
                      <w:sz w:val="22"/>
                      <w:szCs w:val="22"/>
                      <w:lang w:val="en-US"/>
                    </w:rPr>
                    <w:t>Before ‘CONTINUE’ Prompt</w:t>
                  </w:r>
                  <w:r>
                    <w:rPr>
                      <w:rFonts w:ascii="Calibri" w:hAnsi="Calibri"/>
                      <w:b/>
                      <w:bCs/>
                      <w:color w:val="000000"/>
                      <w:sz w:val="22"/>
                      <w:szCs w:val="22"/>
                      <w:lang w:val="en-US"/>
                    </w:rPr>
                    <w:t xml:space="preserve"> </w:t>
                  </w:r>
                  <w:r w:rsidRPr="00424CF2">
                    <w:rPr>
                      <w:rFonts w:ascii="Calibri" w:hAnsi="Calibri"/>
                      <w:color w:val="000000"/>
                      <w:sz w:val="22"/>
                      <w:szCs w:val="22"/>
                      <w:lang w:val="en-US"/>
                    </w:rPr>
                    <w:t>is</w:t>
                  </w:r>
                  <w:r w:rsidRPr="00194AE9">
                    <w:rPr>
                      <w:rFonts w:ascii="Calibri" w:hAnsi="Calibri"/>
                      <w:b/>
                      <w:bCs/>
                      <w:color w:val="000000"/>
                      <w:sz w:val="22"/>
                      <w:szCs w:val="22"/>
                      <w:lang w:val="en-US"/>
                    </w:rPr>
                    <w:t xml:space="preserve"> Empty</w:t>
                  </w:r>
                </w:p>
              </w:tc>
              <w:tc>
                <w:tcPr>
                  <w:tcW w:w="2520" w:type="dxa"/>
                  <w:tcBorders>
                    <w:top w:val="single" w:sz="8" w:space="0" w:color="78C0D4"/>
                    <w:left w:val="nil"/>
                    <w:bottom w:val="single" w:sz="8" w:space="0" w:color="78C0D4"/>
                    <w:right w:val="nil"/>
                  </w:tcBorders>
                </w:tcPr>
                <w:p w14:paraId="44F35CCC" w14:textId="28251C50" w:rsidR="00D01437" w:rsidRPr="00F81D54" w:rsidRDefault="00D01437" w:rsidP="00D01437">
                  <w:pPr>
                    <w:tabs>
                      <w:tab w:val="left" w:pos="900"/>
                    </w:tabs>
                    <w:jc w:val="center"/>
                    <w:rPr>
                      <w:rFonts w:ascii="Calibri" w:hAnsi="Calibri"/>
                      <w:b/>
                      <w:bCs/>
                      <w:color w:val="000000"/>
                      <w:sz w:val="22"/>
                      <w:szCs w:val="22"/>
                      <w:lang w:val="en-US"/>
                    </w:rPr>
                  </w:pPr>
                  <w:r w:rsidRPr="00326A3B">
                    <w:rPr>
                      <w:rFonts w:ascii="Calibri" w:hAnsi="Calibri"/>
                      <w:b/>
                      <w:bCs/>
                      <w:color w:val="000000"/>
                      <w:sz w:val="22"/>
                      <w:szCs w:val="22"/>
                      <w:lang w:val="en-US"/>
                    </w:rPr>
                    <w:t>SOLAR</w:t>
                  </w:r>
                  <w:r>
                    <w:rPr>
                      <w:rFonts w:ascii="Calibri" w:hAnsi="Calibri"/>
                      <w:b/>
                      <w:bCs/>
                      <w:color w:val="000000"/>
                      <w:sz w:val="22"/>
                      <w:szCs w:val="22"/>
                      <w:lang w:val="en-US"/>
                    </w:rPr>
                    <w:t>/WMS</w:t>
                  </w:r>
                </w:p>
              </w:tc>
              <w:tc>
                <w:tcPr>
                  <w:tcW w:w="5391" w:type="dxa"/>
                  <w:tcBorders>
                    <w:top w:val="single" w:sz="8" w:space="0" w:color="78C0D4"/>
                    <w:left w:val="nil"/>
                    <w:bottom w:val="single" w:sz="8" w:space="0" w:color="78C0D4"/>
                    <w:right w:val="single" w:sz="8" w:space="0" w:color="78C0D4"/>
                  </w:tcBorders>
                </w:tcPr>
                <w:p w14:paraId="473BDDB8" w14:textId="11729915" w:rsidR="00D01437" w:rsidRDefault="007B4643" w:rsidP="00810742">
                  <w:pPr>
                    <w:pStyle w:val="NormalWeb"/>
                    <w:tabs>
                      <w:tab w:val="left" w:pos="3135"/>
                    </w:tabs>
                    <w:spacing w:before="0" w:after="0"/>
                    <w:rPr>
                      <w:rFonts w:ascii="Calibri" w:hAnsi="Calibri"/>
                      <w:color w:val="000000"/>
                      <w:sz w:val="22"/>
                      <w:szCs w:val="22"/>
                      <w:lang w:val="en-US"/>
                    </w:rPr>
                  </w:pPr>
                  <w:r>
                    <w:rPr>
                      <w:rFonts w:asciiTheme="minorHAnsi" w:hAnsiTheme="minorHAnsi" w:cstheme="minorHAnsi"/>
                      <w:sz w:val="22"/>
                      <w:szCs w:val="22"/>
                    </w:rPr>
                    <w:t>Labels Successfully printed without any prompt, no error message</w:t>
                  </w:r>
                </w:p>
              </w:tc>
            </w:tr>
            <w:tr w:rsidR="007B4643" w:rsidRPr="00E332A6" w14:paraId="55D33AB6" w14:textId="77777777" w:rsidTr="00D31908">
              <w:tc>
                <w:tcPr>
                  <w:tcW w:w="520" w:type="dxa"/>
                  <w:tcBorders>
                    <w:top w:val="single" w:sz="8" w:space="0" w:color="78C0D4"/>
                    <w:left w:val="single" w:sz="8" w:space="0" w:color="78C0D4"/>
                    <w:bottom w:val="single" w:sz="8" w:space="0" w:color="78C0D4"/>
                    <w:right w:val="nil"/>
                  </w:tcBorders>
                </w:tcPr>
                <w:p w14:paraId="5D0210BF" w14:textId="538B8AD3" w:rsidR="007B4643" w:rsidRDefault="007B4643" w:rsidP="007B4643">
                  <w:pPr>
                    <w:tabs>
                      <w:tab w:val="left" w:pos="900"/>
                    </w:tabs>
                    <w:rPr>
                      <w:rFonts w:ascii="Calibri" w:hAnsi="Calibri"/>
                      <w:b/>
                      <w:color w:val="000000"/>
                      <w:sz w:val="22"/>
                      <w:szCs w:val="22"/>
                      <w:lang w:val="en-US"/>
                    </w:rPr>
                  </w:pPr>
                  <w:r>
                    <w:rPr>
                      <w:rFonts w:ascii="Calibri" w:hAnsi="Calibri"/>
                      <w:b/>
                      <w:color w:val="000000"/>
                      <w:sz w:val="22"/>
                      <w:szCs w:val="22"/>
                      <w:lang w:val="en-US"/>
                    </w:rPr>
                    <w:t>4</w:t>
                  </w:r>
                </w:p>
              </w:tc>
              <w:tc>
                <w:tcPr>
                  <w:tcW w:w="5609" w:type="dxa"/>
                  <w:tcBorders>
                    <w:top w:val="single" w:sz="8" w:space="0" w:color="78C0D4"/>
                    <w:left w:val="nil"/>
                    <w:bottom w:val="single" w:sz="8" w:space="0" w:color="78C0D4"/>
                    <w:right w:val="nil"/>
                  </w:tcBorders>
                </w:tcPr>
                <w:p w14:paraId="334968FF" w14:textId="28C228AE" w:rsidR="007B4643" w:rsidRDefault="007B4643" w:rsidP="007B4643">
                  <w:pPr>
                    <w:tabs>
                      <w:tab w:val="left" w:pos="900"/>
                    </w:tabs>
                    <w:rPr>
                      <w:rFonts w:ascii="Calibri" w:hAnsi="Calibri"/>
                      <w:color w:val="000000"/>
                      <w:sz w:val="22"/>
                      <w:szCs w:val="22"/>
                      <w:lang w:val="en-US"/>
                    </w:rPr>
                  </w:pPr>
                  <w:r w:rsidRPr="00720195">
                    <w:rPr>
                      <w:rFonts w:ascii="Calibri" w:hAnsi="Calibri"/>
                      <w:color w:val="000000"/>
                      <w:sz w:val="22"/>
                      <w:szCs w:val="22"/>
                      <w:lang w:val="en-US"/>
                    </w:rPr>
                    <w:t xml:space="preserve">Verify Print Label </w:t>
                  </w:r>
                  <w:r>
                    <w:rPr>
                      <w:rFonts w:ascii="Calibri" w:hAnsi="Calibri"/>
                      <w:color w:val="000000"/>
                      <w:sz w:val="22"/>
                      <w:szCs w:val="22"/>
                      <w:lang w:val="en-US"/>
                    </w:rPr>
                    <w:t xml:space="preserve">Qty </w:t>
                  </w:r>
                  <w:r>
                    <w:rPr>
                      <w:rFonts w:ascii="Calibri" w:hAnsi="Calibri"/>
                      <w:color w:val="000000"/>
                      <w:sz w:val="22"/>
                      <w:szCs w:val="22"/>
                      <w:lang w:val="en-US"/>
                    </w:rPr>
                    <w:t xml:space="preserve">&gt; </w:t>
                  </w:r>
                  <w:r w:rsidRPr="00194AE9">
                    <w:rPr>
                      <w:rFonts w:ascii="Calibri" w:hAnsi="Calibri"/>
                      <w:b/>
                      <w:bCs/>
                      <w:color w:val="000000"/>
                      <w:sz w:val="22"/>
                      <w:szCs w:val="22"/>
                      <w:lang w:val="en-US"/>
                    </w:rPr>
                    <w:t xml:space="preserve">Max Label Qty Before (Y/N) Warning </w:t>
                  </w:r>
                  <w:r w:rsidRPr="00D01437">
                    <w:rPr>
                      <w:rFonts w:ascii="Calibri" w:hAnsi="Calibri"/>
                      <w:color w:val="000000"/>
                      <w:sz w:val="22"/>
                      <w:szCs w:val="22"/>
                      <w:lang w:val="en-US"/>
                    </w:rPr>
                    <w:t>qty</w:t>
                  </w:r>
                  <w:r>
                    <w:rPr>
                      <w:rFonts w:ascii="Calibri" w:hAnsi="Calibri"/>
                      <w:b/>
                      <w:bCs/>
                      <w:color w:val="000000"/>
                      <w:sz w:val="22"/>
                      <w:szCs w:val="22"/>
                      <w:lang w:val="en-US"/>
                    </w:rPr>
                    <w:t xml:space="preserve"> </w:t>
                  </w:r>
                  <w:r>
                    <w:rPr>
                      <w:rFonts w:ascii="Calibri" w:hAnsi="Calibri"/>
                      <w:color w:val="000000"/>
                      <w:sz w:val="22"/>
                      <w:szCs w:val="22"/>
                      <w:lang w:val="en-US"/>
                    </w:rPr>
                    <w:t xml:space="preserve">When </w:t>
                  </w:r>
                  <w:r w:rsidRPr="00194AE9">
                    <w:rPr>
                      <w:rFonts w:ascii="Calibri" w:hAnsi="Calibri"/>
                      <w:b/>
                      <w:bCs/>
                      <w:color w:val="000000"/>
                      <w:sz w:val="22"/>
                      <w:szCs w:val="22"/>
                      <w:lang w:val="en-US"/>
                    </w:rPr>
                    <w:t xml:space="preserve">Max Label Qty </w:t>
                  </w:r>
                  <w:r>
                    <w:rPr>
                      <w:rFonts w:ascii="Calibri" w:hAnsi="Calibri"/>
                      <w:b/>
                      <w:bCs/>
                      <w:color w:val="000000"/>
                      <w:sz w:val="22"/>
                      <w:szCs w:val="22"/>
                      <w:lang w:val="en-US"/>
                    </w:rPr>
                    <w:t xml:space="preserve">Before ‘CONTINUE’ Prompt </w:t>
                  </w:r>
                  <w:r w:rsidRPr="00424CF2">
                    <w:rPr>
                      <w:rFonts w:ascii="Calibri" w:hAnsi="Calibri"/>
                      <w:color w:val="000000"/>
                      <w:sz w:val="22"/>
                      <w:szCs w:val="22"/>
                      <w:lang w:val="en-US"/>
                    </w:rPr>
                    <w:t>is</w:t>
                  </w:r>
                  <w:r w:rsidRPr="00194AE9">
                    <w:rPr>
                      <w:rFonts w:ascii="Calibri" w:hAnsi="Calibri"/>
                      <w:b/>
                      <w:bCs/>
                      <w:color w:val="000000"/>
                      <w:sz w:val="22"/>
                      <w:szCs w:val="22"/>
                      <w:lang w:val="en-US"/>
                    </w:rPr>
                    <w:t xml:space="preserve"> Empty</w:t>
                  </w:r>
                </w:p>
              </w:tc>
              <w:tc>
                <w:tcPr>
                  <w:tcW w:w="2520" w:type="dxa"/>
                  <w:tcBorders>
                    <w:top w:val="single" w:sz="8" w:space="0" w:color="78C0D4"/>
                    <w:left w:val="nil"/>
                    <w:bottom w:val="single" w:sz="8" w:space="0" w:color="78C0D4"/>
                    <w:right w:val="nil"/>
                  </w:tcBorders>
                </w:tcPr>
                <w:p w14:paraId="224DDF4C" w14:textId="75469B41" w:rsidR="007B4643" w:rsidRPr="00F81D54" w:rsidRDefault="007B4643" w:rsidP="007B4643">
                  <w:pPr>
                    <w:tabs>
                      <w:tab w:val="left" w:pos="900"/>
                    </w:tabs>
                    <w:jc w:val="center"/>
                    <w:rPr>
                      <w:rFonts w:ascii="Calibri" w:hAnsi="Calibri"/>
                      <w:b/>
                      <w:bCs/>
                      <w:color w:val="000000"/>
                      <w:sz w:val="22"/>
                      <w:szCs w:val="22"/>
                      <w:lang w:val="en-US"/>
                    </w:rPr>
                  </w:pPr>
                  <w:r w:rsidRPr="00326A3B">
                    <w:rPr>
                      <w:rFonts w:ascii="Calibri" w:hAnsi="Calibri"/>
                      <w:b/>
                      <w:bCs/>
                      <w:color w:val="000000"/>
                      <w:sz w:val="22"/>
                      <w:szCs w:val="22"/>
                      <w:lang w:val="en-US"/>
                    </w:rPr>
                    <w:t>SOLAR</w:t>
                  </w:r>
                  <w:r>
                    <w:rPr>
                      <w:rFonts w:ascii="Calibri" w:hAnsi="Calibri"/>
                      <w:b/>
                      <w:bCs/>
                      <w:color w:val="000000"/>
                      <w:sz w:val="22"/>
                      <w:szCs w:val="22"/>
                      <w:lang w:val="en-US"/>
                    </w:rPr>
                    <w:t>/WMS</w:t>
                  </w:r>
                </w:p>
              </w:tc>
              <w:tc>
                <w:tcPr>
                  <w:tcW w:w="5391" w:type="dxa"/>
                  <w:tcBorders>
                    <w:top w:val="single" w:sz="8" w:space="0" w:color="78C0D4"/>
                    <w:left w:val="nil"/>
                    <w:bottom w:val="single" w:sz="8" w:space="0" w:color="78C0D4"/>
                    <w:right w:val="single" w:sz="8" w:space="0" w:color="78C0D4"/>
                  </w:tcBorders>
                </w:tcPr>
                <w:p w14:paraId="207C263A" w14:textId="6F05B4E7" w:rsidR="007B4643" w:rsidRDefault="007B4643" w:rsidP="007B4643">
                  <w:pPr>
                    <w:tabs>
                      <w:tab w:val="left" w:pos="900"/>
                    </w:tabs>
                    <w:rPr>
                      <w:rFonts w:ascii="Calibri" w:hAnsi="Calibri"/>
                      <w:color w:val="000000"/>
                      <w:sz w:val="22"/>
                      <w:szCs w:val="22"/>
                      <w:lang w:val="en-US"/>
                    </w:rPr>
                  </w:pPr>
                  <w:r>
                    <w:rPr>
                      <w:rFonts w:asciiTheme="minorHAnsi" w:hAnsiTheme="minorHAnsi" w:cstheme="minorHAnsi"/>
                      <w:sz w:val="22"/>
                      <w:szCs w:val="22"/>
                    </w:rPr>
                    <w:t>Prompt should be displayed, if select Yes labels are printed</w:t>
                  </w:r>
                </w:p>
              </w:tc>
            </w:tr>
            <w:tr w:rsidR="007B4643" w:rsidRPr="00E332A6" w14:paraId="22DCEA54" w14:textId="77777777" w:rsidTr="00D31908">
              <w:tc>
                <w:tcPr>
                  <w:tcW w:w="520" w:type="dxa"/>
                  <w:tcBorders>
                    <w:top w:val="single" w:sz="8" w:space="0" w:color="78C0D4"/>
                    <w:left w:val="single" w:sz="8" w:space="0" w:color="78C0D4"/>
                    <w:bottom w:val="single" w:sz="8" w:space="0" w:color="78C0D4"/>
                    <w:right w:val="nil"/>
                  </w:tcBorders>
                </w:tcPr>
                <w:p w14:paraId="69396C12" w14:textId="7BE60963" w:rsidR="007B4643" w:rsidRDefault="007B4643" w:rsidP="007B4643">
                  <w:pPr>
                    <w:tabs>
                      <w:tab w:val="left" w:pos="900"/>
                    </w:tabs>
                    <w:rPr>
                      <w:rFonts w:ascii="Calibri" w:hAnsi="Calibri"/>
                      <w:b/>
                      <w:color w:val="000000"/>
                      <w:sz w:val="22"/>
                      <w:szCs w:val="22"/>
                      <w:lang w:val="en-US"/>
                    </w:rPr>
                  </w:pPr>
                  <w:r>
                    <w:rPr>
                      <w:rFonts w:ascii="Calibri" w:hAnsi="Calibri"/>
                      <w:b/>
                      <w:color w:val="000000"/>
                      <w:sz w:val="22"/>
                      <w:szCs w:val="22"/>
                      <w:lang w:val="en-US"/>
                    </w:rPr>
                    <w:t>5</w:t>
                  </w:r>
                </w:p>
              </w:tc>
              <w:tc>
                <w:tcPr>
                  <w:tcW w:w="5609" w:type="dxa"/>
                  <w:tcBorders>
                    <w:top w:val="single" w:sz="8" w:space="0" w:color="78C0D4"/>
                    <w:left w:val="nil"/>
                    <w:bottom w:val="single" w:sz="8" w:space="0" w:color="78C0D4"/>
                    <w:right w:val="nil"/>
                  </w:tcBorders>
                </w:tcPr>
                <w:p w14:paraId="5AF3DEDB" w14:textId="14176F62" w:rsidR="007B4643" w:rsidRDefault="007B4643" w:rsidP="007B4643">
                  <w:pPr>
                    <w:tabs>
                      <w:tab w:val="left" w:pos="900"/>
                    </w:tabs>
                    <w:rPr>
                      <w:rFonts w:ascii="Calibri" w:hAnsi="Calibri"/>
                      <w:color w:val="000000"/>
                      <w:sz w:val="22"/>
                      <w:szCs w:val="22"/>
                      <w:lang w:val="en-US"/>
                    </w:rPr>
                  </w:pPr>
                  <w:r w:rsidRPr="00720195">
                    <w:rPr>
                      <w:rFonts w:ascii="Calibri" w:hAnsi="Calibri"/>
                      <w:color w:val="000000"/>
                      <w:sz w:val="22"/>
                      <w:szCs w:val="22"/>
                      <w:lang w:val="en-US"/>
                    </w:rPr>
                    <w:t xml:space="preserve">Verify Print Label </w:t>
                  </w:r>
                  <w:r>
                    <w:rPr>
                      <w:rFonts w:ascii="Calibri" w:hAnsi="Calibri"/>
                      <w:color w:val="000000"/>
                      <w:sz w:val="22"/>
                      <w:szCs w:val="22"/>
                      <w:lang w:val="en-US"/>
                    </w:rPr>
                    <w:t>when</w:t>
                  </w:r>
                  <w:r>
                    <w:rPr>
                      <w:rFonts w:ascii="Calibri" w:hAnsi="Calibri"/>
                      <w:color w:val="000000"/>
                      <w:sz w:val="22"/>
                      <w:szCs w:val="22"/>
                      <w:lang w:val="en-US"/>
                    </w:rPr>
                    <w:t xml:space="preserve"> </w:t>
                  </w:r>
                  <w:r w:rsidRPr="00194AE9">
                    <w:rPr>
                      <w:rFonts w:ascii="Calibri" w:hAnsi="Calibri"/>
                      <w:b/>
                      <w:bCs/>
                      <w:color w:val="000000"/>
                      <w:sz w:val="22"/>
                      <w:szCs w:val="22"/>
                      <w:lang w:val="en-US"/>
                    </w:rPr>
                    <w:t xml:space="preserve">Max Label Qty Before (Y/N) Warning </w:t>
                  </w:r>
                  <w:r w:rsidRPr="00D01437">
                    <w:rPr>
                      <w:rFonts w:ascii="Calibri" w:hAnsi="Calibri"/>
                      <w:color w:val="000000"/>
                      <w:sz w:val="22"/>
                      <w:szCs w:val="22"/>
                      <w:lang w:val="en-US"/>
                    </w:rPr>
                    <w:t>qty</w:t>
                  </w:r>
                  <w:r>
                    <w:rPr>
                      <w:rFonts w:ascii="Calibri" w:hAnsi="Calibri"/>
                      <w:color w:val="000000"/>
                      <w:sz w:val="22"/>
                      <w:szCs w:val="22"/>
                      <w:lang w:val="en-US"/>
                    </w:rPr>
                    <w:t xml:space="preserve"> and</w:t>
                  </w:r>
                  <w:r>
                    <w:rPr>
                      <w:rFonts w:ascii="Calibri" w:hAnsi="Calibri"/>
                      <w:b/>
                      <w:bCs/>
                      <w:color w:val="000000"/>
                      <w:sz w:val="22"/>
                      <w:szCs w:val="22"/>
                      <w:lang w:val="en-US"/>
                    </w:rPr>
                    <w:t xml:space="preserve"> </w:t>
                  </w:r>
                  <w:r w:rsidRPr="00194AE9">
                    <w:rPr>
                      <w:rFonts w:ascii="Calibri" w:hAnsi="Calibri"/>
                      <w:b/>
                      <w:bCs/>
                      <w:color w:val="000000"/>
                      <w:sz w:val="22"/>
                      <w:szCs w:val="22"/>
                      <w:lang w:val="en-US"/>
                    </w:rPr>
                    <w:t xml:space="preserve">Max Label Qty </w:t>
                  </w:r>
                  <w:r>
                    <w:rPr>
                      <w:rFonts w:ascii="Calibri" w:hAnsi="Calibri"/>
                      <w:b/>
                      <w:bCs/>
                      <w:color w:val="000000"/>
                      <w:sz w:val="22"/>
                      <w:szCs w:val="22"/>
                      <w:lang w:val="en-US"/>
                    </w:rPr>
                    <w:t>Before ‘CONTINUE’ Prompt</w:t>
                  </w:r>
                  <w:r>
                    <w:rPr>
                      <w:rFonts w:ascii="Calibri" w:hAnsi="Calibri"/>
                      <w:b/>
                      <w:bCs/>
                      <w:color w:val="000000"/>
                      <w:sz w:val="22"/>
                      <w:szCs w:val="22"/>
                      <w:lang w:val="en-US"/>
                    </w:rPr>
                    <w:t xml:space="preserve"> </w:t>
                  </w:r>
                  <w:r w:rsidRPr="00926EF6">
                    <w:rPr>
                      <w:rFonts w:ascii="Calibri" w:hAnsi="Calibri"/>
                      <w:color w:val="000000"/>
                      <w:sz w:val="22"/>
                      <w:szCs w:val="22"/>
                      <w:lang w:val="en-US"/>
                    </w:rPr>
                    <w:t>qty</w:t>
                  </w:r>
                  <w:r>
                    <w:rPr>
                      <w:rFonts w:ascii="Calibri" w:hAnsi="Calibri"/>
                      <w:b/>
                      <w:bCs/>
                      <w:color w:val="000000"/>
                      <w:sz w:val="22"/>
                      <w:szCs w:val="22"/>
                      <w:lang w:val="en-US"/>
                    </w:rPr>
                    <w:t xml:space="preserve"> </w:t>
                  </w:r>
                  <w:r>
                    <w:rPr>
                      <w:rFonts w:ascii="Calibri" w:hAnsi="Calibri"/>
                      <w:color w:val="000000"/>
                      <w:sz w:val="22"/>
                      <w:szCs w:val="22"/>
                      <w:lang w:val="en-US"/>
                    </w:rPr>
                    <w:t>are Empty</w:t>
                  </w:r>
                </w:p>
              </w:tc>
              <w:tc>
                <w:tcPr>
                  <w:tcW w:w="2520" w:type="dxa"/>
                  <w:tcBorders>
                    <w:top w:val="single" w:sz="8" w:space="0" w:color="78C0D4"/>
                    <w:left w:val="nil"/>
                    <w:bottom w:val="single" w:sz="8" w:space="0" w:color="78C0D4"/>
                    <w:right w:val="nil"/>
                  </w:tcBorders>
                </w:tcPr>
                <w:p w14:paraId="58B95C1C" w14:textId="27339395" w:rsidR="007B4643" w:rsidRPr="00326A3B" w:rsidRDefault="007B4643" w:rsidP="007B4643">
                  <w:pPr>
                    <w:tabs>
                      <w:tab w:val="left" w:pos="900"/>
                    </w:tabs>
                    <w:jc w:val="center"/>
                    <w:rPr>
                      <w:rFonts w:ascii="Calibri" w:hAnsi="Calibri"/>
                      <w:b/>
                      <w:bCs/>
                      <w:color w:val="000000"/>
                      <w:sz w:val="22"/>
                      <w:szCs w:val="22"/>
                      <w:lang w:val="en-US"/>
                    </w:rPr>
                  </w:pPr>
                  <w:r>
                    <w:rPr>
                      <w:rFonts w:ascii="Calibri" w:hAnsi="Calibri"/>
                      <w:b/>
                      <w:bCs/>
                      <w:color w:val="000000"/>
                      <w:sz w:val="22"/>
                      <w:szCs w:val="22"/>
                      <w:lang w:val="en-US"/>
                    </w:rPr>
                    <w:t>SOLAR/WMS</w:t>
                  </w:r>
                </w:p>
              </w:tc>
              <w:tc>
                <w:tcPr>
                  <w:tcW w:w="5391" w:type="dxa"/>
                  <w:tcBorders>
                    <w:top w:val="single" w:sz="8" w:space="0" w:color="78C0D4"/>
                    <w:left w:val="nil"/>
                    <w:bottom w:val="single" w:sz="8" w:space="0" w:color="78C0D4"/>
                    <w:right w:val="single" w:sz="8" w:space="0" w:color="78C0D4"/>
                  </w:tcBorders>
                </w:tcPr>
                <w:p w14:paraId="5A0F953B" w14:textId="2806B354" w:rsidR="007B4643" w:rsidRPr="00C17690" w:rsidRDefault="007B4643" w:rsidP="007B4643">
                  <w:pPr>
                    <w:tabs>
                      <w:tab w:val="left" w:pos="1350"/>
                    </w:tabs>
                    <w:rPr>
                      <w:rFonts w:asciiTheme="minorHAnsi" w:hAnsiTheme="minorHAnsi" w:cstheme="minorHAnsi"/>
                      <w:color w:val="000000"/>
                      <w:lang w:val="en-US"/>
                    </w:rPr>
                  </w:pPr>
                  <w:r>
                    <w:rPr>
                      <w:rFonts w:asciiTheme="minorHAnsi" w:hAnsiTheme="minorHAnsi" w:cstheme="minorHAnsi"/>
                      <w:sz w:val="22"/>
                      <w:szCs w:val="22"/>
                    </w:rPr>
                    <w:t>Labels Successfully printed without any prompt, no error message</w:t>
                  </w:r>
                </w:p>
              </w:tc>
            </w:tr>
            <w:tr w:rsidR="007B4643" w:rsidRPr="00E332A6" w14:paraId="28A3D697" w14:textId="77777777" w:rsidTr="00D31908">
              <w:tc>
                <w:tcPr>
                  <w:tcW w:w="520" w:type="dxa"/>
                  <w:tcBorders>
                    <w:top w:val="single" w:sz="8" w:space="0" w:color="78C0D4"/>
                    <w:left w:val="single" w:sz="8" w:space="0" w:color="78C0D4"/>
                    <w:bottom w:val="single" w:sz="8" w:space="0" w:color="78C0D4"/>
                    <w:right w:val="nil"/>
                  </w:tcBorders>
                </w:tcPr>
                <w:p w14:paraId="4060620F" w14:textId="0E261304" w:rsidR="007B4643" w:rsidRDefault="00714E95" w:rsidP="007B4643">
                  <w:pPr>
                    <w:tabs>
                      <w:tab w:val="left" w:pos="900"/>
                    </w:tabs>
                    <w:rPr>
                      <w:rFonts w:ascii="Calibri" w:hAnsi="Calibri"/>
                      <w:b/>
                      <w:color w:val="000000"/>
                      <w:sz w:val="22"/>
                      <w:szCs w:val="22"/>
                      <w:lang w:val="en-US"/>
                    </w:rPr>
                  </w:pPr>
                  <w:r>
                    <w:rPr>
                      <w:rFonts w:ascii="Calibri" w:hAnsi="Calibri"/>
                      <w:b/>
                      <w:color w:val="000000"/>
                      <w:sz w:val="22"/>
                      <w:szCs w:val="22"/>
                      <w:lang w:val="en-US"/>
                    </w:rPr>
                    <w:t>6</w:t>
                  </w:r>
                </w:p>
              </w:tc>
              <w:tc>
                <w:tcPr>
                  <w:tcW w:w="5609" w:type="dxa"/>
                  <w:tcBorders>
                    <w:top w:val="single" w:sz="8" w:space="0" w:color="78C0D4"/>
                    <w:left w:val="nil"/>
                    <w:bottom w:val="single" w:sz="8" w:space="0" w:color="78C0D4"/>
                    <w:right w:val="nil"/>
                  </w:tcBorders>
                </w:tcPr>
                <w:p w14:paraId="4C9E9F82" w14:textId="69D9DB4E" w:rsidR="007B4643" w:rsidRDefault="007B4643" w:rsidP="007B4643">
                  <w:pPr>
                    <w:tabs>
                      <w:tab w:val="left" w:pos="900"/>
                    </w:tabs>
                    <w:rPr>
                      <w:rFonts w:ascii="Calibri" w:hAnsi="Calibri"/>
                      <w:color w:val="000000"/>
                      <w:sz w:val="22"/>
                      <w:szCs w:val="22"/>
                      <w:lang w:val="en-US"/>
                    </w:rPr>
                  </w:pPr>
                  <w:r>
                    <w:rPr>
                      <w:rFonts w:ascii="Calibri" w:hAnsi="Calibri"/>
                      <w:color w:val="000000"/>
                      <w:sz w:val="22"/>
                      <w:szCs w:val="22"/>
                      <w:lang w:val="en-US"/>
                    </w:rPr>
                    <w:t xml:space="preserve">Verify Print Label when CR </w:t>
                  </w:r>
                  <w:r w:rsidRPr="00DA24B9">
                    <w:rPr>
                      <w:rFonts w:ascii="Calibri" w:hAnsi="Calibri"/>
                      <w:b/>
                      <w:bCs/>
                      <w:color w:val="000000"/>
                      <w:sz w:val="22"/>
                      <w:szCs w:val="22"/>
                      <w:lang w:val="en-US"/>
                    </w:rPr>
                    <w:t xml:space="preserve">RF Picking Label </w:t>
                  </w:r>
                  <w:r w:rsidRPr="00BB0FCF">
                    <w:rPr>
                      <w:rFonts w:ascii="Calibri" w:hAnsi="Calibri"/>
                      <w:b/>
                      <w:bCs/>
                      <w:color w:val="000000"/>
                      <w:sz w:val="22"/>
                      <w:szCs w:val="22"/>
                      <w:lang w:val="en-US"/>
                    </w:rPr>
                    <w:t>Format</w:t>
                  </w:r>
                  <w:r w:rsidRPr="00BB0FCF">
                    <w:rPr>
                      <w:rFonts w:ascii="Calibri" w:hAnsi="Calibri"/>
                      <w:b/>
                      <w:bCs/>
                      <w:color w:val="000000"/>
                      <w:sz w:val="22"/>
                      <w:szCs w:val="22"/>
                      <w:lang w:val="en-US"/>
                    </w:rPr>
                    <w:t xml:space="preserve"> </w:t>
                  </w:r>
                  <w:r w:rsidRPr="00BB0FCF">
                    <w:rPr>
                      <w:rFonts w:ascii="Calibri" w:hAnsi="Calibri"/>
                      <w:color w:val="000000"/>
                      <w:sz w:val="22"/>
                      <w:szCs w:val="22"/>
                      <w:lang w:val="en-US"/>
                    </w:rPr>
                    <w:t>is</w:t>
                  </w:r>
                  <w:r w:rsidRPr="00DA24B9">
                    <w:rPr>
                      <w:rFonts w:ascii="Calibri" w:hAnsi="Calibri"/>
                      <w:b/>
                      <w:bCs/>
                      <w:color w:val="000000"/>
                      <w:sz w:val="22"/>
                      <w:szCs w:val="22"/>
                      <w:lang w:val="en-US"/>
                    </w:rPr>
                    <w:t xml:space="preserve"> empty</w:t>
                  </w:r>
                </w:p>
              </w:tc>
              <w:tc>
                <w:tcPr>
                  <w:tcW w:w="2520" w:type="dxa"/>
                  <w:tcBorders>
                    <w:top w:val="single" w:sz="8" w:space="0" w:color="78C0D4"/>
                    <w:left w:val="nil"/>
                    <w:bottom w:val="single" w:sz="8" w:space="0" w:color="78C0D4"/>
                    <w:right w:val="nil"/>
                  </w:tcBorders>
                </w:tcPr>
                <w:p w14:paraId="7C5A11B1" w14:textId="4FA25529" w:rsidR="007B4643" w:rsidRDefault="007B4643" w:rsidP="007B4643">
                  <w:pPr>
                    <w:tabs>
                      <w:tab w:val="left" w:pos="900"/>
                    </w:tabs>
                    <w:jc w:val="center"/>
                    <w:rPr>
                      <w:rFonts w:ascii="Calibri" w:hAnsi="Calibri"/>
                      <w:b/>
                      <w:bCs/>
                      <w:color w:val="000000"/>
                      <w:sz w:val="22"/>
                      <w:szCs w:val="22"/>
                      <w:lang w:val="en-US"/>
                    </w:rPr>
                  </w:pPr>
                  <w:r>
                    <w:rPr>
                      <w:rFonts w:ascii="Calibri" w:hAnsi="Calibri"/>
                      <w:b/>
                      <w:bCs/>
                      <w:color w:val="000000"/>
                      <w:sz w:val="22"/>
                      <w:szCs w:val="22"/>
                      <w:lang w:val="en-US"/>
                    </w:rPr>
                    <w:t>SOLAR/WMS</w:t>
                  </w:r>
                </w:p>
              </w:tc>
              <w:tc>
                <w:tcPr>
                  <w:tcW w:w="5391" w:type="dxa"/>
                  <w:tcBorders>
                    <w:top w:val="single" w:sz="8" w:space="0" w:color="78C0D4"/>
                    <w:left w:val="nil"/>
                    <w:bottom w:val="single" w:sz="8" w:space="0" w:color="78C0D4"/>
                    <w:right w:val="single" w:sz="8" w:space="0" w:color="78C0D4"/>
                  </w:tcBorders>
                </w:tcPr>
                <w:p w14:paraId="2665C0D8" w14:textId="35EDAC84" w:rsidR="007B4643" w:rsidRPr="00FD60BB" w:rsidRDefault="001844B5" w:rsidP="007B4643">
                  <w:pPr>
                    <w:tabs>
                      <w:tab w:val="left" w:pos="1350"/>
                    </w:tabs>
                    <w:rPr>
                      <w:rFonts w:ascii="Calibri" w:hAnsi="Calibri"/>
                      <w:color w:val="000000"/>
                      <w:sz w:val="22"/>
                      <w:szCs w:val="22"/>
                      <w:lang w:val="en-US"/>
                    </w:rPr>
                  </w:pPr>
                  <w:r>
                    <w:rPr>
                      <w:rFonts w:ascii="Calibri" w:hAnsi="Calibri"/>
                      <w:color w:val="000000"/>
                      <w:sz w:val="22"/>
                      <w:szCs w:val="22"/>
                      <w:lang w:val="en-US"/>
                    </w:rPr>
                    <w:t>Message displayed, Format is required. No labels printed</w:t>
                  </w:r>
                </w:p>
              </w:tc>
            </w:tr>
            <w:tr w:rsidR="007B4643" w:rsidRPr="00E332A6" w14:paraId="0C1E6035" w14:textId="77777777" w:rsidTr="00D31908">
              <w:tc>
                <w:tcPr>
                  <w:tcW w:w="520" w:type="dxa"/>
                  <w:tcBorders>
                    <w:top w:val="single" w:sz="8" w:space="0" w:color="78C0D4"/>
                    <w:left w:val="single" w:sz="8" w:space="0" w:color="78C0D4"/>
                    <w:bottom w:val="single" w:sz="8" w:space="0" w:color="78C0D4"/>
                    <w:right w:val="nil"/>
                  </w:tcBorders>
                </w:tcPr>
                <w:p w14:paraId="3A263109" w14:textId="43DC7FD8" w:rsidR="007B4643" w:rsidRDefault="00714E95" w:rsidP="007B4643">
                  <w:pPr>
                    <w:tabs>
                      <w:tab w:val="left" w:pos="900"/>
                    </w:tabs>
                    <w:rPr>
                      <w:rFonts w:ascii="Calibri" w:hAnsi="Calibri"/>
                      <w:b/>
                      <w:color w:val="000000"/>
                      <w:sz w:val="22"/>
                      <w:szCs w:val="22"/>
                      <w:lang w:val="en-US"/>
                    </w:rPr>
                  </w:pPr>
                  <w:r>
                    <w:rPr>
                      <w:rFonts w:ascii="Calibri" w:hAnsi="Calibri"/>
                      <w:b/>
                      <w:color w:val="000000"/>
                      <w:sz w:val="22"/>
                      <w:szCs w:val="22"/>
                      <w:lang w:val="en-US"/>
                    </w:rPr>
                    <w:t>7</w:t>
                  </w:r>
                </w:p>
              </w:tc>
              <w:tc>
                <w:tcPr>
                  <w:tcW w:w="5609" w:type="dxa"/>
                  <w:tcBorders>
                    <w:top w:val="single" w:sz="8" w:space="0" w:color="78C0D4"/>
                    <w:left w:val="nil"/>
                    <w:bottom w:val="single" w:sz="8" w:space="0" w:color="78C0D4"/>
                    <w:right w:val="nil"/>
                  </w:tcBorders>
                </w:tcPr>
                <w:p w14:paraId="6633E9EE" w14:textId="73EFA246" w:rsidR="007B4643" w:rsidRPr="00907722" w:rsidRDefault="007B4643" w:rsidP="007B4643">
                  <w:pPr>
                    <w:tabs>
                      <w:tab w:val="left" w:pos="900"/>
                    </w:tabs>
                    <w:rPr>
                      <w:rFonts w:ascii="Calibri" w:hAnsi="Calibri"/>
                      <w:color w:val="000000"/>
                      <w:sz w:val="22"/>
                      <w:szCs w:val="22"/>
                      <w:lang w:val="en-US"/>
                    </w:rPr>
                  </w:pPr>
                  <w:r w:rsidRPr="00337D1C">
                    <w:rPr>
                      <w:rFonts w:ascii="Calibri" w:hAnsi="Calibri"/>
                      <w:color w:val="000000"/>
                      <w:sz w:val="22"/>
                      <w:szCs w:val="22"/>
                      <w:lang w:val="en-US"/>
                    </w:rPr>
                    <w:t xml:space="preserve">Verify all the </w:t>
                  </w:r>
                  <w:r w:rsidR="00B319E5">
                    <w:rPr>
                      <w:rFonts w:ascii="Calibri" w:hAnsi="Calibri"/>
                      <w:color w:val="000000"/>
                      <w:sz w:val="22"/>
                      <w:szCs w:val="22"/>
                      <w:lang w:val="en-US"/>
                    </w:rPr>
                    <w:t>scenarios</w:t>
                  </w:r>
                  <w:r w:rsidRPr="00337D1C">
                    <w:rPr>
                      <w:rFonts w:ascii="Calibri" w:hAnsi="Calibri"/>
                      <w:color w:val="000000"/>
                      <w:sz w:val="22"/>
                      <w:szCs w:val="22"/>
                      <w:lang w:val="en-US"/>
                    </w:rPr>
                    <w:t xml:space="preserve"> in</w:t>
                  </w:r>
                  <w:r w:rsidR="004E3709">
                    <w:rPr>
                      <w:rFonts w:ascii="Calibri" w:hAnsi="Calibri"/>
                      <w:color w:val="000000"/>
                      <w:sz w:val="22"/>
                      <w:szCs w:val="22"/>
                      <w:lang w:val="en-US"/>
                    </w:rPr>
                    <w:t xml:space="preserve"> </w:t>
                  </w:r>
                  <w:r w:rsidR="00B319E5">
                    <w:rPr>
                      <w:rFonts w:ascii="Calibri" w:hAnsi="Calibri"/>
                      <w:color w:val="000000"/>
                      <w:sz w:val="22"/>
                      <w:szCs w:val="22"/>
                      <w:lang w:val="en-US"/>
                    </w:rPr>
                    <w:t>P</w:t>
                  </w:r>
                  <w:r w:rsidRPr="00337D1C">
                    <w:rPr>
                      <w:rFonts w:ascii="Calibri" w:hAnsi="Calibri"/>
                      <w:color w:val="000000"/>
                      <w:sz w:val="22"/>
                      <w:szCs w:val="22"/>
                      <w:lang w:val="en-US"/>
                    </w:rPr>
                    <w:t xml:space="preserve">roduct </w:t>
                  </w:r>
                  <w:r w:rsidR="004E3709">
                    <w:rPr>
                      <w:rFonts w:ascii="Calibri" w:hAnsi="Calibri"/>
                      <w:color w:val="000000"/>
                      <w:sz w:val="22"/>
                      <w:szCs w:val="22"/>
                      <w:lang w:val="en-US"/>
                    </w:rPr>
                    <w:t>B</w:t>
                  </w:r>
                  <w:r w:rsidRPr="00337D1C">
                    <w:rPr>
                      <w:rFonts w:ascii="Calibri" w:hAnsi="Calibri"/>
                      <w:color w:val="000000"/>
                      <w:sz w:val="22"/>
                      <w:szCs w:val="22"/>
                      <w:lang w:val="en-US"/>
                    </w:rPr>
                    <w:t xml:space="preserve">arcode </w:t>
                  </w:r>
                  <w:r w:rsidR="001844B5">
                    <w:rPr>
                      <w:rFonts w:ascii="Calibri" w:hAnsi="Calibri"/>
                      <w:color w:val="000000"/>
                      <w:sz w:val="22"/>
                      <w:szCs w:val="22"/>
                      <w:lang w:val="en-US"/>
                    </w:rPr>
                    <w:t>L</w:t>
                  </w:r>
                  <w:r w:rsidRPr="00337D1C">
                    <w:rPr>
                      <w:rFonts w:ascii="Calibri" w:hAnsi="Calibri"/>
                      <w:color w:val="000000"/>
                      <w:sz w:val="22"/>
                      <w:szCs w:val="22"/>
                      <w:lang w:val="en-US"/>
                    </w:rPr>
                    <w:t>abel</w:t>
                  </w:r>
                  <w:r w:rsidR="001844B5">
                    <w:rPr>
                      <w:rFonts w:ascii="Calibri" w:hAnsi="Calibri"/>
                      <w:color w:val="000000"/>
                      <w:sz w:val="22"/>
                      <w:szCs w:val="22"/>
                      <w:lang w:val="en-US"/>
                    </w:rPr>
                    <w:t>s</w:t>
                  </w:r>
                  <w:r w:rsidR="004E3709">
                    <w:rPr>
                      <w:rFonts w:ascii="Calibri" w:hAnsi="Calibri"/>
                      <w:color w:val="000000"/>
                      <w:sz w:val="22"/>
                      <w:szCs w:val="22"/>
                      <w:lang w:val="en-US"/>
                    </w:rPr>
                    <w:t xml:space="preserve"> screen</w:t>
                  </w:r>
                </w:p>
              </w:tc>
              <w:tc>
                <w:tcPr>
                  <w:tcW w:w="2520" w:type="dxa"/>
                  <w:tcBorders>
                    <w:top w:val="single" w:sz="8" w:space="0" w:color="78C0D4"/>
                    <w:left w:val="nil"/>
                    <w:bottom w:val="single" w:sz="8" w:space="0" w:color="78C0D4"/>
                    <w:right w:val="nil"/>
                  </w:tcBorders>
                </w:tcPr>
                <w:p w14:paraId="70A22A1F" w14:textId="1560F47C" w:rsidR="007B4643" w:rsidRDefault="007B4643" w:rsidP="007B4643">
                  <w:pPr>
                    <w:tabs>
                      <w:tab w:val="left" w:pos="900"/>
                    </w:tabs>
                    <w:jc w:val="center"/>
                    <w:rPr>
                      <w:rFonts w:ascii="Calibri" w:hAnsi="Calibri"/>
                      <w:b/>
                      <w:bCs/>
                      <w:color w:val="000000"/>
                      <w:sz w:val="22"/>
                      <w:szCs w:val="22"/>
                      <w:lang w:val="en-US"/>
                    </w:rPr>
                  </w:pPr>
                  <w:r>
                    <w:rPr>
                      <w:rFonts w:ascii="Calibri" w:hAnsi="Calibri"/>
                      <w:b/>
                      <w:bCs/>
                      <w:color w:val="000000"/>
                      <w:sz w:val="22"/>
                      <w:szCs w:val="22"/>
                      <w:lang w:val="en-US"/>
                    </w:rPr>
                    <w:t>SOLAR/WMS</w:t>
                  </w:r>
                </w:p>
              </w:tc>
              <w:tc>
                <w:tcPr>
                  <w:tcW w:w="5391" w:type="dxa"/>
                  <w:tcBorders>
                    <w:top w:val="single" w:sz="8" w:space="0" w:color="78C0D4"/>
                    <w:left w:val="nil"/>
                    <w:bottom w:val="single" w:sz="8" w:space="0" w:color="78C0D4"/>
                    <w:right w:val="single" w:sz="8" w:space="0" w:color="78C0D4"/>
                  </w:tcBorders>
                </w:tcPr>
                <w:p w14:paraId="1836DF3A" w14:textId="7FC9C448" w:rsidR="007B4643" w:rsidRDefault="00B319E5" w:rsidP="007B4643">
                  <w:pPr>
                    <w:tabs>
                      <w:tab w:val="left" w:pos="1350"/>
                    </w:tabs>
                    <w:rPr>
                      <w:rFonts w:asciiTheme="minorHAnsi" w:hAnsiTheme="minorHAnsi" w:cstheme="minorHAnsi"/>
                      <w:sz w:val="22"/>
                      <w:szCs w:val="22"/>
                    </w:rPr>
                  </w:pPr>
                  <w:r>
                    <w:rPr>
                      <w:rFonts w:asciiTheme="minorHAnsi" w:hAnsiTheme="minorHAnsi" w:cstheme="minorHAnsi"/>
                      <w:sz w:val="22"/>
                      <w:szCs w:val="22"/>
                    </w:rPr>
                    <w:t>Same Results expected</w:t>
                  </w:r>
                </w:p>
              </w:tc>
            </w:tr>
            <w:bookmarkEnd w:id="2"/>
          </w:tbl>
          <w:p w14:paraId="3B5E3208" w14:textId="63ECAE65" w:rsidR="00772564" w:rsidRDefault="00772564" w:rsidP="00B64FFB">
            <w:pPr>
              <w:pStyle w:val="ListParagraph"/>
              <w:spacing w:after="0" w:line="240" w:lineRule="auto"/>
              <w:ind w:left="0"/>
              <w:rPr>
                <w:rFonts w:eastAsia="Times New Roman"/>
                <w:lang w:val="en-US"/>
              </w:rPr>
            </w:pPr>
          </w:p>
          <w:p w14:paraId="0C65E282" w14:textId="77777777" w:rsidR="00BB0FCF" w:rsidRPr="005D3C22" w:rsidRDefault="00BB0FCF" w:rsidP="00B64FFB">
            <w:pPr>
              <w:pStyle w:val="ListParagraph"/>
              <w:spacing w:after="0" w:line="240" w:lineRule="auto"/>
              <w:ind w:left="0"/>
              <w:rPr>
                <w:rFonts w:eastAsia="Times New Roman"/>
                <w:lang w:val="en-US"/>
              </w:rPr>
            </w:pPr>
          </w:p>
          <w:p w14:paraId="2484C8D7" w14:textId="77777777" w:rsidR="00084A7A" w:rsidRDefault="00084A7A" w:rsidP="00B64FFB">
            <w:pPr>
              <w:pStyle w:val="ListParagraph"/>
              <w:spacing w:after="0" w:line="240" w:lineRule="auto"/>
              <w:ind w:left="0"/>
              <w:rPr>
                <w:rFonts w:ascii="Arial" w:eastAsia="Times New Roman" w:hAnsi="Arial" w:cs="Arial"/>
                <w:b/>
                <w:sz w:val="20"/>
                <w:szCs w:val="20"/>
                <w:u w:val="single"/>
                <w:lang w:val="en"/>
              </w:rPr>
            </w:pPr>
          </w:p>
          <w:p w14:paraId="13B2E07C" w14:textId="7F84CBA0" w:rsidR="00B64FFB" w:rsidRPr="005E3CA2" w:rsidRDefault="00B64FFB" w:rsidP="00B64FFB">
            <w:pPr>
              <w:pStyle w:val="ListParagraph"/>
              <w:spacing w:after="0" w:line="240" w:lineRule="auto"/>
              <w:ind w:left="0"/>
              <w:rPr>
                <w:rFonts w:ascii="Arial" w:eastAsia="Times New Roman" w:hAnsi="Arial" w:cs="Arial"/>
                <w:b/>
                <w:sz w:val="20"/>
                <w:szCs w:val="20"/>
                <w:u w:val="single"/>
                <w:lang w:val="en"/>
              </w:rPr>
            </w:pPr>
            <w:r w:rsidRPr="005E3CA2">
              <w:rPr>
                <w:rFonts w:ascii="Arial" w:eastAsia="Times New Roman" w:hAnsi="Arial" w:cs="Arial"/>
                <w:b/>
                <w:sz w:val="20"/>
                <w:szCs w:val="20"/>
                <w:u w:val="single"/>
                <w:lang w:val="en"/>
              </w:rPr>
              <w:t>Testing Steps</w:t>
            </w:r>
          </w:p>
          <w:p w14:paraId="505ABA48" w14:textId="3B9B64CC" w:rsidR="00B64FFB" w:rsidRPr="005E3CA2" w:rsidRDefault="00B64FFB" w:rsidP="00B64FFB">
            <w:pPr>
              <w:pStyle w:val="ListParagraph"/>
              <w:spacing w:after="0" w:line="240" w:lineRule="auto"/>
              <w:ind w:left="0"/>
              <w:rPr>
                <w:rFonts w:ascii="Arial" w:eastAsia="Times New Roman" w:hAnsi="Arial" w:cs="Arial"/>
                <w:b/>
                <w:sz w:val="20"/>
                <w:szCs w:val="20"/>
                <w:u w:val="single"/>
                <w:lang w:val="en"/>
              </w:rPr>
            </w:pPr>
          </w:p>
          <w:p w14:paraId="192EE851" w14:textId="5F7858E0" w:rsidR="00FA3C18" w:rsidRDefault="004D5FF1" w:rsidP="004D5FF1">
            <w:pPr>
              <w:pStyle w:val="NormalWeb"/>
              <w:tabs>
                <w:tab w:val="left" w:pos="1980"/>
              </w:tabs>
              <w:spacing w:before="0" w:after="0"/>
              <w:rPr>
                <w:b/>
                <w:lang w:val="en"/>
              </w:rPr>
            </w:pPr>
            <w:r w:rsidRPr="005E3CA2">
              <w:rPr>
                <w:b/>
                <w:lang w:val="en"/>
              </w:rPr>
              <w:t>R8</w:t>
            </w:r>
            <w:r w:rsidR="000F54A0" w:rsidRPr="005E3CA2">
              <w:rPr>
                <w:b/>
                <w:lang w:val="en"/>
              </w:rPr>
              <w:t>.</w:t>
            </w:r>
            <w:r w:rsidRPr="005E3CA2">
              <w:rPr>
                <w:b/>
                <w:lang w:val="en"/>
              </w:rPr>
              <w:t>6TEST (</w:t>
            </w:r>
            <w:r w:rsidR="003D5D63">
              <w:rPr>
                <w:b/>
                <w:lang w:val="en"/>
              </w:rPr>
              <w:t>SOLAR</w:t>
            </w:r>
            <w:r w:rsidR="00C03916">
              <w:rPr>
                <w:b/>
                <w:lang w:val="en"/>
              </w:rPr>
              <w:t>/WMS</w:t>
            </w:r>
            <w:r w:rsidRPr="005E3CA2">
              <w:rPr>
                <w:b/>
                <w:lang w:val="en"/>
              </w:rPr>
              <w:t xml:space="preserve">) </w:t>
            </w:r>
          </w:p>
          <w:p w14:paraId="4660F7C2" w14:textId="77777777" w:rsidR="00B63D41" w:rsidRDefault="00B63D41" w:rsidP="004D5FF1">
            <w:pPr>
              <w:pStyle w:val="NormalWeb"/>
              <w:tabs>
                <w:tab w:val="left" w:pos="1980"/>
              </w:tabs>
              <w:spacing w:before="0" w:after="0"/>
              <w:rPr>
                <w:b/>
                <w:lang w:val="en"/>
              </w:rPr>
            </w:pPr>
          </w:p>
          <w:p w14:paraId="516BBC08" w14:textId="77777777" w:rsidR="00B63D41" w:rsidRPr="007F4FCE" w:rsidRDefault="00B63D41" w:rsidP="004D5FF1">
            <w:pPr>
              <w:pStyle w:val="NormalWeb"/>
              <w:tabs>
                <w:tab w:val="left" w:pos="1980"/>
              </w:tabs>
              <w:spacing w:before="0" w:after="0"/>
              <w:rPr>
                <w:b/>
                <w:lang w:val="en"/>
              </w:rPr>
            </w:pPr>
          </w:p>
          <w:p w14:paraId="3C762A30" w14:textId="13D6E693" w:rsidR="00221482" w:rsidRDefault="001C0C45" w:rsidP="002823B7">
            <w:pPr>
              <w:pStyle w:val="NormalWeb"/>
              <w:tabs>
                <w:tab w:val="left" w:pos="1980"/>
              </w:tabs>
              <w:spacing w:before="0" w:after="0"/>
              <w:rPr>
                <w:rFonts w:ascii="Calibri" w:hAnsi="Calibri"/>
                <w:b/>
                <w:bCs/>
                <w:color w:val="000000"/>
                <w:sz w:val="22"/>
                <w:szCs w:val="22"/>
              </w:rPr>
            </w:pPr>
            <w:r w:rsidRPr="0003579C">
              <w:rPr>
                <w:rFonts w:ascii="Calibri" w:hAnsi="Calibri"/>
                <w:b/>
                <w:sz w:val="22"/>
                <w:szCs w:val="22"/>
                <w:u w:val="single"/>
                <w:lang w:val="en-US"/>
              </w:rPr>
              <w:t xml:space="preserve">Scenario </w:t>
            </w:r>
            <w:r w:rsidR="00E85CC5" w:rsidRPr="0003579C">
              <w:rPr>
                <w:rFonts w:ascii="Calibri" w:hAnsi="Calibri"/>
                <w:b/>
                <w:sz w:val="22"/>
                <w:szCs w:val="22"/>
                <w:u w:val="single"/>
                <w:lang w:val="en-US"/>
              </w:rPr>
              <w:t>1</w:t>
            </w:r>
            <w:r w:rsidR="00007035" w:rsidRPr="0003579C">
              <w:rPr>
                <w:rFonts w:ascii="Calibri" w:hAnsi="Calibri"/>
                <w:b/>
                <w:sz w:val="22"/>
                <w:szCs w:val="22"/>
                <w:u w:val="single"/>
                <w:lang w:val="en-US"/>
              </w:rPr>
              <w:t>:</w:t>
            </w:r>
            <w:r w:rsidR="00007035" w:rsidRPr="0003579C">
              <w:rPr>
                <w:rFonts w:ascii="Calibri" w:hAnsi="Calibri"/>
                <w:b/>
                <w:sz w:val="22"/>
                <w:szCs w:val="22"/>
                <w:lang w:val="en-US"/>
              </w:rPr>
              <w:t xml:space="preserve"> </w:t>
            </w:r>
            <w:r w:rsidR="003D66CB" w:rsidRPr="00720195">
              <w:rPr>
                <w:rFonts w:ascii="Calibri" w:hAnsi="Calibri"/>
                <w:color w:val="000000"/>
                <w:sz w:val="22"/>
                <w:szCs w:val="22"/>
                <w:lang w:val="en-US"/>
              </w:rPr>
              <w:t xml:space="preserve">Verify Print Label </w:t>
            </w:r>
            <w:r w:rsidR="003D66CB">
              <w:rPr>
                <w:rFonts w:ascii="Calibri" w:hAnsi="Calibri"/>
                <w:color w:val="000000"/>
                <w:sz w:val="22"/>
                <w:szCs w:val="22"/>
                <w:lang w:val="en-US"/>
              </w:rPr>
              <w:t xml:space="preserve">Qty &lt; </w:t>
            </w:r>
            <w:r w:rsidR="003D66CB" w:rsidRPr="00194AE9">
              <w:rPr>
                <w:rFonts w:ascii="Calibri" w:hAnsi="Calibri"/>
                <w:b/>
                <w:bCs/>
                <w:color w:val="000000"/>
                <w:sz w:val="22"/>
                <w:szCs w:val="22"/>
                <w:lang w:val="en-US"/>
              </w:rPr>
              <w:t xml:space="preserve">Max Label Qty </w:t>
            </w:r>
            <w:r w:rsidR="003D66CB">
              <w:rPr>
                <w:rFonts w:ascii="Calibri" w:hAnsi="Calibri"/>
                <w:b/>
                <w:bCs/>
                <w:color w:val="000000"/>
                <w:sz w:val="22"/>
                <w:szCs w:val="22"/>
                <w:lang w:val="en-US"/>
              </w:rPr>
              <w:t xml:space="preserve">Before ‘CONTINUE’ Prompt </w:t>
            </w:r>
            <w:r w:rsidR="003D66CB">
              <w:rPr>
                <w:rFonts w:ascii="Calibri" w:hAnsi="Calibri"/>
                <w:color w:val="000000"/>
                <w:sz w:val="22"/>
                <w:szCs w:val="22"/>
                <w:lang w:val="en-US"/>
              </w:rPr>
              <w:t xml:space="preserve">When </w:t>
            </w:r>
            <w:r w:rsidR="003D66CB" w:rsidRPr="00194AE9">
              <w:rPr>
                <w:rFonts w:ascii="Calibri" w:hAnsi="Calibri"/>
                <w:b/>
                <w:bCs/>
                <w:color w:val="000000"/>
                <w:sz w:val="22"/>
                <w:szCs w:val="22"/>
                <w:lang w:val="en-US"/>
              </w:rPr>
              <w:t xml:space="preserve">Max Label Qty Before (Y/N) Warning </w:t>
            </w:r>
            <w:r w:rsidR="003D66CB" w:rsidRPr="00424CF2">
              <w:rPr>
                <w:rFonts w:ascii="Calibri" w:hAnsi="Calibri"/>
                <w:color w:val="000000"/>
                <w:sz w:val="22"/>
                <w:szCs w:val="22"/>
                <w:lang w:val="en-US"/>
              </w:rPr>
              <w:t>is</w:t>
            </w:r>
            <w:r w:rsidR="003D66CB" w:rsidRPr="00194AE9">
              <w:rPr>
                <w:rFonts w:ascii="Calibri" w:hAnsi="Calibri"/>
                <w:b/>
                <w:bCs/>
                <w:color w:val="000000"/>
                <w:sz w:val="22"/>
                <w:szCs w:val="22"/>
                <w:lang w:val="en-US"/>
              </w:rPr>
              <w:t xml:space="preserve"> Empty</w:t>
            </w:r>
          </w:p>
          <w:p w14:paraId="6BD10111" w14:textId="77777777" w:rsidR="003769E1" w:rsidRDefault="003769E1" w:rsidP="002823B7">
            <w:pPr>
              <w:pStyle w:val="NormalWeb"/>
              <w:tabs>
                <w:tab w:val="left" w:pos="1980"/>
              </w:tabs>
              <w:spacing w:before="0" w:after="0"/>
              <w:rPr>
                <w:rFonts w:ascii="Calibri" w:hAnsi="Calibri"/>
                <w:b/>
                <w:bCs/>
                <w:color w:val="000000"/>
                <w:sz w:val="22"/>
                <w:szCs w:val="22"/>
                <w:lang w:val="en-US"/>
              </w:rPr>
            </w:pPr>
          </w:p>
          <w:p w14:paraId="2EA7F840" w14:textId="395F3A82" w:rsidR="00E35CC0" w:rsidRDefault="00FE4D24" w:rsidP="00E90DDD">
            <w:pPr>
              <w:pStyle w:val="NormalWeb"/>
              <w:tabs>
                <w:tab w:val="left" w:pos="1980"/>
              </w:tabs>
              <w:spacing w:before="0" w:after="0"/>
              <w:ind w:left="1080"/>
              <w:rPr>
                <w:rFonts w:ascii="Calibri" w:hAnsi="Calibri"/>
                <w:b/>
                <w:bCs/>
                <w:color w:val="000000"/>
                <w:sz w:val="22"/>
                <w:szCs w:val="22"/>
                <w:lang w:val="en-US"/>
              </w:rPr>
            </w:pPr>
            <w:r>
              <w:rPr>
                <w:rFonts w:ascii="Calibri" w:hAnsi="Calibri"/>
                <w:b/>
                <w:bCs/>
                <w:color w:val="000000"/>
                <w:sz w:val="22"/>
                <w:szCs w:val="22"/>
                <w:lang w:val="en-US"/>
              </w:rPr>
              <w:t>S</w:t>
            </w:r>
            <w:r w:rsidR="00E35CC0">
              <w:rPr>
                <w:rFonts w:ascii="Calibri" w:hAnsi="Calibri"/>
                <w:b/>
                <w:bCs/>
                <w:color w:val="000000"/>
                <w:sz w:val="22"/>
                <w:szCs w:val="22"/>
                <w:lang w:val="en-US"/>
              </w:rPr>
              <w:t>teps to Replicate:</w:t>
            </w:r>
          </w:p>
          <w:p w14:paraId="1D66DC86" w14:textId="69885702" w:rsidR="001A1773" w:rsidRPr="001A1773" w:rsidRDefault="001A1773" w:rsidP="00E90DDD">
            <w:pPr>
              <w:pStyle w:val="NormalWeb"/>
              <w:numPr>
                <w:ilvl w:val="0"/>
                <w:numId w:val="21"/>
              </w:numPr>
              <w:tabs>
                <w:tab w:val="left" w:pos="1980"/>
              </w:tabs>
              <w:spacing w:before="0" w:after="0"/>
              <w:ind w:left="1800"/>
              <w:rPr>
                <w:rFonts w:asciiTheme="minorHAnsi" w:hAnsiTheme="minorHAnsi" w:cstheme="minorHAnsi"/>
                <w:sz w:val="22"/>
                <w:szCs w:val="22"/>
              </w:rPr>
            </w:pPr>
            <w:r w:rsidRPr="001A1773">
              <w:rPr>
                <w:rFonts w:asciiTheme="minorHAnsi" w:hAnsiTheme="minorHAnsi" w:cstheme="minorHAnsi"/>
                <w:sz w:val="22"/>
                <w:szCs w:val="22"/>
              </w:rPr>
              <w:t>Log in to WMS.</w:t>
            </w:r>
          </w:p>
          <w:p w14:paraId="0E26B1B0" w14:textId="0F4BD451" w:rsidR="001A1773" w:rsidRPr="00EC5B9B" w:rsidRDefault="001A1773" w:rsidP="00E90DDD">
            <w:pPr>
              <w:pStyle w:val="NormalWeb"/>
              <w:numPr>
                <w:ilvl w:val="0"/>
                <w:numId w:val="21"/>
              </w:numPr>
              <w:tabs>
                <w:tab w:val="left" w:pos="1980"/>
              </w:tabs>
              <w:spacing w:before="0" w:after="0"/>
              <w:ind w:left="1800"/>
              <w:rPr>
                <w:rFonts w:asciiTheme="minorHAnsi" w:hAnsiTheme="minorHAnsi" w:cstheme="minorHAnsi"/>
                <w:sz w:val="22"/>
                <w:szCs w:val="22"/>
              </w:rPr>
            </w:pPr>
            <w:r w:rsidRPr="001A1773">
              <w:rPr>
                <w:rFonts w:asciiTheme="minorHAnsi" w:hAnsiTheme="minorHAnsi" w:cstheme="minorHAnsi"/>
                <w:sz w:val="22"/>
                <w:szCs w:val="22"/>
              </w:rPr>
              <w:lastRenderedPageBreak/>
              <w:t xml:space="preserve">Navigate to </w:t>
            </w:r>
            <w:r w:rsidRPr="001A1773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Pick</w:t>
            </w:r>
            <w: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ing</w:t>
            </w:r>
            <w:r w:rsidRPr="001A1773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 xml:space="preserve"> </w:t>
            </w:r>
          </w:p>
          <w:p w14:paraId="46F6EFBE" w14:textId="489BB255" w:rsidR="00EC5B9B" w:rsidRPr="001A1773" w:rsidRDefault="002633ED" w:rsidP="00EC5B9B">
            <w:pPr>
              <w:pStyle w:val="NormalWeb"/>
              <w:tabs>
                <w:tab w:val="left" w:pos="1980"/>
              </w:tabs>
              <w:spacing w:before="0" w:after="0"/>
              <w:ind w:left="1800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noProof/>
              </w:rPr>
              <w:drawing>
                <wp:inline distT="0" distB="0" distL="0" distR="0" wp14:anchorId="1815536A" wp14:editId="2B5DDF8D">
                  <wp:extent cx="2471894" cy="2805788"/>
                  <wp:effectExtent l="0" t="0" r="5080" b="0"/>
                  <wp:docPr id="186490971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64909717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73695" cy="280783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FFDE1E2" w14:textId="44B4795C" w:rsidR="001A1773" w:rsidRDefault="001A1773" w:rsidP="00E90DDD">
            <w:pPr>
              <w:pStyle w:val="NormalWeb"/>
              <w:numPr>
                <w:ilvl w:val="0"/>
                <w:numId w:val="21"/>
              </w:numPr>
              <w:tabs>
                <w:tab w:val="left" w:pos="1980"/>
              </w:tabs>
              <w:spacing w:before="0" w:after="0"/>
              <w:ind w:left="1800"/>
              <w:rPr>
                <w:rFonts w:asciiTheme="minorHAnsi" w:hAnsiTheme="minorHAnsi" w:cstheme="minorHAnsi"/>
                <w:sz w:val="22"/>
                <w:szCs w:val="22"/>
              </w:rPr>
            </w:pPr>
            <w:r w:rsidRPr="001A1773">
              <w:rPr>
                <w:rFonts w:asciiTheme="minorHAnsi" w:hAnsiTheme="minorHAnsi" w:cstheme="minorHAnsi"/>
                <w:sz w:val="22"/>
                <w:szCs w:val="22"/>
              </w:rPr>
              <w:t xml:space="preserve">Open the </w:t>
            </w:r>
            <w:r w:rsidR="00221482">
              <w:rPr>
                <w:rFonts w:asciiTheme="minorHAnsi" w:hAnsiTheme="minorHAnsi" w:cstheme="minorHAnsi"/>
                <w:sz w:val="22"/>
                <w:szCs w:val="22"/>
              </w:rPr>
              <w:t xml:space="preserve">3 </w:t>
            </w:r>
            <w:proofErr w:type="gramStart"/>
            <w:r w:rsidR="00221482">
              <w:rPr>
                <w:rFonts w:asciiTheme="minorHAnsi" w:hAnsiTheme="minorHAnsi" w:cstheme="minorHAnsi"/>
                <w:sz w:val="22"/>
                <w:szCs w:val="22"/>
              </w:rPr>
              <w:t>dots</w:t>
            </w:r>
            <w:r w:rsidRPr="001A1773">
              <w:rPr>
                <w:rFonts w:asciiTheme="minorHAnsi" w:hAnsiTheme="minorHAnsi" w:cstheme="minorHAnsi"/>
                <w:sz w:val="22"/>
                <w:szCs w:val="22"/>
              </w:rPr>
              <w:t>(</w:t>
            </w:r>
            <w:proofErr w:type="gramEnd"/>
            <w:r w:rsidRPr="001A1773">
              <w:rPr>
                <w:rFonts w:ascii="Cambria Math" w:hAnsi="Cambria Math" w:cs="Cambria Math"/>
                <w:sz w:val="22"/>
                <w:szCs w:val="22"/>
              </w:rPr>
              <w:t>⋮</w:t>
            </w:r>
            <w:r w:rsidRPr="001A1773">
              <w:rPr>
                <w:rFonts w:asciiTheme="minorHAnsi" w:hAnsiTheme="minorHAnsi" w:cstheme="minorHAnsi"/>
                <w:sz w:val="22"/>
                <w:szCs w:val="22"/>
              </w:rPr>
              <w:t xml:space="preserve">) → </w:t>
            </w:r>
            <w:r w:rsidRPr="001A1773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Print Label</w:t>
            </w:r>
            <w:r w:rsidRPr="001A1773">
              <w:rPr>
                <w:rFonts w:asciiTheme="minorHAnsi" w:hAnsiTheme="minorHAnsi" w:cstheme="minorHAnsi"/>
                <w:sz w:val="22"/>
                <w:szCs w:val="22"/>
              </w:rPr>
              <w:t>.</w:t>
            </w:r>
          </w:p>
          <w:p w14:paraId="3D709871" w14:textId="5B69BFC6" w:rsidR="002633ED" w:rsidRPr="001A1773" w:rsidRDefault="002633ED" w:rsidP="002633ED">
            <w:pPr>
              <w:pStyle w:val="NormalWeb"/>
              <w:tabs>
                <w:tab w:val="left" w:pos="1980"/>
              </w:tabs>
              <w:spacing w:before="0" w:after="0"/>
              <w:ind w:left="1800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noProof/>
              </w:rPr>
              <w:drawing>
                <wp:inline distT="0" distB="0" distL="0" distR="0" wp14:anchorId="02EF02B3" wp14:editId="5F83D2B8">
                  <wp:extent cx="1979525" cy="2346589"/>
                  <wp:effectExtent l="0" t="0" r="1905" b="0"/>
                  <wp:docPr id="62986673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29866736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85158" cy="235326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9CFA9B1" w14:textId="58604A49" w:rsidR="001A1773" w:rsidRDefault="001A1773" w:rsidP="00E90DDD">
            <w:pPr>
              <w:pStyle w:val="NormalWeb"/>
              <w:numPr>
                <w:ilvl w:val="0"/>
                <w:numId w:val="21"/>
              </w:numPr>
              <w:tabs>
                <w:tab w:val="left" w:pos="1980"/>
              </w:tabs>
              <w:spacing w:before="0" w:after="0"/>
              <w:ind w:left="1800"/>
              <w:rPr>
                <w:rFonts w:asciiTheme="minorHAnsi" w:hAnsiTheme="minorHAnsi" w:cstheme="minorHAnsi"/>
                <w:sz w:val="22"/>
                <w:szCs w:val="22"/>
              </w:rPr>
            </w:pPr>
            <w:r w:rsidRPr="001A1773">
              <w:rPr>
                <w:rFonts w:asciiTheme="minorHAnsi" w:hAnsiTheme="minorHAnsi" w:cstheme="minorHAnsi"/>
                <w:sz w:val="22"/>
                <w:szCs w:val="22"/>
              </w:rPr>
              <w:t xml:space="preserve">Enter quantity </w:t>
            </w:r>
            <w:r w:rsidR="001551FC">
              <w:rPr>
                <w:rFonts w:asciiTheme="minorHAnsi" w:hAnsiTheme="minorHAnsi" w:cstheme="minorHAnsi"/>
                <w:sz w:val="22"/>
                <w:szCs w:val="22"/>
              </w:rPr>
              <w:t>4</w:t>
            </w:r>
            <w:r w:rsidRPr="001A1773">
              <w:rPr>
                <w:rFonts w:asciiTheme="minorHAnsi" w:hAnsiTheme="minorHAnsi" w:cstheme="minorHAnsi"/>
                <w:sz w:val="22"/>
                <w:szCs w:val="22"/>
              </w:rPr>
              <w:t xml:space="preserve"> and click </w:t>
            </w:r>
            <w:r w:rsidRPr="001A1773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Print</w:t>
            </w:r>
            <w:r w:rsidRPr="001A1773">
              <w:rPr>
                <w:rFonts w:asciiTheme="minorHAnsi" w:hAnsiTheme="minorHAnsi" w:cstheme="minorHAnsi"/>
                <w:sz w:val="22"/>
                <w:szCs w:val="22"/>
              </w:rPr>
              <w:t>.</w:t>
            </w:r>
          </w:p>
          <w:p w14:paraId="7AFD1FFD" w14:textId="79BF4704" w:rsidR="002633ED" w:rsidRDefault="002633ED" w:rsidP="002633ED">
            <w:pPr>
              <w:pStyle w:val="NormalWeb"/>
              <w:tabs>
                <w:tab w:val="left" w:pos="1980"/>
              </w:tabs>
              <w:spacing w:before="0" w:after="0"/>
              <w:ind w:left="1800"/>
              <w:rPr>
                <w:noProof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25D580DE" wp14:editId="49F36206">
                  <wp:extent cx="2759444" cy="1194386"/>
                  <wp:effectExtent l="0" t="0" r="3175" b="6350"/>
                  <wp:docPr id="176059827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60598275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70251" cy="119906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2633ED">
              <w:rPr>
                <w:rFonts w:asciiTheme="minorHAnsi" w:hAnsiTheme="minorHAnsi" w:cstheme="minorHAnsi"/>
                <w:sz w:val="22"/>
                <w:szCs w:val="22"/>
              </w:rPr>
              <w:sym w:font="Wingdings" w:char="F0E8"/>
            </w:r>
            <w:r w:rsidR="005744B3">
              <w:rPr>
                <w:noProof/>
              </w:rPr>
              <w:t xml:space="preserve"> </w:t>
            </w:r>
            <w:r w:rsidR="005744B3">
              <w:rPr>
                <w:noProof/>
              </w:rPr>
              <w:drawing>
                <wp:inline distT="0" distB="0" distL="0" distR="0" wp14:anchorId="6C5C9E23" wp14:editId="022E1182">
                  <wp:extent cx="2177081" cy="2004223"/>
                  <wp:effectExtent l="0" t="0" r="0" b="0"/>
                  <wp:docPr id="201528727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15287272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85692" cy="20121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A36A75A" w14:textId="77777777" w:rsidR="005744B3" w:rsidRDefault="005744B3" w:rsidP="002633ED">
            <w:pPr>
              <w:pStyle w:val="NormalWeb"/>
              <w:tabs>
                <w:tab w:val="left" w:pos="1980"/>
              </w:tabs>
              <w:spacing w:before="0" w:after="0"/>
              <w:ind w:left="1800"/>
              <w:rPr>
                <w:noProof/>
              </w:rPr>
            </w:pPr>
          </w:p>
          <w:p w14:paraId="72AD3E39" w14:textId="1D0BE5BA" w:rsidR="005744B3" w:rsidRDefault="005744B3" w:rsidP="005744B3">
            <w:pPr>
              <w:pStyle w:val="NormalWeb"/>
              <w:numPr>
                <w:ilvl w:val="0"/>
                <w:numId w:val="21"/>
              </w:numPr>
              <w:tabs>
                <w:tab w:val="left" w:pos="1980"/>
              </w:tabs>
              <w:spacing w:before="0" w:after="0"/>
              <w:ind w:left="1800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Select</w:t>
            </w:r>
            <w:r w:rsidR="00B002C2">
              <w:rPr>
                <w:rFonts w:asciiTheme="minorHAnsi" w:hAnsiTheme="minorHAnsi" w:cstheme="minorHAnsi"/>
                <w:sz w:val="22"/>
                <w:szCs w:val="22"/>
              </w:rPr>
              <w:t xml:space="preserve"> printer and press Print</w:t>
            </w:r>
          </w:p>
          <w:p w14:paraId="71D77D14" w14:textId="26D754C9" w:rsidR="00B002C2" w:rsidRDefault="00285911" w:rsidP="00B002C2">
            <w:pPr>
              <w:pStyle w:val="NormalWeb"/>
              <w:tabs>
                <w:tab w:val="left" w:pos="1980"/>
              </w:tabs>
              <w:spacing w:before="0" w:after="0"/>
              <w:ind w:left="1800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noProof/>
              </w:rPr>
              <w:drawing>
                <wp:inline distT="0" distB="0" distL="0" distR="0" wp14:anchorId="2DDC688E" wp14:editId="33D06444">
                  <wp:extent cx="1828800" cy="3330137"/>
                  <wp:effectExtent l="0" t="0" r="0" b="3810"/>
                  <wp:docPr id="1347863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478631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32790" cy="333740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B6CA971" w14:textId="77777777" w:rsidR="005744B3" w:rsidRDefault="005744B3" w:rsidP="002633ED">
            <w:pPr>
              <w:pStyle w:val="NormalWeb"/>
              <w:tabs>
                <w:tab w:val="left" w:pos="1980"/>
              </w:tabs>
              <w:spacing w:before="0" w:after="0"/>
              <w:ind w:left="1800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4793D72B" w14:textId="1287E8C7" w:rsidR="00E90243" w:rsidRPr="00E90243" w:rsidRDefault="00E029DE" w:rsidP="00285911">
            <w:pPr>
              <w:pStyle w:val="NormalWeb"/>
              <w:tabs>
                <w:tab w:val="left" w:pos="3135"/>
              </w:tabs>
              <w:spacing w:before="0" w:after="0"/>
              <w:ind w:left="1440"/>
              <w:rPr>
                <w:rFonts w:asciiTheme="minorHAnsi" w:hAnsiTheme="minorHAnsi" w:cstheme="minorHAnsi"/>
                <w:sz w:val="22"/>
                <w:szCs w:val="22"/>
              </w:rPr>
            </w:pPr>
            <w:r w:rsidRPr="006A79F5">
              <w:rPr>
                <w:rFonts w:asciiTheme="minorHAnsi" w:hAnsiTheme="minorHAnsi" w:cstheme="minorHAnsi"/>
                <w:b/>
                <w:bCs/>
                <w:color w:val="000000"/>
                <w:sz w:val="22"/>
                <w:szCs w:val="22"/>
                <w:lang w:val="en-US"/>
              </w:rPr>
              <w:lastRenderedPageBreak/>
              <w:t>E</w:t>
            </w:r>
            <w:r w:rsidR="00DB0A35" w:rsidRPr="006A79F5">
              <w:rPr>
                <w:rFonts w:asciiTheme="minorHAnsi" w:hAnsiTheme="minorHAnsi" w:cstheme="minorHAnsi"/>
                <w:b/>
                <w:bCs/>
                <w:sz w:val="22"/>
                <w:szCs w:val="22"/>
                <w:lang w:val="en-US"/>
              </w:rPr>
              <w:t>xpected</w:t>
            </w:r>
            <w:r w:rsidR="00DB0A35" w:rsidRPr="00E029DE">
              <w:rPr>
                <w:rFonts w:asciiTheme="minorHAnsi" w:hAnsiTheme="minorHAnsi" w:cstheme="minorHAnsi"/>
                <w:b/>
                <w:bCs/>
                <w:sz w:val="22"/>
                <w:szCs w:val="22"/>
                <w:lang w:val="en-US"/>
              </w:rPr>
              <w:t xml:space="preserve"> Result</w:t>
            </w:r>
            <w:r w:rsidR="00DB0A35" w:rsidRPr="00E029DE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:</w:t>
            </w:r>
            <w:r w:rsidR="00945D8E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 xml:space="preserve"> </w:t>
            </w:r>
            <w:r w:rsidR="008F6329">
              <w:rPr>
                <w:rFonts w:asciiTheme="minorHAnsi" w:hAnsiTheme="minorHAnsi" w:cstheme="minorHAnsi"/>
                <w:sz w:val="22"/>
                <w:szCs w:val="22"/>
              </w:rPr>
              <w:t>“Lab</w:t>
            </w:r>
            <w:r w:rsidR="00337C0B">
              <w:rPr>
                <w:rFonts w:asciiTheme="minorHAnsi" w:hAnsiTheme="minorHAnsi" w:cstheme="minorHAnsi"/>
                <w:sz w:val="22"/>
                <w:szCs w:val="22"/>
              </w:rPr>
              <w:t>els</w:t>
            </w:r>
            <w:r w:rsidR="008F6329">
              <w:rPr>
                <w:rFonts w:asciiTheme="minorHAnsi" w:hAnsiTheme="minorHAnsi" w:cstheme="minorHAnsi"/>
                <w:sz w:val="22"/>
                <w:szCs w:val="22"/>
              </w:rPr>
              <w:t xml:space="preserve"> Successfully printed</w:t>
            </w:r>
            <w:r w:rsidR="00D76B31">
              <w:rPr>
                <w:rFonts w:asciiTheme="minorHAnsi" w:hAnsiTheme="minorHAnsi" w:cstheme="minorHAnsi"/>
                <w:sz w:val="22"/>
                <w:szCs w:val="22"/>
              </w:rPr>
              <w:t xml:space="preserve"> without any prompt</w:t>
            </w:r>
            <w:r w:rsidR="008F6329">
              <w:rPr>
                <w:rFonts w:asciiTheme="minorHAnsi" w:hAnsiTheme="minorHAnsi" w:cstheme="minorHAnsi"/>
                <w:sz w:val="22"/>
                <w:szCs w:val="22"/>
              </w:rPr>
              <w:t>, no error message”</w:t>
            </w:r>
          </w:p>
          <w:p w14:paraId="1C3F6DFC" w14:textId="0DB25A8D" w:rsidR="007F75CB" w:rsidRDefault="007F75CB" w:rsidP="00810774">
            <w:pPr>
              <w:pStyle w:val="NormalWeb"/>
              <w:tabs>
                <w:tab w:val="left" w:pos="3135"/>
              </w:tabs>
              <w:spacing w:before="0" w:after="0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13BADBB8" w14:textId="6952F560" w:rsidR="00781421" w:rsidRDefault="005F0995" w:rsidP="00337C0B">
            <w:pPr>
              <w:pStyle w:val="NormalWeb"/>
              <w:tabs>
                <w:tab w:val="left" w:pos="3135"/>
              </w:tabs>
              <w:spacing w:before="0" w:after="0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</w:p>
          <w:p w14:paraId="428C4760" w14:textId="0FCC66B5" w:rsidR="00B518F5" w:rsidRPr="00B518F5" w:rsidRDefault="0008297C" w:rsidP="00B518F5">
            <w:pPr>
              <w:pStyle w:val="NormalWeb"/>
              <w:tabs>
                <w:tab w:val="left" w:pos="1980"/>
              </w:tabs>
              <w:spacing w:before="0" w:after="0"/>
              <w:rPr>
                <w:rFonts w:ascii="Calibri" w:hAnsi="Calibri"/>
                <w:b/>
                <w:bCs/>
                <w:sz w:val="22"/>
                <w:szCs w:val="22"/>
              </w:rPr>
            </w:pPr>
            <w:r w:rsidRPr="0003579C">
              <w:rPr>
                <w:rFonts w:ascii="Calibri" w:hAnsi="Calibri"/>
                <w:b/>
                <w:sz w:val="22"/>
                <w:szCs w:val="22"/>
                <w:u w:val="single"/>
                <w:lang w:val="en-US"/>
              </w:rPr>
              <w:t xml:space="preserve">Scenario </w:t>
            </w:r>
            <w:r>
              <w:rPr>
                <w:rFonts w:ascii="Calibri" w:hAnsi="Calibri"/>
                <w:b/>
                <w:sz w:val="22"/>
                <w:szCs w:val="22"/>
                <w:u w:val="single"/>
                <w:lang w:val="en-US"/>
              </w:rPr>
              <w:t>2</w:t>
            </w:r>
            <w:r w:rsidRPr="0003579C">
              <w:rPr>
                <w:rFonts w:ascii="Calibri" w:hAnsi="Calibri"/>
                <w:b/>
                <w:sz w:val="22"/>
                <w:szCs w:val="22"/>
                <w:u w:val="single"/>
                <w:lang w:val="en-US"/>
              </w:rPr>
              <w:t>:</w:t>
            </w:r>
            <w:r w:rsidRPr="0003579C">
              <w:rPr>
                <w:rFonts w:ascii="Calibri" w:hAnsi="Calibri"/>
                <w:b/>
                <w:sz w:val="22"/>
                <w:szCs w:val="22"/>
                <w:lang w:val="en-US"/>
              </w:rPr>
              <w:t xml:space="preserve"> </w:t>
            </w:r>
            <w:r w:rsidR="002703EB" w:rsidRPr="00720195">
              <w:rPr>
                <w:rFonts w:ascii="Calibri" w:hAnsi="Calibri"/>
                <w:color w:val="000000"/>
                <w:sz w:val="22"/>
                <w:szCs w:val="22"/>
                <w:lang w:val="en-US"/>
              </w:rPr>
              <w:t xml:space="preserve">Verify Print Label </w:t>
            </w:r>
            <w:r w:rsidR="002703EB">
              <w:rPr>
                <w:rFonts w:ascii="Calibri" w:hAnsi="Calibri"/>
                <w:color w:val="000000"/>
                <w:sz w:val="22"/>
                <w:szCs w:val="22"/>
                <w:lang w:val="en-US"/>
              </w:rPr>
              <w:t xml:space="preserve">Qty &gt; </w:t>
            </w:r>
            <w:r w:rsidR="002703EB" w:rsidRPr="00C75773">
              <w:rPr>
                <w:rFonts w:ascii="Calibri" w:hAnsi="Calibri"/>
                <w:b/>
                <w:bCs/>
                <w:color w:val="000000"/>
                <w:sz w:val="22"/>
                <w:szCs w:val="22"/>
                <w:lang w:val="en-US"/>
              </w:rPr>
              <w:t>Max Label Qty Before ‘CONTINUE’ Prompt</w:t>
            </w:r>
            <w:r w:rsidR="00C75773">
              <w:rPr>
                <w:rFonts w:ascii="Calibri" w:hAnsi="Calibri"/>
                <w:b/>
                <w:bCs/>
                <w:color w:val="000000"/>
                <w:sz w:val="22"/>
                <w:szCs w:val="22"/>
                <w:lang w:val="en-US"/>
              </w:rPr>
              <w:t xml:space="preserve"> q</w:t>
            </w:r>
            <w:r w:rsidR="00C75773" w:rsidRPr="00C75773">
              <w:rPr>
                <w:rFonts w:ascii="Calibri" w:hAnsi="Calibri"/>
                <w:color w:val="000000"/>
                <w:sz w:val="22"/>
                <w:szCs w:val="22"/>
                <w:lang w:val="en-US"/>
              </w:rPr>
              <w:t>ty</w:t>
            </w:r>
            <w:r w:rsidR="002703EB">
              <w:rPr>
                <w:rFonts w:ascii="Calibri" w:hAnsi="Calibri"/>
                <w:b/>
                <w:bCs/>
                <w:color w:val="000000"/>
                <w:sz w:val="22"/>
                <w:szCs w:val="22"/>
                <w:lang w:val="en-US"/>
              </w:rPr>
              <w:t xml:space="preserve"> </w:t>
            </w:r>
            <w:r w:rsidR="002703EB">
              <w:rPr>
                <w:rFonts w:ascii="Calibri" w:hAnsi="Calibri"/>
                <w:color w:val="000000"/>
                <w:sz w:val="22"/>
                <w:szCs w:val="22"/>
                <w:lang w:val="en-US"/>
              </w:rPr>
              <w:t xml:space="preserve">When </w:t>
            </w:r>
            <w:r w:rsidR="002703EB" w:rsidRPr="00194AE9">
              <w:rPr>
                <w:rFonts w:ascii="Calibri" w:hAnsi="Calibri"/>
                <w:b/>
                <w:bCs/>
                <w:color w:val="000000"/>
                <w:sz w:val="22"/>
                <w:szCs w:val="22"/>
                <w:lang w:val="en-US"/>
              </w:rPr>
              <w:t xml:space="preserve">Max Label Qty Before (Y/N) Warning </w:t>
            </w:r>
            <w:r w:rsidR="002703EB" w:rsidRPr="00424CF2">
              <w:rPr>
                <w:rFonts w:ascii="Calibri" w:hAnsi="Calibri"/>
                <w:color w:val="000000"/>
                <w:sz w:val="22"/>
                <w:szCs w:val="22"/>
                <w:lang w:val="en-US"/>
              </w:rPr>
              <w:t>is</w:t>
            </w:r>
            <w:r w:rsidR="002703EB" w:rsidRPr="00194AE9">
              <w:rPr>
                <w:rFonts w:ascii="Calibri" w:hAnsi="Calibri"/>
                <w:b/>
                <w:bCs/>
                <w:color w:val="000000"/>
                <w:sz w:val="22"/>
                <w:szCs w:val="22"/>
                <w:lang w:val="en-US"/>
              </w:rPr>
              <w:t xml:space="preserve"> Empty</w:t>
            </w:r>
          </w:p>
          <w:p w14:paraId="5C848FEC" w14:textId="1A9AF882" w:rsidR="0008297C" w:rsidRPr="00531806" w:rsidRDefault="0008297C" w:rsidP="0008297C">
            <w:pPr>
              <w:pStyle w:val="NormalWeb"/>
              <w:tabs>
                <w:tab w:val="left" w:pos="1980"/>
              </w:tabs>
              <w:spacing w:before="0" w:after="0"/>
              <w:ind w:left="720"/>
              <w:rPr>
                <w:rFonts w:ascii="Calibri" w:hAnsi="Calibri"/>
                <w:b/>
                <w:bCs/>
                <w:color w:val="000000"/>
                <w:sz w:val="22"/>
                <w:szCs w:val="22"/>
                <w:lang w:val="en-US"/>
              </w:rPr>
            </w:pPr>
          </w:p>
          <w:p w14:paraId="64922F71" w14:textId="77777777" w:rsidR="0008297C" w:rsidRDefault="0008297C" w:rsidP="002703EB">
            <w:pPr>
              <w:pStyle w:val="NormalWeb"/>
              <w:tabs>
                <w:tab w:val="left" w:pos="1980"/>
              </w:tabs>
              <w:spacing w:before="0" w:after="0"/>
              <w:ind w:left="1080"/>
              <w:rPr>
                <w:rFonts w:ascii="Calibri" w:hAnsi="Calibri"/>
                <w:b/>
                <w:bCs/>
                <w:color w:val="000000"/>
                <w:sz w:val="22"/>
                <w:szCs w:val="22"/>
                <w:lang w:val="en-US"/>
              </w:rPr>
            </w:pPr>
            <w:r>
              <w:rPr>
                <w:rFonts w:ascii="Calibri" w:hAnsi="Calibri"/>
                <w:b/>
                <w:bCs/>
                <w:color w:val="000000"/>
                <w:sz w:val="22"/>
                <w:szCs w:val="22"/>
                <w:lang w:val="en-US"/>
              </w:rPr>
              <w:t>Steps to Replicate:</w:t>
            </w:r>
          </w:p>
          <w:p w14:paraId="74D25003" w14:textId="67622407" w:rsidR="0008297C" w:rsidRPr="001A1773" w:rsidRDefault="002703EB" w:rsidP="002703EB">
            <w:pPr>
              <w:pStyle w:val="NormalWeb"/>
              <w:numPr>
                <w:ilvl w:val="0"/>
                <w:numId w:val="33"/>
              </w:numPr>
              <w:tabs>
                <w:tab w:val="left" w:pos="1980"/>
              </w:tabs>
              <w:spacing w:before="0" w:after="0"/>
              <w:ind w:left="1800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Repeat scenario 1, this time enter qty 6</w:t>
            </w:r>
            <w:r w:rsidR="00C75773">
              <w:rPr>
                <w:rFonts w:asciiTheme="minorHAnsi" w:hAnsiTheme="minorHAnsi" w:cstheme="minorHAnsi"/>
                <w:sz w:val="22"/>
                <w:szCs w:val="22"/>
              </w:rPr>
              <w:t xml:space="preserve"> &gt; </w:t>
            </w:r>
            <w:r w:rsidR="00C75773" w:rsidRPr="00194AE9">
              <w:rPr>
                <w:rFonts w:ascii="Calibri" w:hAnsi="Calibri"/>
                <w:b/>
                <w:bCs/>
                <w:color w:val="000000"/>
                <w:sz w:val="22"/>
                <w:szCs w:val="22"/>
                <w:lang w:val="en-US"/>
              </w:rPr>
              <w:t xml:space="preserve">Max Label Qty </w:t>
            </w:r>
            <w:r w:rsidR="00C75773">
              <w:rPr>
                <w:rFonts w:ascii="Calibri" w:hAnsi="Calibri"/>
                <w:b/>
                <w:bCs/>
                <w:color w:val="000000"/>
                <w:sz w:val="22"/>
                <w:szCs w:val="22"/>
                <w:lang w:val="en-US"/>
              </w:rPr>
              <w:t>Before ‘CONTINUE’ Prompt</w:t>
            </w:r>
            <w:r w:rsidR="00C75773">
              <w:rPr>
                <w:rFonts w:ascii="Calibri" w:hAnsi="Calibri"/>
                <w:b/>
                <w:bCs/>
                <w:color w:val="000000"/>
                <w:sz w:val="22"/>
                <w:szCs w:val="22"/>
                <w:lang w:val="en-US"/>
              </w:rPr>
              <w:t xml:space="preserve"> </w:t>
            </w:r>
            <w:r w:rsidR="00C75773" w:rsidRPr="00C75773">
              <w:rPr>
                <w:rFonts w:ascii="Calibri" w:hAnsi="Calibri"/>
                <w:color w:val="000000"/>
                <w:sz w:val="22"/>
                <w:szCs w:val="22"/>
                <w:lang w:val="en-US"/>
              </w:rPr>
              <w:t>qty</w:t>
            </w:r>
          </w:p>
          <w:p w14:paraId="04C61249" w14:textId="0DEDC506" w:rsidR="0008297C" w:rsidRDefault="00B43D37" w:rsidP="00C75773">
            <w:pPr>
              <w:pStyle w:val="NormalWeb"/>
              <w:tabs>
                <w:tab w:val="left" w:pos="3135"/>
              </w:tabs>
              <w:spacing w:before="0" w:after="0"/>
              <w:ind w:left="1800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noProof/>
              </w:rPr>
              <w:drawing>
                <wp:inline distT="0" distB="0" distL="0" distR="0" wp14:anchorId="5A7D9B0B" wp14:editId="127FEE24">
                  <wp:extent cx="2723493" cy="1150537"/>
                  <wp:effectExtent l="0" t="0" r="1270" b="0"/>
                  <wp:docPr id="207167865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71678650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30465" cy="115348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B43D37">
              <w:rPr>
                <w:rFonts w:asciiTheme="minorHAnsi" w:hAnsiTheme="minorHAnsi" w:cstheme="minorHAnsi"/>
                <w:sz w:val="22"/>
                <w:szCs w:val="22"/>
              </w:rPr>
              <w:sym w:font="Wingdings" w:char="F0E8"/>
            </w:r>
            <w:r w:rsidR="00873A97">
              <w:rPr>
                <w:noProof/>
              </w:rPr>
              <w:t xml:space="preserve"> </w:t>
            </w:r>
            <w:r w:rsidR="00873A97">
              <w:rPr>
                <w:noProof/>
              </w:rPr>
              <w:drawing>
                <wp:inline distT="0" distB="0" distL="0" distR="0" wp14:anchorId="0E7787AF" wp14:editId="3A05D228">
                  <wp:extent cx="2685335" cy="1177665"/>
                  <wp:effectExtent l="0" t="0" r="1270" b="3810"/>
                  <wp:docPr id="190609557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06095578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94657" cy="118175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BE4062">
              <w:rPr>
                <w:noProof/>
              </w:rPr>
              <w:sym w:font="Wingdings" w:char="F0E8"/>
            </w:r>
            <w:r w:rsidR="009954FD">
              <w:rPr>
                <w:noProof/>
              </w:rPr>
              <w:drawing>
                <wp:inline distT="0" distB="0" distL="0" distR="0" wp14:anchorId="75AC3E22" wp14:editId="4ADD3E0A">
                  <wp:extent cx="2176780" cy="1385972"/>
                  <wp:effectExtent l="0" t="0" r="0" b="5080"/>
                  <wp:docPr id="100583380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15287272" name=""/>
                          <pic:cNvPicPr/>
                        </pic:nvPicPr>
                        <pic:blipFill rotWithShape="1">
                          <a:blip r:embed="rId16"/>
                          <a:srcRect t="3083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85692" cy="139164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  <w:r w:rsidR="00BE4062">
              <w:rPr>
                <w:noProof/>
              </w:rPr>
              <w:t xml:space="preserve"> </w:t>
            </w:r>
            <w:r w:rsidR="00BE4062">
              <w:rPr>
                <w:noProof/>
              </w:rPr>
              <w:drawing>
                <wp:inline distT="0" distB="0" distL="0" distR="0" wp14:anchorId="15FD250A" wp14:editId="2C8D81EF">
                  <wp:extent cx="1618067" cy="508330"/>
                  <wp:effectExtent l="0" t="0" r="1270" b="6350"/>
                  <wp:docPr id="52901595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29015952" name="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31553" cy="51256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BB4033E" w14:textId="0622BF62" w:rsidR="00781421" w:rsidRDefault="001C5E69" w:rsidP="00C75773">
            <w:pPr>
              <w:pStyle w:val="NormalWeb"/>
              <w:tabs>
                <w:tab w:val="left" w:pos="3135"/>
              </w:tabs>
              <w:spacing w:before="0" w:after="0"/>
              <w:ind w:left="1440"/>
              <w:rPr>
                <w:rFonts w:asciiTheme="minorHAnsi" w:hAnsiTheme="minorHAnsi" w:cstheme="minorHAnsi"/>
                <w:sz w:val="22"/>
                <w:szCs w:val="22"/>
              </w:rPr>
            </w:pPr>
            <w:r w:rsidRPr="002B0CF8">
              <w:rPr>
                <w:rFonts w:asciiTheme="minorHAnsi" w:hAnsiTheme="minorHAnsi" w:cstheme="minorHAnsi"/>
                <w:b/>
                <w:bCs/>
                <w:sz w:val="22"/>
                <w:szCs w:val="22"/>
                <w:lang w:val="en-US"/>
              </w:rPr>
              <w:t>Expected Result:</w:t>
            </w:r>
            <w:r w:rsidR="00BE097F">
              <w:t xml:space="preserve"> </w:t>
            </w:r>
            <w:r w:rsidR="00BE4062">
              <w:t xml:space="preserve">*** </w:t>
            </w:r>
            <w:r w:rsidR="00BE4062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 xml:space="preserve">Prompt should be displayed, </w:t>
            </w:r>
            <w:proofErr w:type="gramStart"/>
            <w:r w:rsidR="00BE4062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If</w:t>
            </w:r>
            <w:proofErr w:type="gramEnd"/>
            <w:r w:rsidR="00BE4062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 xml:space="preserve"> select </w:t>
            </w:r>
            <w:proofErr w:type="gramStart"/>
            <w:r w:rsidR="00BE4062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YES</w:t>
            </w:r>
            <w:proofErr w:type="gramEnd"/>
            <w:r w:rsidR="00BE4062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 xml:space="preserve"> the labels are printed***</w:t>
            </w:r>
          </w:p>
          <w:p w14:paraId="4F47A4BE" w14:textId="218FCADD" w:rsidR="00781421" w:rsidRDefault="00781421" w:rsidP="00810774">
            <w:pPr>
              <w:pStyle w:val="NormalWeb"/>
              <w:tabs>
                <w:tab w:val="left" w:pos="3135"/>
              </w:tabs>
              <w:spacing w:before="0" w:after="0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2B3FA9ED" w14:textId="77777777" w:rsidR="00436165" w:rsidRDefault="00436165" w:rsidP="00810774">
            <w:pPr>
              <w:pStyle w:val="NormalWeb"/>
              <w:tabs>
                <w:tab w:val="left" w:pos="3135"/>
              </w:tabs>
              <w:spacing w:before="0" w:after="0"/>
              <w:rPr>
                <w:lang w:val="en-US"/>
              </w:rPr>
            </w:pPr>
          </w:p>
          <w:p w14:paraId="6806C129" w14:textId="18A6916E" w:rsidR="00531806" w:rsidRPr="00531806" w:rsidRDefault="00436165" w:rsidP="00810742">
            <w:pPr>
              <w:pStyle w:val="NormalWeb"/>
              <w:tabs>
                <w:tab w:val="left" w:pos="1980"/>
              </w:tabs>
              <w:spacing w:before="0" w:after="0"/>
              <w:rPr>
                <w:rFonts w:ascii="Calibri" w:hAnsi="Calibri"/>
                <w:b/>
                <w:bCs/>
                <w:color w:val="000000"/>
                <w:sz w:val="22"/>
                <w:szCs w:val="22"/>
                <w:lang w:val="en-US"/>
              </w:rPr>
            </w:pPr>
            <w:r w:rsidRPr="0003579C">
              <w:rPr>
                <w:rFonts w:ascii="Calibri" w:hAnsi="Calibri"/>
                <w:b/>
                <w:sz w:val="22"/>
                <w:szCs w:val="22"/>
                <w:u w:val="single"/>
                <w:lang w:val="en-US"/>
              </w:rPr>
              <w:t xml:space="preserve">Scenario </w:t>
            </w:r>
            <w:r w:rsidR="00BE097F">
              <w:rPr>
                <w:rFonts w:ascii="Calibri" w:hAnsi="Calibri"/>
                <w:b/>
                <w:sz w:val="22"/>
                <w:szCs w:val="22"/>
                <w:u w:val="single"/>
                <w:lang w:val="en-US"/>
              </w:rPr>
              <w:t>3</w:t>
            </w:r>
            <w:r w:rsidRPr="0003579C">
              <w:rPr>
                <w:rFonts w:ascii="Calibri" w:hAnsi="Calibri"/>
                <w:b/>
                <w:sz w:val="22"/>
                <w:szCs w:val="22"/>
                <w:u w:val="single"/>
                <w:lang w:val="en-US"/>
              </w:rPr>
              <w:t>:</w:t>
            </w:r>
            <w:r w:rsidRPr="0003579C">
              <w:rPr>
                <w:rFonts w:ascii="Calibri" w:hAnsi="Calibri"/>
                <w:b/>
                <w:sz w:val="22"/>
                <w:szCs w:val="22"/>
                <w:lang w:val="en-US"/>
              </w:rPr>
              <w:t xml:space="preserve"> </w:t>
            </w:r>
            <w:r w:rsidR="00810742" w:rsidRPr="00720195">
              <w:rPr>
                <w:rFonts w:ascii="Calibri" w:hAnsi="Calibri"/>
                <w:color w:val="000000"/>
                <w:sz w:val="22"/>
                <w:szCs w:val="22"/>
                <w:lang w:val="en-US"/>
              </w:rPr>
              <w:t xml:space="preserve">Verify Print Label </w:t>
            </w:r>
            <w:r w:rsidR="00810742">
              <w:rPr>
                <w:rFonts w:ascii="Calibri" w:hAnsi="Calibri"/>
                <w:color w:val="000000"/>
                <w:sz w:val="22"/>
                <w:szCs w:val="22"/>
                <w:lang w:val="en-US"/>
              </w:rPr>
              <w:t xml:space="preserve">Qty &lt; </w:t>
            </w:r>
            <w:r w:rsidR="00810742" w:rsidRPr="00194AE9">
              <w:rPr>
                <w:rFonts w:ascii="Calibri" w:hAnsi="Calibri"/>
                <w:b/>
                <w:bCs/>
                <w:color w:val="000000"/>
                <w:sz w:val="22"/>
                <w:szCs w:val="22"/>
                <w:lang w:val="en-US"/>
              </w:rPr>
              <w:t xml:space="preserve">Max Label Qty Before (Y/N) Warning </w:t>
            </w:r>
            <w:r w:rsidR="00810742" w:rsidRPr="00D01437">
              <w:rPr>
                <w:rFonts w:ascii="Calibri" w:hAnsi="Calibri"/>
                <w:color w:val="000000"/>
                <w:sz w:val="22"/>
                <w:szCs w:val="22"/>
                <w:lang w:val="en-US"/>
              </w:rPr>
              <w:t>qty</w:t>
            </w:r>
            <w:r w:rsidR="00810742">
              <w:rPr>
                <w:rFonts w:ascii="Calibri" w:hAnsi="Calibri"/>
                <w:b/>
                <w:bCs/>
                <w:color w:val="000000"/>
                <w:sz w:val="22"/>
                <w:szCs w:val="22"/>
                <w:lang w:val="en-US"/>
              </w:rPr>
              <w:t xml:space="preserve"> </w:t>
            </w:r>
            <w:r w:rsidR="00810742">
              <w:rPr>
                <w:rFonts w:ascii="Calibri" w:hAnsi="Calibri"/>
                <w:color w:val="000000"/>
                <w:sz w:val="22"/>
                <w:szCs w:val="22"/>
                <w:lang w:val="en-US"/>
              </w:rPr>
              <w:t xml:space="preserve">When </w:t>
            </w:r>
            <w:r w:rsidR="00810742" w:rsidRPr="00194AE9">
              <w:rPr>
                <w:rFonts w:ascii="Calibri" w:hAnsi="Calibri"/>
                <w:b/>
                <w:bCs/>
                <w:color w:val="000000"/>
                <w:sz w:val="22"/>
                <w:szCs w:val="22"/>
                <w:lang w:val="en-US"/>
              </w:rPr>
              <w:t xml:space="preserve">Max Label Qty </w:t>
            </w:r>
            <w:r w:rsidR="00810742">
              <w:rPr>
                <w:rFonts w:ascii="Calibri" w:hAnsi="Calibri"/>
                <w:b/>
                <w:bCs/>
                <w:color w:val="000000"/>
                <w:sz w:val="22"/>
                <w:szCs w:val="22"/>
                <w:lang w:val="en-US"/>
              </w:rPr>
              <w:t xml:space="preserve">Before ‘CONTINUE’ Prompt </w:t>
            </w:r>
            <w:r w:rsidR="00810742" w:rsidRPr="00424CF2">
              <w:rPr>
                <w:rFonts w:ascii="Calibri" w:hAnsi="Calibri"/>
                <w:color w:val="000000"/>
                <w:sz w:val="22"/>
                <w:szCs w:val="22"/>
                <w:lang w:val="en-US"/>
              </w:rPr>
              <w:t>is</w:t>
            </w:r>
            <w:r w:rsidR="00810742" w:rsidRPr="00194AE9">
              <w:rPr>
                <w:rFonts w:ascii="Calibri" w:hAnsi="Calibri"/>
                <w:b/>
                <w:bCs/>
                <w:color w:val="000000"/>
                <w:sz w:val="22"/>
                <w:szCs w:val="22"/>
                <w:lang w:val="en-US"/>
              </w:rPr>
              <w:t xml:space="preserve"> Empty</w:t>
            </w:r>
          </w:p>
          <w:p w14:paraId="5BA72F03" w14:textId="77777777" w:rsidR="00810742" w:rsidRDefault="00810742" w:rsidP="00531806">
            <w:pPr>
              <w:pStyle w:val="NormalWeb"/>
              <w:tabs>
                <w:tab w:val="left" w:pos="1980"/>
              </w:tabs>
              <w:spacing w:before="0" w:after="0"/>
              <w:rPr>
                <w:rFonts w:ascii="Calibri" w:hAnsi="Calibri"/>
                <w:b/>
                <w:bCs/>
                <w:color w:val="000000"/>
                <w:sz w:val="22"/>
                <w:szCs w:val="22"/>
                <w:lang w:val="en-US"/>
              </w:rPr>
            </w:pPr>
          </w:p>
          <w:p w14:paraId="01121FF2" w14:textId="4283F6FD" w:rsidR="00531806" w:rsidRDefault="00531806" w:rsidP="00810742">
            <w:pPr>
              <w:pStyle w:val="NormalWeb"/>
              <w:tabs>
                <w:tab w:val="left" w:pos="1980"/>
              </w:tabs>
              <w:spacing w:before="0" w:after="0"/>
              <w:ind w:left="1440"/>
              <w:rPr>
                <w:rFonts w:ascii="Calibri" w:hAnsi="Calibri"/>
                <w:b/>
                <w:bCs/>
                <w:color w:val="000000"/>
                <w:sz w:val="22"/>
                <w:szCs w:val="22"/>
                <w:lang w:val="en-US"/>
              </w:rPr>
            </w:pPr>
            <w:r>
              <w:rPr>
                <w:rFonts w:ascii="Calibri" w:hAnsi="Calibri"/>
                <w:b/>
                <w:bCs/>
                <w:color w:val="000000"/>
                <w:sz w:val="22"/>
                <w:szCs w:val="22"/>
                <w:lang w:val="en-US"/>
              </w:rPr>
              <w:t>Steps to Replicate:</w:t>
            </w:r>
          </w:p>
          <w:p w14:paraId="40924A89" w14:textId="77777777" w:rsidR="00810742" w:rsidRDefault="00F916E4" w:rsidP="00810742">
            <w:pPr>
              <w:pStyle w:val="NormalWeb"/>
              <w:numPr>
                <w:ilvl w:val="0"/>
                <w:numId w:val="38"/>
              </w:numPr>
              <w:tabs>
                <w:tab w:val="left" w:pos="1980"/>
              </w:tabs>
              <w:spacing w:before="0" w:after="0"/>
              <w:ind w:left="2160"/>
              <w:rPr>
                <w:rFonts w:asciiTheme="minorHAnsi" w:hAnsiTheme="minorHAnsi" w:cstheme="minorHAnsi"/>
                <w:sz w:val="22"/>
                <w:szCs w:val="22"/>
              </w:rPr>
            </w:pPr>
            <w:r w:rsidRPr="001A1773">
              <w:rPr>
                <w:rFonts w:asciiTheme="minorHAnsi" w:hAnsiTheme="minorHAnsi" w:cstheme="minorHAnsi"/>
                <w:sz w:val="22"/>
                <w:szCs w:val="22"/>
              </w:rPr>
              <w:t xml:space="preserve">Log in to </w:t>
            </w:r>
            <w:r w:rsidR="00810742">
              <w:rPr>
                <w:rFonts w:asciiTheme="minorHAnsi" w:hAnsiTheme="minorHAnsi" w:cstheme="minorHAnsi"/>
                <w:sz w:val="22"/>
                <w:szCs w:val="22"/>
              </w:rPr>
              <w:t>Solar</w:t>
            </w:r>
          </w:p>
          <w:p w14:paraId="62839BE6" w14:textId="691870E9" w:rsidR="00F916E4" w:rsidRPr="00810742" w:rsidRDefault="00810742" w:rsidP="00810742">
            <w:pPr>
              <w:pStyle w:val="NormalWeb"/>
              <w:numPr>
                <w:ilvl w:val="0"/>
                <w:numId w:val="38"/>
              </w:numPr>
              <w:tabs>
                <w:tab w:val="left" w:pos="1980"/>
              </w:tabs>
              <w:spacing w:before="0" w:after="0"/>
              <w:ind w:left="2160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Change </w:t>
            </w:r>
            <w:proofErr w:type="gramStart"/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CR </w:t>
            </w:r>
            <w:r w:rsidRPr="00CA1DE0">
              <w:rPr>
                <w:lang w:val="en-US"/>
              </w:rPr>
              <w:t xml:space="preserve"> </w:t>
            </w:r>
            <w:r w:rsidRPr="00CA1DE0">
              <w:rPr>
                <w:lang w:val="en-US"/>
              </w:rPr>
              <w:t>Label</w:t>
            </w:r>
            <w:proofErr w:type="gramEnd"/>
            <w:r w:rsidRPr="00CA1DE0">
              <w:rPr>
                <w:lang w:val="en-US"/>
              </w:rPr>
              <w:t xml:space="preserve"> Print Quantity Control</w:t>
            </w:r>
            <w:r>
              <w:rPr>
                <w:lang w:val="en-US"/>
              </w:rPr>
              <w:t xml:space="preserve"> to set as follows:</w:t>
            </w:r>
          </w:p>
          <w:p w14:paraId="34F8221D" w14:textId="79A7137B" w:rsidR="00810742" w:rsidRPr="001A1773" w:rsidRDefault="006A269C" w:rsidP="00810742">
            <w:pPr>
              <w:pStyle w:val="NormalWeb"/>
              <w:tabs>
                <w:tab w:val="left" w:pos="1980"/>
              </w:tabs>
              <w:spacing w:before="0" w:after="0"/>
              <w:ind w:left="2160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noProof/>
              </w:rPr>
              <w:drawing>
                <wp:inline distT="0" distB="0" distL="0" distR="0" wp14:anchorId="19A34807" wp14:editId="7DC58C84">
                  <wp:extent cx="2708031" cy="698012"/>
                  <wp:effectExtent l="0" t="0" r="0" b="6985"/>
                  <wp:docPr id="198191986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81919860" name="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37678" cy="70565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9E22B2F" w14:textId="03DF7DC6" w:rsidR="00F916E4" w:rsidRDefault="006A269C" w:rsidP="00810742">
            <w:pPr>
              <w:pStyle w:val="NormalWeb"/>
              <w:numPr>
                <w:ilvl w:val="0"/>
                <w:numId w:val="38"/>
              </w:numPr>
              <w:tabs>
                <w:tab w:val="left" w:pos="1980"/>
              </w:tabs>
              <w:spacing w:before="0" w:after="0"/>
              <w:ind w:left="2160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S</w:t>
            </w:r>
            <w:r w:rsidR="00D76B31">
              <w:rPr>
                <w:rFonts w:asciiTheme="minorHAnsi" w:hAnsiTheme="minorHAnsi" w:cstheme="minorHAnsi"/>
                <w:sz w:val="22"/>
                <w:szCs w:val="22"/>
              </w:rPr>
              <w:t>a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ve and exit</w:t>
            </w:r>
          </w:p>
          <w:p w14:paraId="4BB753C7" w14:textId="0DE9E62A" w:rsidR="006A269C" w:rsidRDefault="006A269C" w:rsidP="00810742">
            <w:pPr>
              <w:pStyle w:val="NormalWeb"/>
              <w:numPr>
                <w:ilvl w:val="0"/>
                <w:numId w:val="38"/>
              </w:numPr>
              <w:tabs>
                <w:tab w:val="left" w:pos="1980"/>
              </w:tabs>
              <w:spacing w:before="0" w:after="0"/>
              <w:ind w:left="2160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Repeat scenario 1</w:t>
            </w:r>
          </w:p>
          <w:p w14:paraId="5D14BEAD" w14:textId="608872EA" w:rsidR="00FE04E9" w:rsidRDefault="00D23DB2" w:rsidP="00FE04E9">
            <w:pPr>
              <w:pStyle w:val="NormalWeb"/>
              <w:tabs>
                <w:tab w:val="left" w:pos="1980"/>
              </w:tabs>
              <w:spacing w:before="0" w:after="0"/>
              <w:ind w:left="2160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1CF1399F" wp14:editId="6D3C5244">
                  <wp:extent cx="2759444" cy="1194386"/>
                  <wp:effectExtent l="0" t="0" r="3175" b="6350"/>
                  <wp:docPr id="200357207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60598275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70251" cy="119906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2633ED">
              <w:rPr>
                <w:rFonts w:asciiTheme="minorHAnsi" w:hAnsiTheme="minorHAnsi" w:cstheme="minorHAnsi"/>
                <w:sz w:val="22"/>
                <w:szCs w:val="22"/>
              </w:rPr>
              <w:sym w:font="Wingdings" w:char="F0E8"/>
            </w:r>
            <w:r>
              <w:rPr>
                <w:noProof/>
              </w:rPr>
              <w:drawing>
                <wp:inline distT="0" distB="0" distL="0" distR="0" wp14:anchorId="7DBFD376" wp14:editId="5E8EB9D4">
                  <wp:extent cx="2176780" cy="1365876"/>
                  <wp:effectExtent l="0" t="0" r="0" b="6350"/>
                  <wp:docPr id="75134671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15287272" name=""/>
                          <pic:cNvPicPr/>
                        </pic:nvPicPr>
                        <pic:blipFill rotWithShape="1">
                          <a:blip r:embed="rId16"/>
                          <a:srcRect t="3184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85692" cy="137146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  <w:r w:rsidRPr="00D23DB2">
              <w:rPr>
                <w:rFonts w:asciiTheme="minorHAnsi" w:hAnsiTheme="minorHAnsi" w:cstheme="minorHAnsi"/>
                <w:sz w:val="22"/>
                <w:szCs w:val="22"/>
              </w:rPr>
              <w:sym w:font="Wingdings" w:char="F0E8"/>
            </w:r>
            <w:r>
              <w:rPr>
                <w:noProof/>
              </w:rPr>
              <w:drawing>
                <wp:inline distT="0" distB="0" distL="0" distR="0" wp14:anchorId="6DAD6926" wp14:editId="30A7D775">
                  <wp:extent cx="1618067" cy="508330"/>
                  <wp:effectExtent l="0" t="0" r="1270" b="6350"/>
                  <wp:docPr id="63893096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29015952" name="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31553" cy="51256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7510009" w14:textId="55639DAF" w:rsidR="00D76B31" w:rsidRPr="00E90243" w:rsidRDefault="00D76B31" w:rsidP="00D76B31">
            <w:pPr>
              <w:pStyle w:val="NormalWeb"/>
              <w:tabs>
                <w:tab w:val="left" w:pos="3135"/>
              </w:tabs>
              <w:spacing w:before="0" w:after="0"/>
              <w:ind w:left="2160"/>
              <w:rPr>
                <w:rFonts w:asciiTheme="minorHAnsi" w:hAnsiTheme="minorHAnsi" w:cstheme="minorHAnsi"/>
                <w:sz w:val="22"/>
                <w:szCs w:val="22"/>
              </w:rPr>
            </w:pPr>
            <w:r w:rsidRPr="006A79F5">
              <w:rPr>
                <w:rFonts w:asciiTheme="minorHAnsi" w:hAnsiTheme="minorHAnsi" w:cstheme="minorHAnsi"/>
                <w:b/>
                <w:bCs/>
                <w:color w:val="000000"/>
                <w:sz w:val="22"/>
                <w:szCs w:val="22"/>
                <w:lang w:val="en-US"/>
              </w:rPr>
              <w:t>E</w:t>
            </w:r>
            <w:r w:rsidRPr="006A79F5">
              <w:rPr>
                <w:rFonts w:asciiTheme="minorHAnsi" w:hAnsiTheme="minorHAnsi" w:cstheme="minorHAnsi"/>
                <w:b/>
                <w:bCs/>
                <w:sz w:val="22"/>
                <w:szCs w:val="22"/>
                <w:lang w:val="en-US"/>
              </w:rPr>
              <w:t>xpected</w:t>
            </w:r>
            <w:r w:rsidRPr="00E029DE">
              <w:rPr>
                <w:rFonts w:asciiTheme="minorHAnsi" w:hAnsiTheme="minorHAnsi" w:cstheme="minorHAnsi"/>
                <w:b/>
                <w:bCs/>
                <w:sz w:val="22"/>
                <w:szCs w:val="22"/>
                <w:lang w:val="en-US"/>
              </w:rPr>
              <w:t xml:space="preserve"> Result</w:t>
            </w:r>
            <w:r w:rsidRPr="00E029DE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:</w:t>
            </w:r>
            <w:r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 xml:space="preserve">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“Labels Successfully printed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without any prompt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, no error message”</w:t>
            </w:r>
          </w:p>
          <w:p w14:paraId="2413C7AE" w14:textId="0BD0D6BA" w:rsidR="00B73307" w:rsidRDefault="00B73307" w:rsidP="006E34C1">
            <w:pPr>
              <w:pStyle w:val="NormalWeb"/>
              <w:tabs>
                <w:tab w:val="left" w:pos="1980"/>
              </w:tabs>
              <w:spacing w:before="0" w:after="0"/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</w:p>
          <w:p w14:paraId="60114F4E" w14:textId="77777777" w:rsidR="00E62A11" w:rsidRDefault="00E62A11" w:rsidP="006E34C1">
            <w:pPr>
              <w:pStyle w:val="NormalWeb"/>
              <w:tabs>
                <w:tab w:val="left" w:pos="1980"/>
              </w:tabs>
              <w:spacing w:before="0" w:after="0"/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</w:p>
          <w:p w14:paraId="47380A4F" w14:textId="24C9B93E" w:rsidR="00AE68E9" w:rsidRDefault="00CC1A1D" w:rsidP="00AE68E9">
            <w:pPr>
              <w:tabs>
                <w:tab w:val="left" w:pos="1350"/>
              </w:tabs>
              <w:rPr>
                <w:rFonts w:ascii="Calibri" w:hAnsi="Calibri"/>
                <w:b/>
                <w:bCs/>
                <w:color w:val="000000"/>
                <w:sz w:val="22"/>
                <w:szCs w:val="22"/>
                <w:lang w:val="en-US"/>
              </w:rPr>
            </w:pPr>
            <w:r w:rsidRPr="00EB7ADE">
              <w:rPr>
                <w:rFonts w:asciiTheme="minorHAnsi" w:hAnsiTheme="minorHAnsi" w:cstheme="minorHAnsi"/>
                <w:b/>
                <w:bCs/>
                <w:u w:val="single"/>
                <w:lang w:val="en-US"/>
              </w:rPr>
              <w:t xml:space="preserve">Scenario </w:t>
            </w:r>
            <w:r w:rsidR="00B248DA">
              <w:rPr>
                <w:rFonts w:asciiTheme="minorHAnsi" w:hAnsiTheme="minorHAnsi" w:cstheme="minorHAnsi"/>
                <w:b/>
                <w:bCs/>
                <w:u w:val="single"/>
                <w:lang w:val="en-US"/>
              </w:rPr>
              <w:t>4</w:t>
            </w:r>
            <w:r w:rsidRPr="00713CB4">
              <w:rPr>
                <w:rFonts w:asciiTheme="minorHAnsi" w:hAnsiTheme="minorHAnsi" w:cstheme="minorHAnsi"/>
                <w:b/>
                <w:bCs/>
                <w:lang w:val="en-US"/>
              </w:rPr>
              <w:t>:</w:t>
            </w:r>
            <w:r w:rsidR="008A4025" w:rsidRPr="00713CB4">
              <w:rPr>
                <w:rFonts w:asciiTheme="minorHAnsi" w:hAnsiTheme="minorHAnsi" w:cstheme="minorHAnsi"/>
                <w:b/>
                <w:bCs/>
                <w:lang w:val="en-US"/>
              </w:rPr>
              <w:t xml:space="preserve"> </w:t>
            </w:r>
            <w:r w:rsidR="00D76B31" w:rsidRPr="00720195">
              <w:rPr>
                <w:rFonts w:ascii="Calibri" w:hAnsi="Calibri"/>
                <w:color w:val="000000"/>
                <w:sz w:val="22"/>
                <w:szCs w:val="22"/>
                <w:lang w:val="en-US"/>
              </w:rPr>
              <w:t xml:space="preserve">Verify Print Label </w:t>
            </w:r>
            <w:r w:rsidR="00D76B31">
              <w:rPr>
                <w:rFonts w:ascii="Calibri" w:hAnsi="Calibri"/>
                <w:color w:val="000000"/>
                <w:sz w:val="22"/>
                <w:szCs w:val="22"/>
                <w:lang w:val="en-US"/>
              </w:rPr>
              <w:t xml:space="preserve">Qty </w:t>
            </w:r>
            <w:r w:rsidR="00D76B31">
              <w:rPr>
                <w:rFonts w:ascii="Calibri" w:hAnsi="Calibri"/>
                <w:color w:val="000000"/>
                <w:sz w:val="22"/>
                <w:szCs w:val="22"/>
                <w:lang w:val="en-US"/>
              </w:rPr>
              <w:t>&gt;</w:t>
            </w:r>
            <w:r w:rsidR="00D76B31">
              <w:rPr>
                <w:rFonts w:ascii="Calibri" w:hAnsi="Calibri"/>
                <w:color w:val="000000"/>
                <w:sz w:val="22"/>
                <w:szCs w:val="22"/>
                <w:lang w:val="en-US"/>
              </w:rPr>
              <w:t xml:space="preserve"> </w:t>
            </w:r>
            <w:r w:rsidR="00D76B31" w:rsidRPr="00194AE9">
              <w:rPr>
                <w:rFonts w:ascii="Calibri" w:hAnsi="Calibri"/>
                <w:b/>
                <w:bCs/>
                <w:color w:val="000000"/>
                <w:sz w:val="22"/>
                <w:szCs w:val="22"/>
                <w:lang w:val="en-US"/>
              </w:rPr>
              <w:t xml:space="preserve">Max Label Qty Before (Y/N) Warning </w:t>
            </w:r>
            <w:r w:rsidR="00D76B31" w:rsidRPr="00D01437">
              <w:rPr>
                <w:rFonts w:ascii="Calibri" w:hAnsi="Calibri"/>
                <w:color w:val="000000"/>
                <w:sz w:val="22"/>
                <w:szCs w:val="22"/>
                <w:lang w:val="en-US"/>
              </w:rPr>
              <w:t>qty</w:t>
            </w:r>
            <w:r w:rsidR="00D76B31">
              <w:rPr>
                <w:rFonts w:ascii="Calibri" w:hAnsi="Calibri"/>
                <w:b/>
                <w:bCs/>
                <w:color w:val="000000"/>
                <w:sz w:val="22"/>
                <w:szCs w:val="22"/>
                <w:lang w:val="en-US"/>
              </w:rPr>
              <w:t xml:space="preserve"> </w:t>
            </w:r>
            <w:r w:rsidR="00D76B31">
              <w:rPr>
                <w:rFonts w:ascii="Calibri" w:hAnsi="Calibri"/>
                <w:color w:val="000000"/>
                <w:sz w:val="22"/>
                <w:szCs w:val="22"/>
                <w:lang w:val="en-US"/>
              </w:rPr>
              <w:t xml:space="preserve">When </w:t>
            </w:r>
            <w:r w:rsidR="00D76B31" w:rsidRPr="00194AE9">
              <w:rPr>
                <w:rFonts w:ascii="Calibri" w:hAnsi="Calibri"/>
                <w:b/>
                <w:bCs/>
                <w:color w:val="000000"/>
                <w:sz w:val="22"/>
                <w:szCs w:val="22"/>
                <w:lang w:val="en-US"/>
              </w:rPr>
              <w:t xml:space="preserve">Max Label Qty </w:t>
            </w:r>
            <w:r w:rsidR="00D76B31">
              <w:rPr>
                <w:rFonts w:ascii="Calibri" w:hAnsi="Calibri"/>
                <w:b/>
                <w:bCs/>
                <w:color w:val="000000"/>
                <w:sz w:val="22"/>
                <w:szCs w:val="22"/>
                <w:lang w:val="en-US"/>
              </w:rPr>
              <w:t xml:space="preserve">Before ‘CONTINUE’ Prompt </w:t>
            </w:r>
            <w:r w:rsidR="00D76B31" w:rsidRPr="00424CF2">
              <w:rPr>
                <w:rFonts w:ascii="Calibri" w:hAnsi="Calibri"/>
                <w:color w:val="000000"/>
                <w:sz w:val="22"/>
                <w:szCs w:val="22"/>
                <w:lang w:val="en-US"/>
              </w:rPr>
              <w:t>is</w:t>
            </w:r>
            <w:r w:rsidR="00D76B31" w:rsidRPr="00194AE9">
              <w:rPr>
                <w:rFonts w:ascii="Calibri" w:hAnsi="Calibri"/>
                <w:b/>
                <w:bCs/>
                <w:color w:val="000000"/>
                <w:sz w:val="22"/>
                <w:szCs w:val="22"/>
                <w:lang w:val="en-US"/>
              </w:rPr>
              <w:t xml:space="preserve"> Empty</w:t>
            </w:r>
          </w:p>
          <w:p w14:paraId="6EAE6BF6" w14:textId="30A3486D" w:rsidR="000F0A95" w:rsidRDefault="000F0A95" w:rsidP="00AE68E9">
            <w:pPr>
              <w:tabs>
                <w:tab w:val="left" w:pos="1350"/>
              </w:tabs>
              <w:rPr>
                <w:rFonts w:asciiTheme="minorHAnsi" w:hAnsiTheme="minorHAnsi" w:cstheme="minorHAnsi"/>
                <w:b/>
                <w:bCs/>
              </w:rPr>
            </w:pPr>
            <w:r>
              <w:rPr>
                <w:rFonts w:ascii="Calibri" w:hAnsi="Calibri"/>
                <w:b/>
                <w:bCs/>
                <w:color w:val="000000"/>
                <w:sz w:val="22"/>
                <w:szCs w:val="22"/>
                <w:lang w:val="en-US"/>
              </w:rPr>
              <w:t xml:space="preserve">                       Note: </w:t>
            </w:r>
            <w:r w:rsidRPr="000F0A95">
              <w:rPr>
                <w:rFonts w:ascii="Calibri" w:hAnsi="Calibri"/>
                <w:color w:val="000000"/>
                <w:sz w:val="22"/>
                <w:szCs w:val="22"/>
                <w:lang w:val="en-US"/>
              </w:rPr>
              <w:t xml:space="preserve">Here we need same setup </w:t>
            </w:r>
            <w:proofErr w:type="gramStart"/>
            <w:r w:rsidRPr="000F0A95">
              <w:rPr>
                <w:rFonts w:ascii="Calibri" w:hAnsi="Calibri"/>
                <w:color w:val="000000"/>
                <w:sz w:val="22"/>
                <w:szCs w:val="22"/>
                <w:lang w:val="en-US"/>
              </w:rPr>
              <w:t>than</w:t>
            </w:r>
            <w:proofErr w:type="gramEnd"/>
            <w:r w:rsidRPr="000F0A95">
              <w:rPr>
                <w:rFonts w:ascii="Calibri" w:hAnsi="Calibri"/>
                <w:color w:val="000000"/>
                <w:sz w:val="22"/>
                <w:szCs w:val="22"/>
                <w:lang w:val="en-US"/>
              </w:rPr>
              <w:t xml:space="preserve"> scenario 3</w:t>
            </w:r>
          </w:p>
          <w:p w14:paraId="0FE0A549" w14:textId="3CF34163" w:rsidR="00E338A6" w:rsidRPr="000279FB" w:rsidRDefault="00E338A6" w:rsidP="00E338A6">
            <w:pPr>
              <w:pStyle w:val="NormalWeb"/>
              <w:tabs>
                <w:tab w:val="left" w:pos="1980"/>
              </w:tabs>
              <w:spacing w:before="0" w:after="0"/>
              <w:rPr>
                <w:rFonts w:ascii="Calibri" w:hAnsi="Calibri"/>
                <w:b/>
                <w:bCs/>
                <w:color w:val="000000"/>
                <w:sz w:val="22"/>
                <w:szCs w:val="22"/>
                <w:lang w:val="en-US"/>
              </w:rPr>
            </w:pPr>
          </w:p>
          <w:p w14:paraId="16505F71" w14:textId="77777777" w:rsidR="00AA7D1A" w:rsidRDefault="00AA7D1A" w:rsidP="00D76B31">
            <w:pPr>
              <w:pStyle w:val="NormalWeb"/>
              <w:tabs>
                <w:tab w:val="left" w:pos="1980"/>
              </w:tabs>
              <w:spacing w:before="0" w:after="0"/>
              <w:ind w:left="1080"/>
              <w:rPr>
                <w:rFonts w:ascii="Calibri" w:hAnsi="Calibri"/>
                <w:b/>
                <w:bCs/>
                <w:color w:val="000000"/>
                <w:sz w:val="22"/>
                <w:szCs w:val="22"/>
                <w:lang w:val="en-US"/>
              </w:rPr>
            </w:pPr>
            <w:r>
              <w:rPr>
                <w:rFonts w:ascii="Calibri" w:hAnsi="Calibri"/>
                <w:b/>
                <w:bCs/>
                <w:color w:val="000000"/>
                <w:sz w:val="22"/>
                <w:szCs w:val="22"/>
                <w:lang w:val="en-US"/>
              </w:rPr>
              <w:t>Steps to Replicate:</w:t>
            </w:r>
          </w:p>
          <w:p w14:paraId="68545166" w14:textId="0D09BB9A" w:rsidR="0099212B" w:rsidRDefault="009F4699" w:rsidP="00D76B31">
            <w:pPr>
              <w:pStyle w:val="NormalWeb"/>
              <w:numPr>
                <w:ilvl w:val="0"/>
                <w:numId w:val="23"/>
              </w:numPr>
              <w:tabs>
                <w:tab w:val="left" w:pos="1980"/>
              </w:tabs>
              <w:spacing w:before="0" w:after="0"/>
              <w:ind w:left="1800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Login to Solar</w:t>
            </w:r>
          </w:p>
          <w:p w14:paraId="377B9D5B" w14:textId="183FCA71" w:rsidR="009F4699" w:rsidRDefault="009F4699" w:rsidP="00D76B31">
            <w:pPr>
              <w:pStyle w:val="NormalWeb"/>
              <w:numPr>
                <w:ilvl w:val="0"/>
                <w:numId w:val="23"/>
              </w:numPr>
              <w:tabs>
                <w:tab w:val="left" w:pos="1980"/>
              </w:tabs>
              <w:spacing w:before="0" w:after="0"/>
              <w:ind w:left="1800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Set CR as scenario 3</w:t>
            </w:r>
          </w:p>
          <w:p w14:paraId="3D0B5598" w14:textId="37F33B26" w:rsidR="009F4699" w:rsidRDefault="009F4699" w:rsidP="009F4699">
            <w:pPr>
              <w:pStyle w:val="NormalWeb"/>
              <w:tabs>
                <w:tab w:val="left" w:pos="1980"/>
              </w:tabs>
              <w:spacing w:before="0" w:after="0"/>
              <w:ind w:left="1800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noProof/>
              </w:rPr>
              <w:drawing>
                <wp:inline distT="0" distB="0" distL="0" distR="0" wp14:anchorId="0930E79E" wp14:editId="34323E77">
                  <wp:extent cx="2708031" cy="698012"/>
                  <wp:effectExtent l="0" t="0" r="0" b="6985"/>
                  <wp:docPr id="161830171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81919860" name="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37678" cy="70565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3C97979" w14:textId="55CCAAE6" w:rsidR="009F4699" w:rsidRDefault="009F4699" w:rsidP="00D76B31">
            <w:pPr>
              <w:pStyle w:val="NormalWeb"/>
              <w:numPr>
                <w:ilvl w:val="0"/>
                <w:numId w:val="23"/>
              </w:numPr>
              <w:tabs>
                <w:tab w:val="left" w:pos="1980"/>
              </w:tabs>
              <w:spacing w:before="0" w:after="0"/>
              <w:ind w:left="1800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Repeat steps from scenario 2</w:t>
            </w:r>
          </w:p>
          <w:p w14:paraId="22804F0B" w14:textId="515A3D83" w:rsidR="009F4699" w:rsidRDefault="00211191" w:rsidP="009F4699">
            <w:pPr>
              <w:pStyle w:val="NormalWeb"/>
              <w:tabs>
                <w:tab w:val="left" w:pos="1980"/>
              </w:tabs>
              <w:spacing w:before="0" w:after="0"/>
              <w:ind w:left="1800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noProof/>
              </w:rPr>
              <w:drawing>
                <wp:inline distT="0" distB="0" distL="0" distR="0" wp14:anchorId="77FD4AD5" wp14:editId="4B2CBA40">
                  <wp:extent cx="2723493" cy="1150537"/>
                  <wp:effectExtent l="0" t="0" r="1270" b="0"/>
                  <wp:docPr id="69074506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71678650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30465" cy="115348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211191">
              <w:rPr>
                <w:rFonts w:asciiTheme="minorHAnsi" w:hAnsiTheme="minorHAnsi" w:cstheme="minorHAnsi"/>
                <w:sz w:val="22"/>
                <w:szCs w:val="22"/>
              </w:rPr>
              <w:sym w:font="Wingdings" w:char="F0E8"/>
            </w:r>
            <w:r>
              <w:rPr>
                <w:noProof/>
              </w:rPr>
              <w:drawing>
                <wp:inline distT="0" distB="0" distL="0" distR="0" wp14:anchorId="4ADDFD9F" wp14:editId="5C080760">
                  <wp:extent cx="2544527" cy="1179463"/>
                  <wp:effectExtent l="0" t="0" r="8255" b="1905"/>
                  <wp:docPr id="20809209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8092098" name="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59211" cy="11862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211191">
              <w:rPr>
                <w:rFonts w:asciiTheme="minorHAnsi" w:hAnsiTheme="minorHAnsi" w:cstheme="minorHAnsi"/>
                <w:sz w:val="22"/>
                <w:szCs w:val="22"/>
              </w:rPr>
              <w:sym w:font="Wingdings" w:char="F0E8"/>
            </w:r>
            <w:r w:rsidR="0002532E">
              <w:rPr>
                <w:noProof/>
              </w:rPr>
              <w:drawing>
                <wp:inline distT="0" distB="0" distL="0" distR="0" wp14:anchorId="3A21CF14" wp14:editId="3E1202D0">
                  <wp:extent cx="2176780" cy="1365876"/>
                  <wp:effectExtent l="0" t="0" r="0" b="6350"/>
                  <wp:docPr id="38704362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15287272" name=""/>
                          <pic:cNvPicPr/>
                        </pic:nvPicPr>
                        <pic:blipFill rotWithShape="1">
                          <a:blip r:embed="rId16"/>
                          <a:srcRect t="3184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85692" cy="137146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  <w:r w:rsidR="0002532E" w:rsidRPr="0002532E">
              <w:rPr>
                <w:rFonts w:asciiTheme="minorHAnsi" w:hAnsiTheme="minorHAnsi" w:cstheme="minorHAnsi"/>
                <w:sz w:val="22"/>
                <w:szCs w:val="22"/>
              </w:rPr>
              <w:sym w:font="Wingdings" w:char="F0E8"/>
            </w:r>
            <w:r w:rsidR="0002532E">
              <w:rPr>
                <w:noProof/>
              </w:rPr>
              <w:drawing>
                <wp:inline distT="0" distB="0" distL="0" distR="0" wp14:anchorId="0DF6B66A" wp14:editId="4CC0C298">
                  <wp:extent cx="1618067" cy="508330"/>
                  <wp:effectExtent l="0" t="0" r="1270" b="6350"/>
                  <wp:docPr id="181772305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29015952" name="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31553" cy="51256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98F2364" w14:textId="177CAD60" w:rsidR="00542F74" w:rsidRDefault="00542F74" w:rsidP="00542F74">
            <w:pPr>
              <w:pStyle w:val="NormalWeb"/>
              <w:tabs>
                <w:tab w:val="left" w:pos="3135"/>
              </w:tabs>
              <w:spacing w:before="0" w:after="0"/>
              <w:ind w:left="1440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/>
                <w:bCs/>
                <w:sz w:val="22"/>
                <w:szCs w:val="22"/>
                <w:lang w:val="en-US"/>
              </w:rPr>
              <w:t xml:space="preserve">     </w:t>
            </w:r>
            <w:r w:rsidRPr="002B0CF8">
              <w:rPr>
                <w:rFonts w:asciiTheme="minorHAnsi" w:hAnsiTheme="minorHAnsi" w:cstheme="minorHAnsi"/>
                <w:b/>
                <w:bCs/>
                <w:sz w:val="22"/>
                <w:szCs w:val="22"/>
                <w:lang w:val="en-US"/>
              </w:rPr>
              <w:t>Expected Result:</w:t>
            </w:r>
            <w:r>
              <w:t xml:space="preserve"> *** </w:t>
            </w:r>
            <w:r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 xml:space="preserve">Prompt should be displayed, </w:t>
            </w:r>
            <w:proofErr w:type="gramStart"/>
            <w:r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If</w:t>
            </w:r>
            <w:proofErr w:type="gramEnd"/>
            <w:r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 xml:space="preserve"> select </w:t>
            </w:r>
            <w:proofErr w:type="gramStart"/>
            <w:r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YES</w:t>
            </w:r>
            <w:proofErr w:type="gramEnd"/>
            <w:r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 xml:space="preserve"> the labels are printed***</w:t>
            </w:r>
          </w:p>
          <w:p w14:paraId="365CCD3C" w14:textId="77777777" w:rsidR="0029320F" w:rsidRDefault="0029320F" w:rsidP="00B21A4C">
            <w:pPr>
              <w:tabs>
                <w:tab w:val="left" w:pos="1350"/>
              </w:tabs>
              <w:rPr>
                <w:lang w:val="en-US"/>
              </w:rPr>
            </w:pPr>
          </w:p>
          <w:p w14:paraId="0244AFB8" w14:textId="31E7E275" w:rsidR="00164053" w:rsidRPr="00164053" w:rsidRDefault="00D54F84" w:rsidP="00164053">
            <w:pPr>
              <w:tabs>
                <w:tab w:val="left" w:pos="1350"/>
              </w:tabs>
              <w:rPr>
                <w:rFonts w:ascii="Calibri" w:hAnsi="Calibri"/>
                <w:b/>
                <w:bCs/>
                <w:color w:val="000000"/>
                <w:sz w:val="22"/>
                <w:szCs w:val="22"/>
              </w:rPr>
            </w:pPr>
            <w:r w:rsidRPr="007E56F0">
              <w:rPr>
                <w:rFonts w:asciiTheme="minorHAnsi" w:hAnsiTheme="minorHAnsi" w:cstheme="minorHAnsi"/>
                <w:b/>
                <w:bCs/>
                <w:u w:val="single"/>
                <w:lang w:val="en-US"/>
              </w:rPr>
              <w:t xml:space="preserve">Scenario </w:t>
            </w:r>
            <w:r w:rsidR="00162E9D">
              <w:rPr>
                <w:rFonts w:asciiTheme="minorHAnsi" w:hAnsiTheme="minorHAnsi" w:cstheme="minorHAnsi"/>
                <w:b/>
                <w:bCs/>
                <w:u w:val="single"/>
                <w:lang w:val="en-US"/>
              </w:rPr>
              <w:t>5</w:t>
            </w:r>
            <w:r w:rsidRPr="007E56F0">
              <w:rPr>
                <w:rFonts w:asciiTheme="minorHAnsi" w:hAnsiTheme="minorHAnsi" w:cstheme="minorHAnsi"/>
                <w:b/>
                <w:bCs/>
                <w:u w:val="single"/>
                <w:lang w:val="en-US"/>
              </w:rPr>
              <w:t>:</w:t>
            </w:r>
            <w:r>
              <w:rPr>
                <w:b/>
                <w:bCs/>
                <w:u w:val="single"/>
                <w:lang w:val="en-US"/>
              </w:rPr>
              <w:t xml:space="preserve"> </w:t>
            </w:r>
            <w:r w:rsidR="00B63FD8" w:rsidRPr="00720195">
              <w:rPr>
                <w:rFonts w:ascii="Calibri" w:hAnsi="Calibri"/>
                <w:color w:val="000000"/>
                <w:sz w:val="22"/>
                <w:szCs w:val="22"/>
                <w:lang w:val="en-US"/>
              </w:rPr>
              <w:t xml:space="preserve">Verify Print Label </w:t>
            </w:r>
            <w:r w:rsidR="00B63FD8">
              <w:rPr>
                <w:rFonts w:ascii="Calibri" w:hAnsi="Calibri"/>
                <w:color w:val="000000"/>
                <w:sz w:val="22"/>
                <w:szCs w:val="22"/>
                <w:lang w:val="en-US"/>
              </w:rPr>
              <w:t xml:space="preserve">when </w:t>
            </w:r>
            <w:r w:rsidR="00B63FD8" w:rsidRPr="00194AE9">
              <w:rPr>
                <w:rFonts w:ascii="Calibri" w:hAnsi="Calibri"/>
                <w:b/>
                <w:bCs/>
                <w:color w:val="000000"/>
                <w:sz w:val="22"/>
                <w:szCs w:val="22"/>
                <w:lang w:val="en-US"/>
              </w:rPr>
              <w:t xml:space="preserve">Max Label Qty Before (Y/N) Warning </w:t>
            </w:r>
            <w:r w:rsidR="00B63FD8" w:rsidRPr="00D01437">
              <w:rPr>
                <w:rFonts w:ascii="Calibri" w:hAnsi="Calibri"/>
                <w:color w:val="000000"/>
                <w:sz w:val="22"/>
                <w:szCs w:val="22"/>
                <w:lang w:val="en-US"/>
              </w:rPr>
              <w:t>qty</w:t>
            </w:r>
            <w:r w:rsidR="00B63FD8">
              <w:rPr>
                <w:rFonts w:ascii="Calibri" w:hAnsi="Calibri"/>
                <w:color w:val="000000"/>
                <w:sz w:val="22"/>
                <w:szCs w:val="22"/>
                <w:lang w:val="en-US"/>
              </w:rPr>
              <w:t xml:space="preserve"> and</w:t>
            </w:r>
            <w:r w:rsidR="00B63FD8">
              <w:rPr>
                <w:rFonts w:ascii="Calibri" w:hAnsi="Calibri"/>
                <w:b/>
                <w:bCs/>
                <w:color w:val="000000"/>
                <w:sz w:val="22"/>
                <w:szCs w:val="22"/>
                <w:lang w:val="en-US"/>
              </w:rPr>
              <w:t xml:space="preserve"> </w:t>
            </w:r>
            <w:r w:rsidR="00B63FD8" w:rsidRPr="00194AE9">
              <w:rPr>
                <w:rFonts w:ascii="Calibri" w:hAnsi="Calibri"/>
                <w:b/>
                <w:bCs/>
                <w:color w:val="000000"/>
                <w:sz w:val="22"/>
                <w:szCs w:val="22"/>
                <w:lang w:val="en-US"/>
              </w:rPr>
              <w:t xml:space="preserve">Max Label Qty </w:t>
            </w:r>
            <w:r w:rsidR="00B63FD8">
              <w:rPr>
                <w:rFonts w:ascii="Calibri" w:hAnsi="Calibri"/>
                <w:b/>
                <w:bCs/>
                <w:color w:val="000000"/>
                <w:sz w:val="22"/>
                <w:szCs w:val="22"/>
                <w:lang w:val="en-US"/>
              </w:rPr>
              <w:t xml:space="preserve">Before ‘CONTINUE’ Prompt </w:t>
            </w:r>
            <w:r w:rsidR="00B63FD8" w:rsidRPr="00926EF6">
              <w:rPr>
                <w:rFonts w:ascii="Calibri" w:hAnsi="Calibri"/>
                <w:color w:val="000000"/>
                <w:sz w:val="22"/>
                <w:szCs w:val="22"/>
                <w:lang w:val="en-US"/>
              </w:rPr>
              <w:t>qty</w:t>
            </w:r>
            <w:r w:rsidR="00B63FD8">
              <w:rPr>
                <w:rFonts w:ascii="Calibri" w:hAnsi="Calibri"/>
                <w:b/>
                <w:bCs/>
                <w:color w:val="000000"/>
                <w:sz w:val="22"/>
                <w:szCs w:val="22"/>
                <w:lang w:val="en-US"/>
              </w:rPr>
              <w:t xml:space="preserve"> </w:t>
            </w:r>
            <w:r w:rsidR="00B63FD8">
              <w:rPr>
                <w:rFonts w:ascii="Calibri" w:hAnsi="Calibri"/>
                <w:color w:val="000000"/>
                <w:sz w:val="22"/>
                <w:szCs w:val="22"/>
                <w:lang w:val="en-US"/>
              </w:rPr>
              <w:t>are Empty</w:t>
            </w:r>
          </w:p>
          <w:p w14:paraId="4A684EA3" w14:textId="77777777" w:rsidR="00335B5C" w:rsidRDefault="00335B5C" w:rsidP="00D54F84">
            <w:pPr>
              <w:tabs>
                <w:tab w:val="left" w:pos="1350"/>
              </w:tabs>
              <w:rPr>
                <w:rFonts w:ascii="Calibri" w:hAnsi="Calibri"/>
                <w:b/>
                <w:bCs/>
                <w:color w:val="000000"/>
                <w:sz w:val="22"/>
                <w:szCs w:val="22"/>
                <w:lang w:val="en-US"/>
              </w:rPr>
            </w:pPr>
          </w:p>
          <w:p w14:paraId="5A0C76B1" w14:textId="77777777" w:rsidR="00D54F84" w:rsidRDefault="00D54F84" w:rsidP="00B63FD8">
            <w:pPr>
              <w:tabs>
                <w:tab w:val="left" w:pos="1350"/>
              </w:tabs>
              <w:ind w:left="1350"/>
              <w:rPr>
                <w:rFonts w:ascii="Calibri" w:hAnsi="Calibri"/>
                <w:b/>
                <w:bCs/>
                <w:color w:val="000000"/>
                <w:sz w:val="22"/>
                <w:szCs w:val="22"/>
                <w:lang w:val="en-US"/>
              </w:rPr>
            </w:pPr>
            <w:r>
              <w:rPr>
                <w:rFonts w:ascii="Calibri" w:hAnsi="Calibri"/>
                <w:b/>
                <w:bCs/>
                <w:color w:val="000000"/>
                <w:sz w:val="22"/>
                <w:szCs w:val="22"/>
                <w:lang w:val="en-US"/>
              </w:rPr>
              <w:t>Steps to Replicate:</w:t>
            </w:r>
          </w:p>
          <w:p w14:paraId="39A03171" w14:textId="77777777" w:rsidR="00A548FC" w:rsidRPr="00A548FC" w:rsidRDefault="00A548FC" w:rsidP="00A548FC">
            <w:pPr>
              <w:numPr>
                <w:ilvl w:val="0"/>
                <w:numId w:val="35"/>
              </w:numPr>
              <w:tabs>
                <w:tab w:val="left" w:pos="1350"/>
              </w:tabs>
              <w:ind w:left="2070"/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  <w:r w:rsidRPr="00A548FC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Log in to Solar</w:t>
            </w:r>
          </w:p>
          <w:p w14:paraId="51957BF7" w14:textId="77777777" w:rsidR="00A548FC" w:rsidRDefault="00A548FC" w:rsidP="00A548FC">
            <w:pPr>
              <w:numPr>
                <w:ilvl w:val="0"/>
                <w:numId w:val="35"/>
              </w:numPr>
              <w:tabs>
                <w:tab w:val="left" w:pos="1350"/>
              </w:tabs>
              <w:ind w:left="2070"/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  <w:r w:rsidRPr="00A548FC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Change CR Label Print Quantity Control to set as follows:</w:t>
            </w:r>
          </w:p>
          <w:p w14:paraId="28BB27E0" w14:textId="332149FE" w:rsidR="00A548FC" w:rsidRPr="00A548FC" w:rsidRDefault="007D7B44" w:rsidP="00A548FC">
            <w:pPr>
              <w:tabs>
                <w:tab w:val="left" w:pos="1350"/>
              </w:tabs>
              <w:ind w:left="2070"/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  <w:r>
              <w:rPr>
                <w:noProof/>
              </w:rPr>
              <w:drawing>
                <wp:inline distT="0" distB="0" distL="0" distR="0" wp14:anchorId="1F206CB8" wp14:editId="39F78159">
                  <wp:extent cx="3990476" cy="1028571"/>
                  <wp:effectExtent l="0" t="0" r="0" b="635"/>
                  <wp:docPr id="131948202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19482025" name="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90476" cy="102857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EC18A3F" w14:textId="77777777" w:rsidR="00A548FC" w:rsidRPr="00A548FC" w:rsidRDefault="00A548FC" w:rsidP="00A548FC">
            <w:pPr>
              <w:numPr>
                <w:ilvl w:val="0"/>
                <w:numId w:val="35"/>
              </w:numPr>
              <w:tabs>
                <w:tab w:val="left" w:pos="1350"/>
              </w:tabs>
              <w:ind w:left="2070"/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  <w:r w:rsidRPr="00A548FC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 xml:space="preserve">Save and </w:t>
            </w:r>
            <w:proofErr w:type="gramStart"/>
            <w:r w:rsidRPr="00A548FC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exit</w:t>
            </w:r>
            <w:proofErr w:type="gramEnd"/>
          </w:p>
          <w:p w14:paraId="4256ECDC" w14:textId="6A08444A" w:rsidR="00164053" w:rsidRDefault="007D7B44" w:rsidP="00B63FD8">
            <w:pPr>
              <w:numPr>
                <w:ilvl w:val="0"/>
                <w:numId w:val="35"/>
              </w:numPr>
              <w:tabs>
                <w:tab w:val="left" w:pos="1350"/>
              </w:tabs>
              <w:ind w:left="2070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Login to W</w:t>
            </w:r>
            <w:r w:rsidR="00F31229">
              <w:rPr>
                <w:rFonts w:asciiTheme="minorHAnsi" w:hAnsiTheme="minorHAnsi" w:cstheme="minorHAnsi"/>
                <w:sz w:val="22"/>
                <w:szCs w:val="22"/>
              </w:rPr>
              <w:t>MW</w:t>
            </w:r>
          </w:p>
          <w:p w14:paraId="5F0A1DF6" w14:textId="015818E3" w:rsidR="00F31229" w:rsidRPr="00F31229" w:rsidRDefault="00F31229" w:rsidP="00F31229">
            <w:pPr>
              <w:numPr>
                <w:ilvl w:val="0"/>
                <w:numId w:val="35"/>
              </w:numPr>
              <w:tabs>
                <w:tab w:val="left" w:pos="1350"/>
              </w:tabs>
              <w:ind w:left="2070"/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  <w:r w:rsidRPr="00F31229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Go to Picking card.</w:t>
            </w:r>
          </w:p>
          <w:p w14:paraId="222C48AD" w14:textId="101649E3" w:rsidR="00F31229" w:rsidRPr="00F31229" w:rsidRDefault="00F31229" w:rsidP="00F31229">
            <w:pPr>
              <w:numPr>
                <w:ilvl w:val="0"/>
                <w:numId w:val="35"/>
              </w:numPr>
              <w:tabs>
                <w:tab w:val="left" w:pos="1350"/>
              </w:tabs>
              <w:ind w:left="2070"/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  <w:r w:rsidRPr="00F31229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Click 3-dot menu → Print Labels.</w:t>
            </w:r>
          </w:p>
          <w:p w14:paraId="17ECD451" w14:textId="56ED86D4" w:rsidR="00F31229" w:rsidRDefault="00F31229" w:rsidP="00F31229">
            <w:pPr>
              <w:numPr>
                <w:ilvl w:val="0"/>
                <w:numId w:val="35"/>
              </w:numPr>
              <w:tabs>
                <w:tab w:val="left" w:pos="1350"/>
              </w:tabs>
              <w:ind w:left="2070"/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  <w:r w:rsidRPr="00F31229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 xml:space="preserve">Enter quantity = </w:t>
            </w:r>
            <w:r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6</w:t>
            </w:r>
          </w:p>
          <w:p w14:paraId="305FFDF0" w14:textId="0929DBA0" w:rsidR="00F31229" w:rsidRDefault="002427E9" w:rsidP="00F31229">
            <w:pPr>
              <w:tabs>
                <w:tab w:val="left" w:pos="1350"/>
              </w:tabs>
              <w:ind w:left="2070"/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  <w:r>
              <w:rPr>
                <w:noProof/>
              </w:rPr>
              <w:drawing>
                <wp:inline distT="0" distB="0" distL="0" distR="0" wp14:anchorId="7D75338A" wp14:editId="1447339D">
                  <wp:extent cx="2723493" cy="1150537"/>
                  <wp:effectExtent l="0" t="0" r="1270" b="0"/>
                  <wp:docPr id="113741866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71678650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30465" cy="115348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2427E9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sym w:font="Wingdings" w:char="F0E8"/>
            </w:r>
            <w:r w:rsidR="00C17CE4">
              <w:rPr>
                <w:noProof/>
              </w:rPr>
              <w:drawing>
                <wp:inline distT="0" distB="0" distL="0" distR="0" wp14:anchorId="68C6B6A9" wp14:editId="2A5A726C">
                  <wp:extent cx="2176780" cy="1365876"/>
                  <wp:effectExtent l="0" t="0" r="0" b="6350"/>
                  <wp:docPr id="200094489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15287272" name=""/>
                          <pic:cNvPicPr/>
                        </pic:nvPicPr>
                        <pic:blipFill rotWithShape="1">
                          <a:blip r:embed="rId16"/>
                          <a:srcRect t="3184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85692" cy="137146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  <w:r w:rsidR="00C17CE4" w:rsidRPr="00C17CE4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sym w:font="Wingdings" w:char="F0E8"/>
            </w:r>
            <w:r w:rsidR="00C17CE4">
              <w:rPr>
                <w:noProof/>
              </w:rPr>
              <w:drawing>
                <wp:inline distT="0" distB="0" distL="0" distR="0" wp14:anchorId="25DB4046" wp14:editId="673D8B47">
                  <wp:extent cx="1618067" cy="508330"/>
                  <wp:effectExtent l="0" t="0" r="1270" b="6350"/>
                  <wp:docPr id="137464598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29015952" name="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31553" cy="51256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C755FBF" w14:textId="65F448D1" w:rsidR="00C17CE4" w:rsidRDefault="00C17CE4" w:rsidP="00F31229">
            <w:pPr>
              <w:tabs>
                <w:tab w:val="left" w:pos="1350"/>
              </w:tabs>
              <w:ind w:left="2070"/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  <w:r w:rsidRPr="002B0CF8">
              <w:rPr>
                <w:rFonts w:asciiTheme="minorHAnsi" w:hAnsiTheme="minorHAnsi" w:cstheme="minorHAnsi"/>
                <w:b/>
                <w:bCs/>
                <w:sz w:val="22"/>
                <w:szCs w:val="22"/>
                <w:lang w:val="en-US"/>
              </w:rPr>
              <w:t>Expected Result:</w:t>
            </w:r>
            <w:r>
              <w:t xml:space="preserve"> ***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Labels Successfully printed without any prompt, no error message</w:t>
            </w:r>
            <w:r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 xml:space="preserve"> </w:t>
            </w:r>
            <w:r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***</w:t>
            </w:r>
          </w:p>
          <w:p w14:paraId="1FDE4596" w14:textId="0A10854B" w:rsidR="00D4535C" w:rsidRDefault="009777EF" w:rsidP="00096E04">
            <w:pPr>
              <w:pStyle w:val="NormalWeb"/>
              <w:tabs>
                <w:tab w:val="left" w:pos="1980"/>
              </w:tabs>
              <w:spacing w:before="0" w:after="0"/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  <w:r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 xml:space="preserve"> </w:t>
            </w:r>
          </w:p>
          <w:p w14:paraId="348B1A0D" w14:textId="77777777" w:rsidR="001663A7" w:rsidRDefault="001663A7" w:rsidP="005B122F">
            <w:pPr>
              <w:tabs>
                <w:tab w:val="left" w:pos="1350"/>
              </w:tabs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</w:p>
          <w:p w14:paraId="72EF2819" w14:textId="1D142E07" w:rsidR="000F1B14" w:rsidRDefault="000F1B14" w:rsidP="000F1B14">
            <w:pPr>
              <w:tabs>
                <w:tab w:val="left" w:pos="1350"/>
              </w:tabs>
              <w:rPr>
                <w:rFonts w:ascii="Calibri" w:hAnsi="Calibri"/>
                <w:b/>
                <w:bCs/>
                <w:color w:val="000000"/>
                <w:sz w:val="22"/>
                <w:szCs w:val="22"/>
                <w:lang w:val="en-US"/>
              </w:rPr>
            </w:pPr>
            <w:r w:rsidRPr="007E56F0">
              <w:rPr>
                <w:rFonts w:asciiTheme="minorHAnsi" w:hAnsiTheme="minorHAnsi" w:cstheme="minorHAnsi"/>
                <w:b/>
                <w:bCs/>
                <w:u w:val="single"/>
                <w:lang w:val="en-US"/>
              </w:rPr>
              <w:t xml:space="preserve">Scenario </w:t>
            </w:r>
            <w:r>
              <w:rPr>
                <w:rFonts w:asciiTheme="minorHAnsi" w:hAnsiTheme="minorHAnsi" w:cstheme="minorHAnsi"/>
                <w:b/>
                <w:bCs/>
                <w:u w:val="single"/>
                <w:lang w:val="en-US"/>
              </w:rPr>
              <w:t>6</w:t>
            </w:r>
            <w:r w:rsidRPr="007E56F0">
              <w:rPr>
                <w:rFonts w:asciiTheme="minorHAnsi" w:hAnsiTheme="minorHAnsi" w:cstheme="minorHAnsi"/>
                <w:b/>
                <w:bCs/>
                <w:u w:val="single"/>
                <w:lang w:val="en-US"/>
              </w:rPr>
              <w:t>:</w:t>
            </w:r>
            <w:r>
              <w:rPr>
                <w:b/>
                <w:bCs/>
                <w:u w:val="single"/>
                <w:lang w:val="en-US"/>
              </w:rPr>
              <w:t xml:space="preserve"> </w:t>
            </w:r>
            <w:r w:rsidR="00BB0FCF">
              <w:rPr>
                <w:rFonts w:ascii="Calibri" w:hAnsi="Calibri"/>
                <w:color w:val="000000"/>
                <w:sz w:val="22"/>
                <w:szCs w:val="22"/>
                <w:lang w:val="en-US"/>
              </w:rPr>
              <w:t xml:space="preserve">Verify Print Label when CR </w:t>
            </w:r>
            <w:r w:rsidR="00BB0FCF" w:rsidRPr="00DA24B9">
              <w:rPr>
                <w:rFonts w:ascii="Calibri" w:hAnsi="Calibri"/>
                <w:b/>
                <w:bCs/>
                <w:color w:val="000000"/>
                <w:sz w:val="22"/>
                <w:szCs w:val="22"/>
                <w:lang w:val="en-US"/>
              </w:rPr>
              <w:t xml:space="preserve">RF Picking Label </w:t>
            </w:r>
            <w:r w:rsidR="00BB0FCF" w:rsidRPr="00BB0FCF">
              <w:rPr>
                <w:rFonts w:ascii="Calibri" w:hAnsi="Calibri"/>
                <w:b/>
                <w:bCs/>
                <w:color w:val="000000"/>
                <w:sz w:val="22"/>
                <w:szCs w:val="22"/>
                <w:lang w:val="en-US"/>
              </w:rPr>
              <w:t xml:space="preserve">Format </w:t>
            </w:r>
            <w:r w:rsidR="00BB0FCF" w:rsidRPr="00BB0FCF">
              <w:rPr>
                <w:rFonts w:ascii="Calibri" w:hAnsi="Calibri"/>
                <w:color w:val="000000"/>
                <w:sz w:val="22"/>
                <w:szCs w:val="22"/>
                <w:lang w:val="en-US"/>
              </w:rPr>
              <w:t>is</w:t>
            </w:r>
            <w:r w:rsidR="00BB0FCF" w:rsidRPr="00DA24B9">
              <w:rPr>
                <w:rFonts w:ascii="Calibri" w:hAnsi="Calibri"/>
                <w:b/>
                <w:bCs/>
                <w:color w:val="000000"/>
                <w:sz w:val="22"/>
                <w:szCs w:val="22"/>
                <w:lang w:val="en-US"/>
              </w:rPr>
              <w:t xml:space="preserve"> empty</w:t>
            </w:r>
          </w:p>
          <w:p w14:paraId="57559B95" w14:textId="77777777" w:rsidR="000F1B14" w:rsidRDefault="000F1B14" w:rsidP="000F1B14">
            <w:pPr>
              <w:tabs>
                <w:tab w:val="left" w:pos="1350"/>
              </w:tabs>
              <w:rPr>
                <w:rFonts w:ascii="Calibri" w:hAnsi="Calibri"/>
                <w:b/>
                <w:bCs/>
                <w:color w:val="000000"/>
                <w:sz w:val="22"/>
                <w:szCs w:val="22"/>
                <w:lang w:val="en-US"/>
              </w:rPr>
            </w:pPr>
          </w:p>
          <w:p w14:paraId="0A3E7B2C" w14:textId="77777777" w:rsidR="000F1B14" w:rsidRDefault="000F1B14" w:rsidP="00FE53C4">
            <w:pPr>
              <w:tabs>
                <w:tab w:val="left" w:pos="1350"/>
              </w:tabs>
              <w:ind w:left="1350"/>
              <w:rPr>
                <w:rFonts w:ascii="Calibri" w:hAnsi="Calibri"/>
                <w:b/>
                <w:bCs/>
                <w:color w:val="000000"/>
                <w:sz w:val="22"/>
                <w:szCs w:val="22"/>
                <w:lang w:val="en-US"/>
              </w:rPr>
            </w:pPr>
            <w:r>
              <w:rPr>
                <w:rFonts w:ascii="Calibri" w:hAnsi="Calibri"/>
                <w:b/>
                <w:bCs/>
                <w:color w:val="000000"/>
                <w:sz w:val="22"/>
                <w:szCs w:val="22"/>
                <w:lang w:val="en-US"/>
              </w:rPr>
              <w:t>Steps to Replicate:</w:t>
            </w:r>
          </w:p>
          <w:p w14:paraId="1815015A" w14:textId="682B23D5" w:rsidR="007D7B44" w:rsidRDefault="00A05CC4" w:rsidP="00FE53C4">
            <w:pPr>
              <w:numPr>
                <w:ilvl w:val="0"/>
                <w:numId w:val="39"/>
              </w:numPr>
              <w:tabs>
                <w:tab w:val="left" w:pos="1350"/>
              </w:tabs>
              <w:ind w:left="2070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Login to Solar</w:t>
            </w:r>
          </w:p>
          <w:p w14:paraId="5FD63BCE" w14:textId="313B82AD" w:rsidR="00A05CC4" w:rsidRPr="009D0043" w:rsidRDefault="00A05CC4" w:rsidP="00FE53C4">
            <w:pPr>
              <w:numPr>
                <w:ilvl w:val="0"/>
                <w:numId w:val="39"/>
              </w:numPr>
              <w:tabs>
                <w:tab w:val="left" w:pos="1350"/>
              </w:tabs>
              <w:ind w:left="2070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Go to Control Maintenance and open CR </w:t>
            </w:r>
            <w:r w:rsidRPr="00DA24B9">
              <w:rPr>
                <w:rFonts w:ascii="Calibri" w:hAnsi="Calibri"/>
                <w:b/>
                <w:bCs/>
                <w:color w:val="000000"/>
                <w:sz w:val="22"/>
                <w:szCs w:val="22"/>
                <w:lang w:val="en-US"/>
              </w:rPr>
              <w:t xml:space="preserve">RF Picking Label </w:t>
            </w:r>
            <w:r w:rsidRPr="00BB0FCF">
              <w:rPr>
                <w:rFonts w:ascii="Calibri" w:hAnsi="Calibri"/>
                <w:b/>
                <w:bCs/>
                <w:color w:val="000000"/>
                <w:sz w:val="22"/>
                <w:szCs w:val="22"/>
                <w:lang w:val="en-US"/>
              </w:rPr>
              <w:t>Format</w:t>
            </w:r>
          </w:p>
          <w:p w14:paraId="39371161" w14:textId="7F89013B" w:rsidR="009D0043" w:rsidRPr="00CC1FAE" w:rsidRDefault="009D0043" w:rsidP="00FE53C4">
            <w:pPr>
              <w:numPr>
                <w:ilvl w:val="0"/>
                <w:numId w:val="39"/>
              </w:numPr>
              <w:tabs>
                <w:tab w:val="left" w:pos="1350"/>
              </w:tabs>
              <w:ind w:left="2070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  <w:lang w:val="en-US"/>
              </w:rPr>
              <w:t>Set the CR Empty and save</w:t>
            </w:r>
          </w:p>
          <w:p w14:paraId="188476A7" w14:textId="0E09EBD5" w:rsidR="00CC1FAE" w:rsidRPr="009D0043" w:rsidRDefault="00CC1FAE" w:rsidP="00CC1FAE">
            <w:pPr>
              <w:tabs>
                <w:tab w:val="left" w:pos="1350"/>
              </w:tabs>
              <w:ind w:left="2070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2DA8F371" wp14:editId="4E416CE3">
                  <wp:extent cx="3514298" cy="759371"/>
                  <wp:effectExtent l="0" t="0" r="0" b="3175"/>
                  <wp:docPr id="53827681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38276814" name="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24890" cy="7616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48722D5" w14:textId="77777777" w:rsidR="009D0043" w:rsidRPr="009D0043" w:rsidRDefault="009D0043" w:rsidP="00FE53C4">
            <w:pPr>
              <w:tabs>
                <w:tab w:val="left" w:pos="1350"/>
              </w:tabs>
              <w:ind w:left="2070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710CFBDA" w14:textId="3992BF68" w:rsidR="009D0043" w:rsidRDefault="009D0043" w:rsidP="00FE53C4">
            <w:pPr>
              <w:numPr>
                <w:ilvl w:val="0"/>
                <w:numId w:val="39"/>
              </w:numPr>
              <w:tabs>
                <w:tab w:val="left" w:pos="1350"/>
              </w:tabs>
              <w:ind w:left="2070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Go to Picking</w:t>
            </w:r>
            <w:r w:rsidR="007B722C">
              <w:rPr>
                <w:rFonts w:asciiTheme="minorHAnsi" w:hAnsiTheme="minorHAnsi" w:cstheme="minorHAnsi"/>
                <w:sz w:val="22"/>
                <w:szCs w:val="22"/>
              </w:rPr>
              <w:t xml:space="preserve"> screen</w:t>
            </w:r>
          </w:p>
          <w:p w14:paraId="78E1885F" w14:textId="5C317972" w:rsidR="007D7B44" w:rsidRPr="00164053" w:rsidRDefault="007D7B44" w:rsidP="00FE53C4">
            <w:pPr>
              <w:numPr>
                <w:ilvl w:val="0"/>
                <w:numId w:val="39"/>
              </w:numPr>
              <w:tabs>
                <w:tab w:val="left" w:pos="1350"/>
              </w:tabs>
              <w:ind w:left="2070"/>
              <w:rPr>
                <w:rFonts w:asciiTheme="minorHAnsi" w:hAnsiTheme="minorHAnsi" w:cstheme="minorHAnsi"/>
                <w:sz w:val="22"/>
                <w:szCs w:val="22"/>
              </w:rPr>
            </w:pPr>
            <w:r w:rsidRPr="00164053">
              <w:rPr>
                <w:rFonts w:asciiTheme="minorHAnsi" w:hAnsiTheme="minorHAnsi" w:cstheme="minorHAnsi"/>
                <w:sz w:val="22"/>
                <w:szCs w:val="22"/>
              </w:rPr>
              <w:t>Click 3-dot menu → Print Labels.</w:t>
            </w:r>
          </w:p>
          <w:p w14:paraId="7F39AAEE" w14:textId="392DEF6F" w:rsidR="007D7B44" w:rsidRDefault="007D7B44" w:rsidP="00FE53C4">
            <w:pPr>
              <w:numPr>
                <w:ilvl w:val="0"/>
                <w:numId w:val="39"/>
              </w:numPr>
              <w:tabs>
                <w:tab w:val="left" w:pos="1350"/>
              </w:tabs>
              <w:ind w:left="2070"/>
              <w:rPr>
                <w:rFonts w:asciiTheme="minorHAnsi" w:hAnsiTheme="minorHAnsi" w:cstheme="minorHAnsi"/>
                <w:sz w:val="22"/>
                <w:szCs w:val="22"/>
              </w:rPr>
            </w:pPr>
            <w:r w:rsidRPr="00164053">
              <w:rPr>
                <w:rFonts w:asciiTheme="minorHAnsi" w:hAnsiTheme="minorHAnsi" w:cstheme="minorHAnsi"/>
                <w:sz w:val="22"/>
                <w:szCs w:val="22"/>
              </w:rPr>
              <w:t xml:space="preserve">Enter quantity = </w:t>
            </w:r>
            <w:r w:rsidR="007B722C">
              <w:rPr>
                <w:rFonts w:asciiTheme="minorHAnsi" w:hAnsiTheme="minorHAnsi" w:cstheme="minorHAnsi"/>
                <w:sz w:val="22"/>
                <w:szCs w:val="22"/>
              </w:rPr>
              <w:t>1</w:t>
            </w:r>
          </w:p>
          <w:p w14:paraId="2B8A9DEE" w14:textId="5C275276" w:rsidR="00B703FA" w:rsidRDefault="00B703FA" w:rsidP="00B703FA">
            <w:pPr>
              <w:tabs>
                <w:tab w:val="left" w:pos="1350"/>
              </w:tabs>
              <w:ind w:left="2070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noProof/>
              </w:rPr>
              <w:drawing>
                <wp:inline distT="0" distB="0" distL="0" distR="0" wp14:anchorId="1FD189DB" wp14:editId="6BF13B43">
                  <wp:extent cx="3302758" cy="1469510"/>
                  <wp:effectExtent l="0" t="0" r="0" b="0"/>
                  <wp:docPr id="145591771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55917716" name="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08508" cy="147206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3E34BF" w:rsidRPr="003E34BF">
              <w:rPr>
                <w:rFonts w:asciiTheme="minorHAnsi" w:hAnsiTheme="minorHAnsi" w:cstheme="minorHAnsi"/>
                <w:sz w:val="22"/>
                <w:szCs w:val="22"/>
              </w:rPr>
              <w:sym w:font="Wingdings" w:char="F0E8"/>
            </w:r>
            <w:r w:rsidR="003E34BF">
              <w:rPr>
                <w:noProof/>
              </w:rPr>
              <w:t xml:space="preserve"> </w:t>
            </w:r>
          </w:p>
          <w:p w14:paraId="22BD63A8" w14:textId="3B9D4EF1" w:rsidR="00777D53" w:rsidRDefault="007B722C" w:rsidP="00FE53C4">
            <w:pPr>
              <w:numPr>
                <w:ilvl w:val="0"/>
                <w:numId w:val="39"/>
              </w:numPr>
              <w:tabs>
                <w:tab w:val="left" w:pos="1350"/>
              </w:tabs>
              <w:ind w:left="2070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Press Continue</w:t>
            </w:r>
          </w:p>
          <w:p w14:paraId="4A8C8284" w14:textId="039F1CC6" w:rsidR="00A22130" w:rsidRDefault="00A22130" w:rsidP="00A22130">
            <w:pPr>
              <w:tabs>
                <w:tab w:val="left" w:pos="1350"/>
              </w:tabs>
              <w:ind w:left="1710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noProof/>
              </w:rPr>
              <w:drawing>
                <wp:inline distT="0" distB="0" distL="0" distR="0" wp14:anchorId="3DCB085C" wp14:editId="310C73A9">
                  <wp:extent cx="1778333" cy="580030"/>
                  <wp:effectExtent l="0" t="0" r="0" b="0"/>
                  <wp:docPr id="141485845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14858455" name="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90041" cy="58384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3E34BF">
              <w:rPr>
                <w:rFonts w:asciiTheme="minorHAnsi" w:hAnsiTheme="minorHAnsi" w:cstheme="minorHAnsi"/>
                <w:sz w:val="22"/>
                <w:szCs w:val="22"/>
              </w:rPr>
              <w:sym w:font="Wingdings" w:char="F0E8"/>
            </w:r>
            <w:r>
              <w:rPr>
                <w:noProof/>
              </w:rPr>
              <w:t xml:space="preserve"> </w:t>
            </w:r>
            <w:r>
              <w:rPr>
                <w:noProof/>
              </w:rPr>
              <w:drawing>
                <wp:inline distT="0" distB="0" distL="0" distR="0" wp14:anchorId="51B05657" wp14:editId="74ED3AFE">
                  <wp:extent cx="2511186" cy="1599417"/>
                  <wp:effectExtent l="0" t="0" r="3810" b="1270"/>
                  <wp:docPr id="212593446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25934464" name="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22670" cy="160673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25EBD39" w14:textId="2DB7B7B5" w:rsidR="00A22130" w:rsidRDefault="00A22130" w:rsidP="00A22130">
            <w:pPr>
              <w:numPr>
                <w:ilvl w:val="0"/>
                <w:numId w:val="39"/>
              </w:numPr>
              <w:tabs>
                <w:tab w:val="left" w:pos="1350"/>
              </w:tabs>
              <w:ind w:left="2070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Press Print</w:t>
            </w:r>
          </w:p>
          <w:p w14:paraId="16DD8B88" w14:textId="2A510FC6" w:rsidR="00A22130" w:rsidRDefault="00A22130" w:rsidP="00A22130">
            <w:pPr>
              <w:tabs>
                <w:tab w:val="left" w:pos="1350"/>
              </w:tabs>
              <w:ind w:left="2070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noProof/>
              </w:rPr>
              <w:drawing>
                <wp:inline distT="0" distB="0" distL="0" distR="0" wp14:anchorId="02D6FA7F" wp14:editId="0C548C44">
                  <wp:extent cx="2871376" cy="1034239"/>
                  <wp:effectExtent l="0" t="0" r="5715" b="0"/>
                  <wp:docPr id="42313985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23139855" name="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97196" cy="104353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DE0B1FA" w14:textId="77777777" w:rsidR="00A22130" w:rsidRDefault="00A22130" w:rsidP="00A22130">
            <w:pPr>
              <w:tabs>
                <w:tab w:val="left" w:pos="1350"/>
              </w:tabs>
              <w:ind w:left="1710"/>
              <w:rPr>
                <w:rFonts w:asciiTheme="minorHAnsi" w:hAnsiTheme="minorHAnsi" w:cstheme="minorHAnsi"/>
                <w:sz w:val="22"/>
                <w:szCs w:val="22"/>
              </w:rPr>
            </w:pPr>
            <w:r w:rsidRPr="00EB3D95">
              <w:rPr>
                <w:rFonts w:asciiTheme="minorHAnsi" w:hAnsiTheme="minorHAnsi" w:cstheme="minorHAnsi"/>
                <w:b/>
                <w:bCs/>
                <w:sz w:val="22"/>
                <w:szCs w:val="22"/>
                <w:lang w:val="en-US"/>
              </w:rPr>
              <w:lastRenderedPageBreak/>
              <w:t>Expected Result</w:t>
            </w:r>
            <w:r w:rsidRPr="00EB3D95">
              <w:rPr>
                <w:rFonts w:asciiTheme="minorHAnsi" w:hAnsiTheme="minorHAnsi" w:cstheme="minorHAnsi"/>
                <w:sz w:val="22"/>
                <w:szCs w:val="22"/>
              </w:rPr>
              <w:t xml:space="preserve">: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*** Message is displayed, Format is required</w:t>
            </w:r>
            <w:r w:rsidRPr="00EB3D95">
              <w:rPr>
                <w:rFonts w:asciiTheme="minorHAnsi" w:hAnsiTheme="minorHAnsi" w:cstheme="minorHAnsi"/>
                <w:sz w:val="22"/>
                <w:szCs w:val="22"/>
              </w:rPr>
              <w:t>"</w:t>
            </w:r>
          </w:p>
          <w:p w14:paraId="1D358EB0" w14:textId="77777777" w:rsidR="00A22130" w:rsidRDefault="00A22130" w:rsidP="00A22130">
            <w:pPr>
              <w:tabs>
                <w:tab w:val="left" w:pos="1350"/>
              </w:tabs>
              <w:ind w:left="2070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76B10BA1" w14:textId="6210B493" w:rsidR="00A22130" w:rsidRPr="00A22130" w:rsidRDefault="001875A2" w:rsidP="00A22130">
            <w:pPr>
              <w:numPr>
                <w:ilvl w:val="0"/>
                <w:numId w:val="39"/>
              </w:numPr>
              <w:tabs>
                <w:tab w:val="left" w:pos="1350"/>
              </w:tabs>
              <w:ind w:left="2070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Press OK</w:t>
            </w:r>
          </w:p>
          <w:p w14:paraId="444BABA5" w14:textId="15995199" w:rsidR="001875A2" w:rsidRDefault="001875A2" w:rsidP="001875A2">
            <w:pPr>
              <w:tabs>
                <w:tab w:val="left" w:pos="1350"/>
              </w:tabs>
              <w:ind w:left="1710"/>
              <w:rPr>
                <w:rFonts w:asciiTheme="minorHAnsi" w:hAnsiTheme="minorHAnsi" w:cstheme="minorHAnsi"/>
                <w:sz w:val="22"/>
                <w:szCs w:val="22"/>
              </w:rPr>
            </w:pPr>
            <w:r w:rsidRPr="00EB3D95">
              <w:rPr>
                <w:rFonts w:asciiTheme="minorHAnsi" w:hAnsiTheme="minorHAnsi" w:cstheme="minorHAnsi"/>
                <w:b/>
                <w:bCs/>
                <w:sz w:val="22"/>
                <w:szCs w:val="22"/>
                <w:lang w:val="en-US"/>
              </w:rPr>
              <w:t>Expected Result</w:t>
            </w:r>
            <w:r w:rsidRPr="00EB3D95">
              <w:rPr>
                <w:rFonts w:asciiTheme="minorHAnsi" w:hAnsiTheme="minorHAnsi" w:cstheme="minorHAnsi"/>
                <w:sz w:val="22"/>
                <w:szCs w:val="22"/>
              </w:rPr>
              <w:t xml:space="preserve">: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***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No labels printed</w:t>
            </w:r>
            <w:r w:rsidRPr="00EB3D95">
              <w:rPr>
                <w:rFonts w:asciiTheme="minorHAnsi" w:hAnsiTheme="minorHAnsi" w:cstheme="minorHAnsi"/>
                <w:sz w:val="22"/>
                <w:szCs w:val="22"/>
              </w:rPr>
              <w:t>"</w:t>
            </w:r>
          </w:p>
          <w:p w14:paraId="58A22B6F" w14:textId="1F552CB1" w:rsidR="00A22130" w:rsidRPr="00FC62ED" w:rsidRDefault="00A22130" w:rsidP="00FC62ED">
            <w:pPr>
              <w:tabs>
                <w:tab w:val="left" w:pos="1350"/>
              </w:tabs>
              <w:rPr>
                <w:rFonts w:asciiTheme="minorHAnsi" w:hAnsiTheme="minorHAnsi" w:cstheme="minorHAnsi"/>
              </w:rPr>
            </w:pPr>
          </w:p>
          <w:p w14:paraId="27EA82B7" w14:textId="1DABF97C" w:rsidR="000F1B14" w:rsidRDefault="00CE4022" w:rsidP="000F1B14">
            <w:pPr>
              <w:tabs>
                <w:tab w:val="left" w:pos="1350"/>
              </w:tabs>
              <w:rPr>
                <w:rFonts w:asciiTheme="minorHAnsi" w:hAnsiTheme="minorHAnsi" w:cstheme="minorHAnsi"/>
                <w:noProof/>
                <w:sz w:val="22"/>
                <w:szCs w:val="22"/>
                <w:lang w:val="en-US"/>
              </w:rPr>
            </w:pPr>
            <w:r>
              <w:rPr>
                <w:rFonts w:asciiTheme="minorHAnsi" w:hAnsiTheme="minorHAnsi" w:cstheme="minorHAnsi"/>
                <w:noProof/>
                <w:sz w:val="22"/>
                <w:szCs w:val="22"/>
                <w:lang w:val="en-US"/>
              </w:rPr>
              <w:t xml:space="preserve"> </w:t>
            </w:r>
          </w:p>
          <w:p w14:paraId="05564669" w14:textId="664A10C9" w:rsidR="00EB3D95" w:rsidRPr="001636F7" w:rsidRDefault="00EB3D95" w:rsidP="00EB3D95">
            <w:pPr>
              <w:tabs>
                <w:tab w:val="left" w:pos="1350"/>
              </w:tabs>
              <w:rPr>
                <w:rFonts w:asciiTheme="minorHAnsi" w:hAnsiTheme="minorHAnsi" w:cstheme="minorHAnsi"/>
                <w:b/>
                <w:bCs/>
                <w:sz w:val="22"/>
                <w:szCs w:val="22"/>
                <w:lang w:val="en-US"/>
              </w:rPr>
            </w:pPr>
            <w:r w:rsidRPr="001636F7">
              <w:rPr>
                <w:rFonts w:asciiTheme="minorHAnsi" w:hAnsiTheme="minorHAnsi" w:cstheme="minorHAnsi"/>
                <w:b/>
                <w:bCs/>
                <w:u w:val="single"/>
                <w:lang w:val="en-US"/>
              </w:rPr>
              <w:t xml:space="preserve">Scenario </w:t>
            </w:r>
            <w:r w:rsidR="004E3709" w:rsidRPr="001636F7">
              <w:rPr>
                <w:rFonts w:asciiTheme="minorHAnsi" w:hAnsiTheme="minorHAnsi" w:cstheme="minorHAnsi"/>
                <w:b/>
                <w:bCs/>
                <w:u w:val="single"/>
                <w:lang w:val="en-US"/>
              </w:rPr>
              <w:t>7</w:t>
            </w:r>
            <w:r w:rsidRPr="001636F7">
              <w:rPr>
                <w:rFonts w:asciiTheme="minorHAnsi" w:hAnsiTheme="minorHAnsi" w:cstheme="minorHAnsi"/>
                <w:b/>
                <w:bCs/>
                <w:u w:val="single"/>
                <w:lang w:val="en-US"/>
              </w:rPr>
              <w:t>:</w:t>
            </w:r>
            <w:r w:rsidR="004B4E5F" w:rsidRPr="001636F7">
              <w:rPr>
                <w:b/>
                <w:bCs/>
                <w:u w:val="single"/>
                <w:lang w:val="en-US"/>
              </w:rPr>
              <w:t xml:space="preserve"> </w:t>
            </w:r>
            <w:r w:rsidR="001636F7" w:rsidRPr="001636F7">
              <w:rPr>
                <w:rFonts w:ascii="Calibri" w:hAnsi="Calibri"/>
                <w:b/>
                <w:bCs/>
                <w:color w:val="000000"/>
                <w:sz w:val="22"/>
                <w:szCs w:val="22"/>
                <w:lang w:val="en-US"/>
              </w:rPr>
              <w:t>Verify all the scenarios in Product Barcode Labels screen</w:t>
            </w:r>
          </w:p>
          <w:p w14:paraId="59D7E350" w14:textId="77777777" w:rsidR="00EB3D95" w:rsidRDefault="00EB3D95" w:rsidP="00EB3D95">
            <w:pPr>
              <w:tabs>
                <w:tab w:val="left" w:pos="1350"/>
              </w:tabs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</w:p>
          <w:p w14:paraId="4A38649B" w14:textId="77777777" w:rsidR="00EB3D95" w:rsidRDefault="00EB3D95" w:rsidP="001636F7">
            <w:pPr>
              <w:tabs>
                <w:tab w:val="left" w:pos="1350"/>
              </w:tabs>
              <w:ind w:left="1350"/>
              <w:rPr>
                <w:rFonts w:ascii="Calibri" w:hAnsi="Calibri"/>
                <w:b/>
                <w:bCs/>
                <w:color w:val="000000"/>
                <w:sz w:val="22"/>
                <w:szCs w:val="22"/>
                <w:lang w:val="en-US"/>
              </w:rPr>
            </w:pPr>
            <w:r>
              <w:rPr>
                <w:rFonts w:ascii="Calibri" w:hAnsi="Calibri"/>
                <w:b/>
                <w:bCs/>
                <w:color w:val="000000"/>
                <w:sz w:val="22"/>
                <w:szCs w:val="22"/>
                <w:lang w:val="en-US"/>
              </w:rPr>
              <w:t>Steps to Replicate:</w:t>
            </w:r>
          </w:p>
          <w:p w14:paraId="70786167" w14:textId="4E3F02E1" w:rsidR="00EB3D95" w:rsidRDefault="001636F7" w:rsidP="001636F7">
            <w:pPr>
              <w:numPr>
                <w:ilvl w:val="0"/>
                <w:numId w:val="41"/>
              </w:numPr>
              <w:tabs>
                <w:tab w:val="left" w:pos="1350"/>
              </w:tabs>
              <w:ind w:left="2070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Repeat scenario 1, but this time navigate to </w:t>
            </w:r>
            <w:r w:rsidR="00FD01F8">
              <w:rPr>
                <w:rFonts w:asciiTheme="minorHAnsi" w:hAnsiTheme="minorHAnsi" w:cstheme="minorHAnsi"/>
                <w:sz w:val="22"/>
                <w:szCs w:val="22"/>
              </w:rPr>
              <w:t>Barcode Labels&gt;Product Barcode Labels</w:t>
            </w:r>
          </w:p>
          <w:p w14:paraId="55F684E7" w14:textId="11B0B1C4" w:rsidR="00FD01F8" w:rsidRDefault="00C4794F" w:rsidP="00C34766">
            <w:pPr>
              <w:tabs>
                <w:tab w:val="left" w:pos="1350"/>
              </w:tabs>
              <w:ind w:left="2070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noProof/>
              </w:rPr>
              <w:drawing>
                <wp:inline distT="0" distB="0" distL="0" distR="0" wp14:anchorId="5C313027" wp14:editId="295706C7">
                  <wp:extent cx="2095175" cy="3855493"/>
                  <wp:effectExtent l="0" t="0" r="635" b="0"/>
                  <wp:docPr id="112222210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22222106" name="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00038" cy="386444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sym w:font="Wingdings" w:char="F0E8"/>
            </w:r>
            <w:r w:rsidR="00E37BFE">
              <w:rPr>
                <w:noProof/>
              </w:rPr>
              <w:t xml:space="preserve"> </w:t>
            </w:r>
            <w:r w:rsidR="00E37BFE">
              <w:rPr>
                <w:noProof/>
              </w:rPr>
              <w:drawing>
                <wp:inline distT="0" distB="0" distL="0" distR="0" wp14:anchorId="0FC0F50D" wp14:editId="560918B2">
                  <wp:extent cx="2212617" cy="2402006"/>
                  <wp:effectExtent l="0" t="0" r="0" b="0"/>
                  <wp:docPr id="67988900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79889002" name="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26994" cy="241761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E37BFE">
              <w:rPr>
                <w:noProof/>
              </w:rPr>
              <w:sym w:font="Wingdings" w:char="F0E8"/>
            </w:r>
            <w:r>
              <w:rPr>
                <w:noProof/>
              </w:rPr>
              <w:t xml:space="preserve"> </w:t>
            </w:r>
            <w:r w:rsidR="00D65C2E">
              <w:rPr>
                <w:noProof/>
              </w:rPr>
              <w:drawing>
                <wp:inline distT="0" distB="0" distL="0" distR="0" wp14:anchorId="0148BB1F" wp14:editId="5B07EA84">
                  <wp:extent cx="2277479" cy="4210335"/>
                  <wp:effectExtent l="0" t="0" r="8890" b="0"/>
                  <wp:docPr id="161333945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13339453" name="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4117" cy="422260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D65C2E" w:rsidRPr="00CD2499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</w:p>
          <w:p w14:paraId="459E731F" w14:textId="28FC4585" w:rsidR="00E37BFE" w:rsidRDefault="00E37BFE" w:rsidP="00E37BFE">
            <w:pPr>
              <w:tabs>
                <w:tab w:val="left" w:pos="1350"/>
              </w:tabs>
              <w:ind w:left="2070"/>
              <w:rPr>
                <w:rFonts w:asciiTheme="minorHAnsi" w:hAnsiTheme="minorHAnsi" w:cstheme="minorHAnsi"/>
                <w:sz w:val="22"/>
                <w:szCs w:val="22"/>
              </w:rPr>
            </w:pPr>
            <w:r w:rsidRPr="00EB3D95">
              <w:rPr>
                <w:rFonts w:asciiTheme="minorHAnsi" w:hAnsiTheme="minorHAnsi" w:cstheme="minorHAnsi"/>
                <w:b/>
                <w:bCs/>
                <w:sz w:val="22"/>
                <w:szCs w:val="22"/>
                <w:lang w:val="en-US"/>
              </w:rPr>
              <w:lastRenderedPageBreak/>
              <w:t>Expected Result</w:t>
            </w:r>
            <w:r w:rsidRPr="00EB3D95">
              <w:rPr>
                <w:rFonts w:asciiTheme="minorHAnsi" w:hAnsiTheme="minorHAnsi" w:cstheme="minorHAnsi"/>
                <w:sz w:val="22"/>
                <w:szCs w:val="22"/>
              </w:rPr>
              <w:t xml:space="preserve">: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Same than scenario 1</w:t>
            </w:r>
          </w:p>
          <w:p w14:paraId="0714D790" w14:textId="77777777" w:rsidR="00E37BFE" w:rsidRDefault="00E37BFE" w:rsidP="00C34766">
            <w:pPr>
              <w:tabs>
                <w:tab w:val="left" w:pos="1350"/>
              </w:tabs>
              <w:ind w:left="2070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561DB381" w14:textId="77777777" w:rsidR="00C34766" w:rsidRPr="00164053" w:rsidRDefault="00C34766" w:rsidP="00C34766">
            <w:pPr>
              <w:tabs>
                <w:tab w:val="left" w:pos="1350"/>
              </w:tabs>
              <w:ind w:left="2070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553D971D" w14:textId="0657DBA1" w:rsidR="00EB3D95" w:rsidRDefault="00E37BFE" w:rsidP="001636F7">
            <w:pPr>
              <w:numPr>
                <w:ilvl w:val="0"/>
                <w:numId w:val="41"/>
              </w:numPr>
              <w:tabs>
                <w:tab w:val="left" w:pos="1350"/>
              </w:tabs>
              <w:ind w:left="2070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Repeat scenario 2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but this time navigate to Barcode Labels&gt;Product Barcode Labels</w:t>
            </w:r>
          </w:p>
          <w:p w14:paraId="2C2C884A" w14:textId="38A9709F" w:rsidR="00E37BFE" w:rsidRDefault="000A17F0" w:rsidP="00E37BFE">
            <w:pPr>
              <w:tabs>
                <w:tab w:val="left" w:pos="1350"/>
              </w:tabs>
              <w:ind w:left="2070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3468C232" wp14:editId="180AC7C2">
                  <wp:extent cx="2032482" cy="2054916"/>
                  <wp:effectExtent l="0" t="0" r="6350" b="2540"/>
                  <wp:docPr id="6016892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0168924" name=""/>
                          <pic:cNvPicPr/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42300" cy="20648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0A17F0">
              <w:rPr>
                <w:rFonts w:asciiTheme="minorHAnsi" w:hAnsiTheme="minorHAnsi" w:cstheme="minorHAnsi"/>
                <w:sz w:val="22"/>
                <w:szCs w:val="22"/>
              </w:rPr>
              <w:sym w:font="Wingdings" w:char="F0E8"/>
            </w:r>
            <w:r w:rsidR="00F36622">
              <w:rPr>
                <w:noProof/>
              </w:rPr>
              <w:t xml:space="preserve"> </w:t>
            </w:r>
            <w:r w:rsidR="00F36622">
              <w:rPr>
                <w:noProof/>
              </w:rPr>
              <w:drawing>
                <wp:inline distT="0" distB="0" distL="0" distR="0" wp14:anchorId="2604F888" wp14:editId="604E8AA8">
                  <wp:extent cx="1825104" cy="816032"/>
                  <wp:effectExtent l="0" t="0" r="3810" b="3175"/>
                  <wp:docPr id="30086605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00866055" name=""/>
                          <pic:cNvPicPr/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7714" cy="81719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F36622">
              <w:rPr>
                <w:noProof/>
              </w:rPr>
              <w:sym w:font="Wingdings" w:char="F0E8"/>
            </w:r>
            <w:r w:rsidR="00C64497">
              <w:rPr>
                <w:noProof/>
              </w:rPr>
              <w:drawing>
                <wp:inline distT="0" distB="0" distL="0" distR="0" wp14:anchorId="09518D0E" wp14:editId="7A20E8EC">
                  <wp:extent cx="1755015" cy="1905236"/>
                  <wp:effectExtent l="0" t="0" r="0" b="0"/>
                  <wp:docPr id="72429561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79889002" name="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70023" cy="19215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C64497">
              <w:rPr>
                <w:noProof/>
              </w:rPr>
              <w:sym w:font="Wingdings" w:char="F0E8"/>
            </w:r>
            <w:r w:rsidR="00C64497">
              <w:rPr>
                <w:noProof/>
              </w:rPr>
              <w:drawing>
                <wp:inline distT="0" distB="0" distL="0" distR="0" wp14:anchorId="7A059F65" wp14:editId="61B2A631">
                  <wp:extent cx="1245645" cy="507022"/>
                  <wp:effectExtent l="0" t="0" r="0" b="7620"/>
                  <wp:docPr id="90319077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03190772" name=""/>
                          <pic:cNvPicPr/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58954" cy="51243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0AF97A1" w14:textId="3B0B7C2B" w:rsidR="00930295" w:rsidRDefault="00930295" w:rsidP="00930295">
            <w:pPr>
              <w:tabs>
                <w:tab w:val="left" w:pos="1350"/>
              </w:tabs>
              <w:ind w:left="2070"/>
              <w:rPr>
                <w:rFonts w:asciiTheme="minorHAnsi" w:hAnsiTheme="minorHAnsi" w:cstheme="minorHAnsi"/>
                <w:sz w:val="22"/>
                <w:szCs w:val="22"/>
              </w:rPr>
            </w:pPr>
            <w:r w:rsidRPr="00EB3D95">
              <w:rPr>
                <w:rFonts w:asciiTheme="minorHAnsi" w:hAnsiTheme="minorHAnsi" w:cstheme="minorHAnsi"/>
                <w:b/>
                <w:bCs/>
                <w:sz w:val="22"/>
                <w:szCs w:val="22"/>
                <w:lang w:val="en-US"/>
              </w:rPr>
              <w:t>Expected Result</w:t>
            </w:r>
            <w:r w:rsidRPr="00EB3D95">
              <w:rPr>
                <w:rFonts w:asciiTheme="minorHAnsi" w:hAnsiTheme="minorHAnsi" w:cstheme="minorHAnsi"/>
                <w:sz w:val="22"/>
                <w:szCs w:val="22"/>
              </w:rPr>
              <w:t xml:space="preserve">: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Same </w:t>
            </w:r>
            <w:proofErr w:type="gramStart"/>
            <w:r>
              <w:rPr>
                <w:rFonts w:asciiTheme="minorHAnsi" w:hAnsiTheme="minorHAnsi" w:cstheme="minorHAnsi"/>
                <w:sz w:val="22"/>
                <w:szCs w:val="22"/>
              </w:rPr>
              <w:t>than</w:t>
            </w:r>
            <w:proofErr w:type="gramEnd"/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scenario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2</w:t>
            </w:r>
          </w:p>
          <w:p w14:paraId="138FDA1F" w14:textId="77777777" w:rsidR="00930295" w:rsidRPr="00164053" w:rsidRDefault="00930295" w:rsidP="00E37BFE">
            <w:pPr>
              <w:tabs>
                <w:tab w:val="left" w:pos="1350"/>
              </w:tabs>
              <w:ind w:left="2070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762F10AE" w14:textId="3DE612BF" w:rsidR="00930295" w:rsidRDefault="00930295" w:rsidP="00930295">
            <w:pPr>
              <w:numPr>
                <w:ilvl w:val="0"/>
                <w:numId w:val="41"/>
              </w:numPr>
              <w:tabs>
                <w:tab w:val="left" w:pos="1350"/>
              </w:tabs>
              <w:ind w:left="2070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Repeat scenario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3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but this time navigate to Barcode Labels&gt;Product Barcode Labels</w:t>
            </w:r>
          </w:p>
          <w:p w14:paraId="3EBAD150" w14:textId="426A08AF" w:rsidR="00930295" w:rsidRDefault="00761FE6" w:rsidP="00930295">
            <w:pPr>
              <w:tabs>
                <w:tab w:val="left" w:pos="1350"/>
              </w:tabs>
              <w:ind w:left="2070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4EEA5160" wp14:editId="2CEF3223">
                  <wp:extent cx="2094865" cy="2258705"/>
                  <wp:effectExtent l="0" t="0" r="635" b="8255"/>
                  <wp:docPr id="135716913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22222106" name=""/>
                          <pic:cNvPicPr/>
                        </pic:nvPicPr>
                        <pic:blipFill rotWithShape="1">
                          <a:blip r:embed="rId29"/>
                          <a:srcRect b="4140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00038" cy="226428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  <w:r w:rsidRPr="00761FE6">
              <w:rPr>
                <w:rFonts w:asciiTheme="minorHAnsi" w:hAnsiTheme="minorHAnsi" w:cstheme="minorHAnsi"/>
                <w:sz w:val="22"/>
                <w:szCs w:val="22"/>
              </w:rPr>
              <w:sym w:font="Wingdings" w:char="F0E8"/>
            </w:r>
            <w:r>
              <w:rPr>
                <w:noProof/>
              </w:rPr>
              <w:drawing>
                <wp:inline distT="0" distB="0" distL="0" distR="0" wp14:anchorId="6436DCC8" wp14:editId="27C0C2FE">
                  <wp:extent cx="2212617" cy="2402006"/>
                  <wp:effectExtent l="0" t="0" r="0" b="0"/>
                  <wp:docPr id="104370928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79889002" name="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26994" cy="241761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sym w:font="Wingdings" w:char="F0E8"/>
            </w:r>
            <w:r>
              <w:rPr>
                <w:noProof/>
              </w:rPr>
              <w:t xml:space="preserve"> </w:t>
            </w:r>
            <w:r>
              <w:rPr>
                <w:noProof/>
              </w:rPr>
              <w:drawing>
                <wp:inline distT="0" distB="0" distL="0" distR="0" wp14:anchorId="78DC0274" wp14:editId="2B571706">
                  <wp:extent cx="1245645" cy="507022"/>
                  <wp:effectExtent l="0" t="0" r="0" b="7620"/>
                  <wp:docPr id="71109825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03190772" name=""/>
                          <pic:cNvPicPr/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58954" cy="51243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FD2219B" w14:textId="67E49916" w:rsidR="00761FE6" w:rsidRDefault="00761FE6" w:rsidP="00761FE6">
            <w:pPr>
              <w:tabs>
                <w:tab w:val="left" w:pos="1350"/>
              </w:tabs>
              <w:ind w:left="2070"/>
              <w:rPr>
                <w:rFonts w:asciiTheme="minorHAnsi" w:hAnsiTheme="minorHAnsi" w:cstheme="minorHAnsi"/>
                <w:sz w:val="22"/>
                <w:szCs w:val="22"/>
              </w:rPr>
            </w:pPr>
            <w:r w:rsidRPr="00EB3D95">
              <w:rPr>
                <w:rFonts w:asciiTheme="minorHAnsi" w:hAnsiTheme="minorHAnsi" w:cstheme="minorHAnsi"/>
                <w:b/>
                <w:bCs/>
                <w:sz w:val="22"/>
                <w:szCs w:val="22"/>
                <w:lang w:val="en-US"/>
              </w:rPr>
              <w:t>Expected Result</w:t>
            </w:r>
            <w:r w:rsidRPr="00EB3D95">
              <w:rPr>
                <w:rFonts w:asciiTheme="minorHAnsi" w:hAnsiTheme="minorHAnsi" w:cstheme="minorHAnsi"/>
                <w:sz w:val="22"/>
                <w:szCs w:val="22"/>
              </w:rPr>
              <w:t xml:space="preserve">: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Same </w:t>
            </w:r>
            <w:proofErr w:type="gramStart"/>
            <w:r>
              <w:rPr>
                <w:rFonts w:asciiTheme="minorHAnsi" w:hAnsiTheme="minorHAnsi" w:cstheme="minorHAnsi"/>
                <w:sz w:val="22"/>
                <w:szCs w:val="22"/>
              </w:rPr>
              <w:t>than</w:t>
            </w:r>
            <w:proofErr w:type="gramEnd"/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scenario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3</w:t>
            </w:r>
          </w:p>
          <w:p w14:paraId="575289C5" w14:textId="77777777" w:rsidR="00761FE6" w:rsidRDefault="00761FE6" w:rsidP="00930295">
            <w:pPr>
              <w:tabs>
                <w:tab w:val="left" w:pos="1350"/>
              </w:tabs>
              <w:ind w:left="2070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270F4649" w14:textId="2EA964A5" w:rsidR="00930295" w:rsidRDefault="00930295" w:rsidP="00930295">
            <w:pPr>
              <w:numPr>
                <w:ilvl w:val="0"/>
                <w:numId w:val="41"/>
              </w:numPr>
              <w:tabs>
                <w:tab w:val="left" w:pos="1350"/>
              </w:tabs>
              <w:ind w:left="2070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Repeat scenario </w:t>
            </w:r>
            <w:r w:rsidR="009D4F86">
              <w:rPr>
                <w:rFonts w:asciiTheme="minorHAnsi" w:hAnsiTheme="minorHAnsi" w:cstheme="minorHAnsi"/>
                <w:sz w:val="22"/>
                <w:szCs w:val="22"/>
              </w:rPr>
              <w:t>4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but this time navigate to Barcode Labels&gt;Product Barcode Labels</w:t>
            </w:r>
          </w:p>
          <w:p w14:paraId="74D921A8" w14:textId="5DF058A0" w:rsidR="009D4F86" w:rsidRDefault="009D4F86" w:rsidP="009D4F86">
            <w:pPr>
              <w:tabs>
                <w:tab w:val="left" w:pos="1350"/>
              </w:tabs>
              <w:ind w:left="2070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4DCA8DEC" wp14:editId="6EB376CA">
                  <wp:extent cx="2032482" cy="2054916"/>
                  <wp:effectExtent l="0" t="0" r="6350" b="2540"/>
                  <wp:docPr id="111738823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0168924" name=""/>
                          <pic:cNvPicPr/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42300" cy="20648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9D4F86">
              <w:rPr>
                <w:rFonts w:asciiTheme="minorHAnsi" w:hAnsiTheme="minorHAnsi" w:cstheme="minorHAnsi"/>
                <w:sz w:val="22"/>
                <w:szCs w:val="22"/>
              </w:rPr>
              <w:sym w:font="Wingdings" w:char="F0E8"/>
            </w:r>
            <w:r w:rsidR="00243127">
              <w:rPr>
                <w:noProof/>
              </w:rPr>
              <w:drawing>
                <wp:inline distT="0" distB="0" distL="0" distR="0" wp14:anchorId="6356C4EB" wp14:editId="312A1698">
                  <wp:extent cx="2006221" cy="881394"/>
                  <wp:effectExtent l="0" t="0" r="0" b="0"/>
                  <wp:docPr id="141623653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16236530" name="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30924" cy="89224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243127" w:rsidRPr="00243127">
              <w:rPr>
                <w:rFonts w:asciiTheme="minorHAnsi" w:hAnsiTheme="minorHAnsi" w:cstheme="minorHAnsi"/>
                <w:sz w:val="22"/>
                <w:szCs w:val="22"/>
              </w:rPr>
              <w:sym w:font="Wingdings" w:char="F0E8"/>
            </w:r>
            <w:r w:rsidR="00243127">
              <w:rPr>
                <w:noProof/>
              </w:rPr>
              <w:drawing>
                <wp:inline distT="0" distB="0" distL="0" distR="0" wp14:anchorId="6884D3D4" wp14:editId="2B8ED770">
                  <wp:extent cx="2021147" cy="2194147"/>
                  <wp:effectExtent l="0" t="0" r="0" b="0"/>
                  <wp:docPr id="59484136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79889002" name="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37362" cy="2211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243127">
              <w:rPr>
                <w:noProof/>
              </w:rPr>
              <w:sym w:font="Wingdings" w:char="F0E8"/>
            </w:r>
            <w:r w:rsidR="00243127">
              <w:rPr>
                <w:noProof/>
              </w:rPr>
              <w:t xml:space="preserve"> </w:t>
            </w:r>
            <w:r w:rsidR="00243127">
              <w:rPr>
                <w:noProof/>
              </w:rPr>
              <w:drawing>
                <wp:inline distT="0" distB="0" distL="0" distR="0" wp14:anchorId="2BD87B54" wp14:editId="2B0014B7">
                  <wp:extent cx="1245645" cy="507022"/>
                  <wp:effectExtent l="0" t="0" r="0" b="7620"/>
                  <wp:docPr id="1799993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03190772" name=""/>
                          <pic:cNvPicPr/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58954" cy="51243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245C71D" w14:textId="4B90F93D" w:rsidR="00243127" w:rsidRDefault="00243127" w:rsidP="00243127">
            <w:pPr>
              <w:tabs>
                <w:tab w:val="left" w:pos="1350"/>
              </w:tabs>
              <w:ind w:left="2070"/>
              <w:rPr>
                <w:rFonts w:asciiTheme="minorHAnsi" w:hAnsiTheme="minorHAnsi" w:cstheme="minorHAnsi"/>
                <w:sz w:val="22"/>
                <w:szCs w:val="22"/>
              </w:rPr>
            </w:pPr>
            <w:r w:rsidRPr="00EB3D95">
              <w:rPr>
                <w:rFonts w:asciiTheme="minorHAnsi" w:hAnsiTheme="minorHAnsi" w:cstheme="minorHAnsi"/>
                <w:b/>
                <w:bCs/>
                <w:sz w:val="22"/>
                <w:szCs w:val="22"/>
                <w:lang w:val="en-US"/>
              </w:rPr>
              <w:t>Expected Result</w:t>
            </w:r>
            <w:r w:rsidRPr="00EB3D95">
              <w:rPr>
                <w:rFonts w:asciiTheme="minorHAnsi" w:hAnsiTheme="minorHAnsi" w:cstheme="minorHAnsi"/>
                <w:sz w:val="22"/>
                <w:szCs w:val="22"/>
              </w:rPr>
              <w:t xml:space="preserve">: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Same </w:t>
            </w:r>
            <w:proofErr w:type="gramStart"/>
            <w:r>
              <w:rPr>
                <w:rFonts w:asciiTheme="minorHAnsi" w:hAnsiTheme="minorHAnsi" w:cstheme="minorHAnsi"/>
                <w:sz w:val="22"/>
                <w:szCs w:val="22"/>
              </w:rPr>
              <w:t>than</w:t>
            </w:r>
            <w:proofErr w:type="gramEnd"/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scenario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4</w:t>
            </w:r>
          </w:p>
          <w:p w14:paraId="39C128C4" w14:textId="77777777" w:rsidR="00243127" w:rsidRDefault="00243127" w:rsidP="009D4F86">
            <w:pPr>
              <w:tabs>
                <w:tab w:val="left" w:pos="1350"/>
              </w:tabs>
              <w:ind w:left="2070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537B6B0B" w14:textId="71936339" w:rsidR="00243127" w:rsidRDefault="00243127" w:rsidP="00243127">
            <w:pPr>
              <w:numPr>
                <w:ilvl w:val="0"/>
                <w:numId w:val="41"/>
              </w:numPr>
              <w:tabs>
                <w:tab w:val="left" w:pos="1350"/>
              </w:tabs>
              <w:ind w:left="2070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Repeat scenario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5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but this time navigate to Barcode Labels&gt;Product Barcode Labels</w:t>
            </w:r>
          </w:p>
          <w:p w14:paraId="7C5C2097" w14:textId="77777777" w:rsidR="007A392B" w:rsidRDefault="007A392B" w:rsidP="007A392B">
            <w:pPr>
              <w:tabs>
                <w:tab w:val="left" w:pos="1350"/>
              </w:tabs>
              <w:ind w:left="2070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3F807031" wp14:editId="3D5CCB76">
                  <wp:extent cx="2032482" cy="2054916"/>
                  <wp:effectExtent l="0" t="0" r="6350" b="2540"/>
                  <wp:docPr id="182662720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0168924" name=""/>
                          <pic:cNvPicPr/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42300" cy="20648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243127">
              <w:rPr>
                <w:rFonts w:asciiTheme="minorHAnsi" w:hAnsiTheme="minorHAnsi" w:cstheme="minorHAnsi"/>
                <w:sz w:val="22"/>
                <w:szCs w:val="22"/>
              </w:rPr>
              <w:sym w:font="Wingdings" w:char="F0E8"/>
            </w:r>
            <w:r>
              <w:rPr>
                <w:noProof/>
              </w:rPr>
              <w:drawing>
                <wp:inline distT="0" distB="0" distL="0" distR="0" wp14:anchorId="4A4B9DA4" wp14:editId="51EB869A">
                  <wp:extent cx="2021147" cy="2194147"/>
                  <wp:effectExtent l="0" t="0" r="0" b="0"/>
                  <wp:docPr id="27906275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79889002" name="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37362" cy="2211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sym w:font="Wingdings" w:char="F0E8"/>
            </w:r>
            <w:r>
              <w:rPr>
                <w:noProof/>
              </w:rPr>
              <w:t xml:space="preserve"> </w:t>
            </w:r>
            <w:r>
              <w:rPr>
                <w:noProof/>
              </w:rPr>
              <w:drawing>
                <wp:inline distT="0" distB="0" distL="0" distR="0" wp14:anchorId="53979C9C" wp14:editId="7A5FDE44">
                  <wp:extent cx="1245645" cy="507022"/>
                  <wp:effectExtent l="0" t="0" r="0" b="7620"/>
                  <wp:docPr id="134819804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03190772" name=""/>
                          <pic:cNvPicPr/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58954" cy="51243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C9184A9" w14:textId="21CB9DC4" w:rsidR="000F1B14" w:rsidRPr="007A392B" w:rsidRDefault="007A392B" w:rsidP="007A392B">
            <w:pPr>
              <w:tabs>
                <w:tab w:val="left" w:pos="1350"/>
              </w:tabs>
              <w:ind w:left="2070"/>
              <w:rPr>
                <w:rFonts w:asciiTheme="minorHAnsi" w:hAnsiTheme="minorHAnsi" w:cstheme="minorHAnsi"/>
                <w:sz w:val="22"/>
                <w:szCs w:val="22"/>
              </w:rPr>
            </w:pPr>
            <w:r w:rsidRPr="00EB3D95">
              <w:rPr>
                <w:rFonts w:asciiTheme="minorHAnsi" w:hAnsiTheme="minorHAnsi" w:cstheme="minorHAnsi"/>
                <w:b/>
                <w:bCs/>
                <w:sz w:val="22"/>
                <w:szCs w:val="22"/>
                <w:lang w:val="en-US"/>
              </w:rPr>
              <w:t>Expected Result</w:t>
            </w:r>
            <w:r w:rsidRPr="00EB3D95">
              <w:rPr>
                <w:rFonts w:asciiTheme="minorHAnsi" w:hAnsiTheme="minorHAnsi" w:cstheme="minorHAnsi"/>
                <w:sz w:val="22"/>
                <w:szCs w:val="22"/>
              </w:rPr>
              <w:t xml:space="preserve">: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Same than scenario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5</w:t>
            </w:r>
            <w:r w:rsidR="00D539C3">
              <w:rPr>
                <w:rFonts w:asciiTheme="minorHAnsi" w:hAnsiTheme="minorHAnsi" w:cstheme="minorHAnsi"/>
                <w:sz w:val="22"/>
                <w:szCs w:val="22"/>
              </w:rPr>
              <w:t xml:space="preserve">  </w:t>
            </w:r>
          </w:p>
          <w:p w14:paraId="3CA9FD35" w14:textId="77777777" w:rsidR="000F1B14" w:rsidRDefault="000F1B14" w:rsidP="000F1B14">
            <w:pPr>
              <w:tabs>
                <w:tab w:val="left" w:pos="1350"/>
              </w:tabs>
              <w:rPr>
                <w:rFonts w:asciiTheme="minorHAnsi" w:hAnsiTheme="minorHAnsi" w:cstheme="minorHAnsi"/>
                <w:noProof/>
                <w:sz w:val="22"/>
                <w:szCs w:val="22"/>
                <w:lang w:val="en-US"/>
              </w:rPr>
            </w:pPr>
          </w:p>
          <w:p w14:paraId="784578EC" w14:textId="41A2D3B4" w:rsidR="000F1B14" w:rsidRPr="000F1B14" w:rsidRDefault="000F1B14" w:rsidP="000F1B14">
            <w:pPr>
              <w:tabs>
                <w:tab w:val="left" w:pos="1350"/>
              </w:tabs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</w:p>
        </w:tc>
      </w:tr>
      <w:bookmarkEnd w:id="0"/>
    </w:tbl>
    <w:p w14:paraId="66C32BD7" w14:textId="49A66E3A" w:rsidR="00B077C3" w:rsidRPr="00822A2B" w:rsidRDefault="00B077C3" w:rsidP="005831F9">
      <w:pPr>
        <w:rPr>
          <w:rFonts w:ascii="Arial" w:hAnsi="Arial" w:cs="Arial"/>
          <w:lang w:val="en-US"/>
        </w:rPr>
      </w:pPr>
    </w:p>
    <w:sectPr w:rsidR="00B077C3" w:rsidRPr="00822A2B" w:rsidSect="00CE2D41">
      <w:headerReference w:type="default" r:id="rId36"/>
      <w:footerReference w:type="default" r:id="rId37"/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E5C1BC9" w14:textId="77777777" w:rsidR="00BF0C07" w:rsidRDefault="00BF0C07">
      <w:r>
        <w:separator/>
      </w:r>
    </w:p>
  </w:endnote>
  <w:endnote w:type="continuationSeparator" w:id="0">
    <w:p w14:paraId="3F8D7D25" w14:textId="77777777" w:rsidR="00BF0C07" w:rsidRDefault="00BF0C0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rtoGothic">
    <w:altName w:val="Times New Roman"/>
    <w:charset w:val="00"/>
    <w:family w:val="auto"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Eclipse Fixed Font">
    <w:altName w:val="Times New Roman"/>
    <w:panose1 w:val="00000000000000000000"/>
    <w:charset w:val="00"/>
    <w:family w:val="roman"/>
    <w:notTrueType/>
    <w:pitch w:val="default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ook w:val="01E0" w:firstRow="1" w:lastRow="1" w:firstColumn="1" w:lastColumn="1" w:noHBand="0" w:noVBand="0"/>
    </w:tblPr>
    <w:tblGrid>
      <w:gridCol w:w="5076"/>
      <w:gridCol w:w="4668"/>
      <w:gridCol w:w="4656"/>
    </w:tblGrid>
    <w:tr w:rsidR="005D06E5" w14:paraId="1E3F88A8" w14:textId="77777777" w:rsidTr="003A2318">
      <w:tc>
        <w:tcPr>
          <w:tcW w:w="5076" w:type="dxa"/>
        </w:tcPr>
        <w:p w14:paraId="710B980E" w14:textId="77777777" w:rsidR="005D06E5" w:rsidRDefault="005D06E5" w:rsidP="00651BA3">
          <w:pPr>
            <w:pStyle w:val="Footer"/>
            <w:tabs>
              <w:tab w:val="clear" w:pos="8640"/>
              <w:tab w:val="right" w:pos="9360"/>
            </w:tabs>
            <w:rPr>
              <w:rStyle w:val="PageNumber"/>
            </w:rPr>
          </w:pPr>
          <w:r>
            <w:rPr>
              <w:rStyle w:val="PageNumber"/>
            </w:rPr>
            <w:t>Proprietary and Confidential</w:t>
          </w:r>
          <w:r>
            <w:tab/>
          </w:r>
          <w:r>
            <w:tab/>
            <w:t xml:space="preserve">Page </w:t>
          </w:r>
          <w:r>
            <w:rPr>
              <w:rStyle w:val="PageNumber"/>
            </w:rPr>
            <w:fldChar w:fldCharType="begin"/>
          </w:r>
          <w:r>
            <w:rPr>
              <w:rStyle w:val="PageNumber"/>
            </w:rPr>
            <w:instrText xml:space="preserve"> PAGE </w:instrText>
          </w:r>
          <w:r>
            <w:rPr>
              <w:rStyle w:val="PageNumber"/>
            </w:rPr>
            <w:fldChar w:fldCharType="separate"/>
          </w:r>
          <w:r w:rsidR="00B62228">
            <w:rPr>
              <w:rStyle w:val="PageNumber"/>
              <w:noProof/>
            </w:rPr>
            <w:t>1</w:t>
          </w:r>
          <w:r>
            <w:rPr>
              <w:rStyle w:val="PageNumber"/>
            </w:rPr>
            <w:fldChar w:fldCharType="end"/>
          </w:r>
        </w:p>
        <w:p w14:paraId="64D54440" w14:textId="77777777" w:rsidR="005D06E5" w:rsidRDefault="005D06E5">
          <w:pPr>
            <w:pStyle w:val="Footer"/>
          </w:pPr>
        </w:p>
      </w:tc>
      <w:tc>
        <w:tcPr>
          <w:tcW w:w="4773" w:type="dxa"/>
        </w:tcPr>
        <w:p w14:paraId="64A82C21" w14:textId="77777777" w:rsidR="005D06E5" w:rsidRDefault="005D06E5" w:rsidP="00651BA3">
          <w:pPr>
            <w:pStyle w:val="Footer"/>
            <w:jc w:val="center"/>
          </w:pPr>
        </w:p>
      </w:tc>
      <w:tc>
        <w:tcPr>
          <w:tcW w:w="4749" w:type="dxa"/>
        </w:tcPr>
        <w:p w14:paraId="22B1E8DF" w14:textId="77777777" w:rsidR="005D06E5" w:rsidRDefault="005D06E5" w:rsidP="00651BA3">
          <w:pPr>
            <w:pStyle w:val="Footer"/>
            <w:jc w:val="right"/>
          </w:pPr>
          <w:r>
            <w:t xml:space="preserve">         Page </w:t>
          </w:r>
          <w:r>
            <w:fldChar w:fldCharType="begin"/>
          </w:r>
          <w:r>
            <w:instrText xml:space="preserve"> PAGE </w:instrText>
          </w:r>
          <w:r>
            <w:fldChar w:fldCharType="separate"/>
          </w:r>
          <w:r w:rsidR="00B62228">
            <w:rPr>
              <w:noProof/>
            </w:rPr>
            <w:t>1</w:t>
          </w:r>
          <w:r>
            <w:fldChar w:fldCharType="end"/>
          </w:r>
          <w:r>
            <w:t xml:space="preserve"> of </w:t>
          </w:r>
          <w:r>
            <w:fldChar w:fldCharType="begin"/>
          </w:r>
          <w:r>
            <w:instrText xml:space="preserve"> NUMPAGES </w:instrText>
          </w:r>
          <w:r>
            <w:fldChar w:fldCharType="separate"/>
          </w:r>
          <w:r w:rsidR="00B62228">
            <w:rPr>
              <w:noProof/>
            </w:rPr>
            <w:t>1</w:t>
          </w:r>
          <w:r>
            <w:rPr>
              <w:noProof/>
            </w:rPr>
            <w:fldChar w:fldCharType="end"/>
          </w:r>
        </w:p>
      </w:tc>
    </w:tr>
  </w:tbl>
  <w:p w14:paraId="066A601D" w14:textId="77777777" w:rsidR="005D06E5" w:rsidRDefault="005D06E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7E5C796" w14:textId="77777777" w:rsidR="00BF0C07" w:rsidRDefault="00BF0C07">
      <w:r>
        <w:separator/>
      </w:r>
    </w:p>
  </w:footnote>
  <w:footnote w:type="continuationSeparator" w:id="0">
    <w:p w14:paraId="2498FE9D" w14:textId="77777777" w:rsidR="00BF0C07" w:rsidRDefault="00BF0C0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BE56E3" w14:textId="18EAA786" w:rsidR="00596382" w:rsidRPr="00C17EAA" w:rsidRDefault="005D06E5" w:rsidP="00E13103">
    <w:pPr>
      <w:pStyle w:val="Heading3"/>
      <w:shd w:val="clear" w:color="auto" w:fill="FFFFFF"/>
      <w:spacing w:before="0" w:beforeAutospacing="0" w:after="0" w:afterAutospacing="0"/>
      <w:rPr>
        <w:rFonts w:ascii="Arial" w:hAnsi="Arial" w:cs="Arial"/>
        <w:sz w:val="20"/>
        <w:szCs w:val="20"/>
        <w:lang w:val="en-US"/>
      </w:rPr>
    </w:pPr>
    <w:r w:rsidRPr="0003579C">
      <w:rPr>
        <w:rFonts w:ascii="Arial" w:hAnsi="Arial" w:cs="Arial"/>
        <w:sz w:val="20"/>
        <w:szCs w:val="20"/>
        <w:lang w:val="en-US"/>
      </w:rPr>
      <w:t>Test Case</w:t>
    </w:r>
    <w:r w:rsidR="00A50022">
      <w:rPr>
        <w:rFonts w:ascii="Arial" w:hAnsi="Arial" w:cs="Arial"/>
        <w:sz w:val="20"/>
        <w:szCs w:val="20"/>
        <w:lang w:val="en-US"/>
      </w:rPr>
      <w:t xml:space="preserve"> </w:t>
    </w:r>
    <w:r w:rsidR="00F75C99" w:rsidRPr="00F75C99">
      <w:rPr>
        <w:rFonts w:ascii="Arial" w:hAnsi="Arial" w:cs="Arial"/>
        <w:sz w:val="20"/>
        <w:szCs w:val="20"/>
        <w:lang w:val="en-US"/>
      </w:rPr>
      <w:t>EA</w:t>
    </w:r>
    <w:r w:rsidR="00AF6DF7">
      <w:rPr>
        <w:rFonts w:ascii="Arial" w:hAnsi="Arial" w:cs="Arial"/>
        <w:sz w:val="20"/>
        <w:szCs w:val="20"/>
        <w:lang w:val="en-US"/>
      </w:rPr>
      <w:t>Q184</w:t>
    </w:r>
    <w:r w:rsidR="00C31605" w:rsidRPr="0003579C">
      <w:rPr>
        <w:rFonts w:ascii="Arial" w:hAnsi="Arial" w:cs="Arial"/>
        <w:sz w:val="20"/>
        <w:szCs w:val="20"/>
        <w:lang w:val="en-US"/>
      </w:rPr>
      <w:tab/>
    </w:r>
    <w:r w:rsidR="00C31605" w:rsidRPr="0003579C">
      <w:rPr>
        <w:rFonts w:ascii="Arial" w:hAnsi="Arial" w:cs="Arial"/>
        <w:sz w:val="20"/>
        <w:szCs w:val="20"/>
        <w:lang w:val="en-US"/>
      </w:rPr>
      <w:tab/>
      <w:t xml:space="preserve">   </w:t>
    </w:r>
    <w:r w:rsidR="0082101E" w:rsidRPr="0003579C">
      <w:rPr>
        <w:rFonts w:ascii="Arial" w:hAnsi="Arial" w:cs="Arial"/>
        <w:sz w:val="20"/>
        <w:szCs w:val="20"/>
        <w:lang w:val="en-US"/>
      </w:rPr>
      <w:t xml:space="preserve"> </w:t>
    </w:r>
    <w:r w:rsidR="000271BC" w:rsidRPr="0003579C">
      <w:rPr>
        <w:rFonts w:ascii="Arial" w:hAnsi="Arial" w:cs="Arial"/>
        <w:sz w:val="20"/>
        <w:szCs w:val="20"/>
        <w:lang w:val="en-US"/>
      </w:rPr>
      <w:tab/>
    </w:r>
    <w:r w:rsidR="000271BC" w:rsidRPr="0003579C">
      <w:rPr>
        <w:rFonts w:ascii="Arial" w:hAnsi="Arial" w:cs="Arial"/>
        <w:sz w:val="20"/>
        <w:szCs w:val="20"/>
        <w:lang w:val="en-US"/>
      </w:rPr>
      <w:tab/>
    </w:r>
    <w:r w:rsidR="000271BC" w:rsidRPr="0003579C">
      <w:rPr>
        <w:rFonts w:ascii="Arial" w:hAnsi="Arial" w:cs="Arial"/>
        <w:sz w:val="20"/>
        <w:szCs w:val="20"/>
        <w:lang w:val="en-US"/>
      </w:rPr>
      <w:tab/>
    </w:r>
    <w:r w:rsidR="000271BC" w:rsidRPr="0003579C">
      <w:rPr>
        <w:rFonts w:ascii="Arial" w:hAnsi="Arial" w:cs="Arial"/>
        <w:sz w:val="20"/>
        <w:szCs w:val="20"/>
        <w:lang w:val="en-US"/>
      </w:rPr>
      <w:tab/>
    </w:r>
    <w:r w:rsidR="000E53F7" w:rsidRPr="0003579C">
      <w:rPr>
        <w:rFonts w:ascii="Arial" w:hAnsi="Arial" w:cs="Arial"/>
        <w:sz w:val="20"/>
        <w:szCs w:val="20"/>
        <w:lang w:val="en-US"/>
      </w:rPr>
      <w:t xml:space="preserve">                  </w:t>
    </w:r>
    <w:r w:rsidR="00FA0981">
      <w:rPr>
        <w:rFonts w:ascii="Arial" w:hAnsi="Arial" w:cs="Arial"/>
        <w:sz w:val="20"/>
        <w:szCs w:val="20"/>
        <w:lang w:val="en-US"/>
      </w:rPr>
      <w:t xml:space="preserve"> </w:t>
    </w:r>
    <w:r w:rsidR="0097754E">
      <w:rPr>
        <w:rFonts w:ascii="Arial" w:hAnsi="Arial" w:cs="Arial"/>
        <w:sz w:val="20"/>
        <w:szCs w:val="20"/>
        <w:lang w:val="en-US"/>
      </w:rPr>
      <w:t xml:space="preserve"> </w:t>
    </w:r>
    <w:r w:rsidR="00C17EAA">
      <w:rPr>
        <w:rFonts w:ascii="Arial" w:hAnsi="Arial" w:cs="Arial"/>
        <w:sz w:val="20"/>
        <w:szCs w:val="20"/>
        <w:lang w:val="en-US"/>
      </w:rPr>
      <w:tab/>
    </w:r>
    <w:r w:rsidR="00015711">
      <w:rPr>
        <w:rFonts w:ascii="Arial" w:hAnsi="Arial" w:cs="Arial"/>
        <w:sz w:val="20"/>
        <w:szCs w:val="20"/>
        <w:lang w:val="en-US"/>
      </w:rPr>
      <w:t xml:space="preserve">       </w:t>
    </w:r>
    <w:r w:rsidR="00F2421C">
      <w:rPr>
        <w:rFonts w:ascii="Arial" w:hAnsi="Arial" w:cs="Arial"/>
        <w:sz w:val="20"/>
        <w:szCs w:val="20"/>
        <w:lang w:val="en-US"/>
      </w:rPr>
      <w:t xml:space="preserve">     </w:t>
    </w:r>
    <w:r w:rsidR="00203CA7">
      <w:rPr>
        <w:rFonts w:ascii="Arial" w:hAnsi="Arial" w:cs="Arial"/>
        <w:sz w:val="20"/>
        <w:szCs w:val="20"/>
        <w:lang w:val="en-US"/>
      </w:rPr>
      <w:t xml:space="preserve"> </w:t>
    </w:r>
    <w:r w:rsidR="00AF6DF7">
      <w:rPr>
        <w:rFonts w:ascii="Arial" w:hAnsi="Arial" w:cs="Arial"/>
        <w:sz w:val="20"/>
        <w:szCs w:val="20"/>
        <w:lang w:val="en-US"/>
      </w:rPr>
      <w:t xml:space="preserve">                                                            </w:t>
    </w:r>
    <w:r w:rsidR="00203CA7">
      <w:rPr>
        <w:rFonts w:ascii="Arial" w:hAnsi="Arial" w:cs="Arial"/>
        <w:sz w:val="20"/>
        <w:szCs w:val="20"/>
        <w:lang w:val="en-US"/>
      </w:rPr>
      <w:t xml:space="preserve">  </w:t>
    </w:r>
    <w:r w:rsidR="00AF6DF7">
      <w:rPr>
        <w:rFonts w:ascii="Arial" w:hAnsi="Arial" w:cs="Arial"/>
        <w:sz w:val="20"/>
        <w:szCs w:val="20"/>
        <w:lang w:val="en-US"/>
      </w:rPr>
      <w:t xml:space="preserve">WMS – WMS – </w:t>
    </w:r>
    <w:proofErr w:type="spellStart"/>
    <w:r w:rsidR="00AF6DF7">
      <w:rPr>
        <w:rFonts w:ascii="Arial" w:hAnsi="Arial" w:cs="Arial"/>
        <w:sz w:val="20"/>
        <w:szCs w:val="20"/>
        <w:lang w:val="en-US"/>
      </w:rPr>
      <w:t>PrintLabel</w:t>
    </w:r>
    <w:proofErr w:type="spellEnd"/>
    <w:r w:rsidR="00AF6DF7">
      <w:rPr>
        <w:rFonts w:ascii="Arial" w:hAnsi="Arial" w:cs="Arial"/>
        <w:sz w:val="20"/>
        <w:szCs w:val="20"/>
        <w:lang w:val="en-US"/>
      </w:rPr>
      <w:t xml:space="preserve"> Issues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C86939"/>
    <w:multiLevelType w:val="multilevel"/>
    <w:tmpl w:val="0D4A2F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64C50F2"/>
    <w:multiLevelType w:val="multilevel"/>
    <w:tmpl w:val="FED83E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4762851"/>
    <w:multiLevelType w:val="hybridMultilevel"/>
    <w:tmpl w:val="9D30AE76"/>
    <w:lvl w:ilvl="0" w:tplc="FFFFFFFF">
      <w:start w:val="1"/>
      <w:numFmt w:val="decimal"/>
      <w:lvlText w:val="%1."/>
      <w:lvlJc w:val="left"/>
      <w:pPr>
        <w:ind w:left="1080" w:hanging="360"/>
      </w:pPr>
      <w:rPr>
        <w:rFonts w:ascii="Calibri" w:hAnsi="Calibri" w:hint="default"/>
        <w:color w:val="000000"/>
        <w:sz w:val="22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15697F90"/>
    <w:multiLevelType w:val="multilevel"/>
    <w:tmpl w:val="FED83E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7A07BEC"/>
    <w:multiLevelType w:val="hybridMultilevel"/>
    <w:tmpl w:val="2E363FBA"/>
    <w:lvl w:ilvl="0" w:tplc="FFFFFFFF">
      <w:start w:val="1"/>
      <w:numFmt w:val="decimal"/>
      <w:lvlText w:val="%1."/>
      <w:lvlJc w:val="left"/>
      <w:pPr>
        <w:ind w:left="720" w:hanging="360"/>
      </w:pPr>
      <w:rPr>
        <w:rFonts w:ascii="Calibri" w:hAnsi="Calibri" w:cs="Arial" w:hint="default"/>
        <w:color w:val="000000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7F2494D"/>
    <w:multiLevelType w:val="hybridMultilevel"/>
    <w:tmpl w:val="2E363FBA"/>
    <w:lvl w:ilvl="0" w:tplc="FFFFFFFF">
      <w:start w:val="1"/>
      <w:numFmt w:val="decimal"/>
      <w:lvlText w:val="%1."/>
      <w:lvlJc w:val="left"/>
      <w:pPr>
        <w:ind w:left="720" w:hanging="360"/>
      </w:pPr>
      <w:rPr>
        <w:rFonts w:ascii="Calibri" w:hAnsi="Calibri" w:cs="Arial" w:hint="default"/>
        <w:color w:val="000000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7F849F3"/>
    <w:multiLevelType w:val="multilevel"/>
    <w:tmpl w:val="FED83E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E60027F"/>
    <w:multiLevelType w:val="multilevel"/>
    <w:tmpl w:val="FED83E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1CB136C"/>
    <w:multiLevelType w:val="hybridMultilevel"/>
    <w:tmpl w:val="3DCE51B8"/>
    <w:lvl w:ilvl="0" w:tplc="FFFFFFFF">
      <w:start w:val="1"/>
      <w:numFmt w:val="decimal"/>
      <w:lvlText w:val="%1."/>
      <w:lvlJc w:val="left"/>
      <w:pPr>
        <w:ind w:left="720" w:hanging="360"/>
      </w:pPr>
      <w:rPr>
        <w:rFonts w:ascii="Calibri" w:hAnsi="Calibri" w:hint="default"/>
        <w:b w:val="0"/>
        <w:bCs w:val="0"/>
        <w:color w:val="000000"/>
        <w:sz w:val="22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3D31554"/>
    <w:multiLevelType w:val="hybridMultilevel"/>
    <w:tmpl w:val="C276E05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4254C56"/>
    <w:multiLevelType w:val="hybridMultilevel"/>
    <w:tmpl w:val="9D30AE76"/>
    <w:lvl w:ilvl="0" w:tplc="FFFFFFFF">
      <w:start w:val="1"/>
      <w:numFmt w:val="decimal"/>
      <w:lvlText w:val="%1."/>
      <w:lvlJc w:val="left"/>
      <w:pPr>
        <w:ind w:left="1080" w:hanging="360"/>
      </w:pPr>
      <w:rPr>
        <w:rFonts w:ascii="Calibri" w:hAnsi="Calibri" w:hint="default"/>
        <w:color w:val="000000"/>
        <w:sz w:val="22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252776C8"/>
    <w:multiLevelType w:val="multilevel"/>
    <w:tmpl w:val="2CF4E1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C5C773C"/>
    <w:multiLevelType w:val="hybridMultilevel"/>
    <w:tmpl w:val="1D16546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CAE51F3"/>
    <w:multiLevelType w:val="hybridMultilevel"/>
    <w:tmpl w:val="9D30AE76"/>
    <w:lvl w:ilvl="0" w:tplc="FFFFFFFF">
      <w:start w:val="1"/>
      <w:numFmt w:val="decimal"/>
      <w:lvlText w:val="%1."/>
      <w:lvlJc w:val="left"/>
      <w:pPr>
        <w:ind w:left="1080" w:hanging="360"/>
      </w:pPr>
      <w:rPr>
        <w:rFonts w:ascii="Calibri" w:hAnsi="Calibri" w:hint="default"/>
        <w:color w:val="000000"/>
        <w:sz w:val="22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2F521C4B"/>
    <w:multiLevelType w:val="hybridMultilevel"/>
    <w:tmpl w:val="06E283F8"/>
    <w:lvl w:ilvl="0" w:tplc="31B8E006">
      <w:start w:val="1"/>
      <w:numFmt w:val="decimal"/>
      <w:lvlText w:val="%1."/>
      <w:lvlJc w:val="left"/>
      <w:pPr>
        <w:ind w:left="720" w:hanging="360"/>
      </w:pPr>
      <w:rPr>
        <w:rFonts w:hint="default"/>
        <w:color w:val="000000"/>
        <w:u w:val="none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16B1638"/>
    <w:multiLevelType w:val="hybridMultilevel"/>
    <w:tmpl w:val="C276E05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2F9386F"/>
    <w:multiLevelType w:val="hybridMultilevel"/>
    <w:tmpl w:val="9D30AE76"/>
    <w:lvl w:ilvl="0" w:tplc="FFFFFFFF">
      <w:start w:val="1"/>
      <w:numFmt w:val="decimal"/>
      <w:lvlText w:val="%1."/>
      <w:lvlJc w:val="left"/>
      <w:pPr>
        <w:ind w:left="1080" w:hanging="360"/>
      </w:pPr>
      <w:rPr>
        <w:rFonts w:ascii="Calibri" w:hAnsi="Calibri" w:hint="default"/>
        <w:color w:val="000000"/>
        <w:sz w:val="22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37383079"/>
    <w:multiLevelType w:val="hybridMultilevel"/>
    <w:tmpl w:val="08E6C28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81258C7"/>
    <w:multiLevelType w:val="hybridMultilevel"/>
    <w:tmpl w:val="3DCE51B8"/>
    <w:lvl w:ilvl="0" w:tplc="FFFFFFFF">
      <w:start w:val="1"/>
      <w:numFmt w:val="decimal"/>
      <w:lvlText w:val="%1."/>
      <w:lvlJc w:val="left"/>
      <w:pPr>
        <w:ind w:left="720" w:hanging="360"/>
      </w:pPr>
      <w:rPr>
        <w:rFonts w:ascii="Calibri" w:hAnsi="Calibri" w:hint="default"/>
        <w:b w:val="0"/>
        <w:bCs w:val="0"/>
        <w:color w:val="000000"/>
        <w:sz w:val="22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BB6723C"/>
    <w:multiLevelType w:val="multilevel"/>
    <w:tmpl w:val="4C525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3E976622"/>
    <w:multiLevelType w:val="hybridMultilevel"/>
    <w:tmpl w:val="0C2C482A"/>
    <w:lvl w:ilvl="0" w:tplc="40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1" w15:restartNumberingAfterBreak="0">
    <w:nsid w:val="400E0ED1"/>
    <w:multiLevelType w:val="hybridMultilevel"/>
    <w:tmpl w:val="3AAAD558"/>
    <w:lvl w:ilvl="0" w:tplc="40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2" w15:restartNumberingAfterBreak="0">
    <w:nsid w:val="42B26DDD"/>
    <w:multiLevelType w:val="hybridMultilevel"/>
    <w:tmpl w:val="3DCE51B8"/>
    <w:lvl w:ilvl="0" w:tplc="8DB60EDA">
      <w:start w:val="1"/>
      <w:numFmt w:val="decimal"/>
      <w:lvlText w:val="%1."/>
      <w:lvlJc w:val="left"/>
      <w:pPr>
        <w:ind w:left="720" w:hanging="360"/>
      </w:pPr>
      <w:rPr>
        <w:rFonts w:ascii="Calibri" w:hAnsi="Calibri" w:hint="default"/>
        <w:b w:val="0"/>
        <w:bCs w:val="0"/>
        <w:color w:val="000000"/>
        <w:sz w:val="22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2F866F2"/>
    <w:multiLevelType w:val="multilevel"/>
    <w:tmpl w:val="FED83E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449373AB"/>
    <w:multiLevelType w:val="hybridMultilevel"/>
    <w:tmpl w:val="2E363FBA"/>
    <w:lvl w:ilvl="0" w:tplc="FFFFFFFF">
      <w:start w:val="1"/>
      <w:numFmt w:val="decimal"/>
      <w:lvlText w:val="%1."/>
      <w:lvlJc w:val="left"/>
      <w:pPr>
        <w:ind w:left="720" w:hanging="360"/>
      </w:pPr>
      <w:rPr>
        <w:rFonts w:ascii="Calibri" w:hAnsi="Calibri" w:cs="Arial" w:hint="default"/>
        <w:color w:val="000000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F455E62"/>
    <w:multiLevelType w:val="hybridMultilevel"/>
    <w:tmpl w:val="3DCE51B8"/>
    <w:lvl w:ilvl="0" w:tplc="FFFFFFFF">
      <w:start w:val="1"/>
      <w:numFmt w:val="decimal"/>
      <w:lvlText w:val="%1."/>
      <w:lvlJc w:val="left"/>
      <w:pPr>
        <w:ind w:left="720" w:hanging="360"/>
      </w:pPr>
      <w:rPr>
        <w:rFonts w:ascii="Calibri" w:hAnsi="Calibri" w:hint="default"/>
        <w:b w:val="0"/>
        <w:bCs w:val="0"/>
        <w:color w:val="000000"/>
        <w:sz w:val="22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13F1EB5"/>
    <w:multiLevelType w:val="hybridMultilevel"/>
    <w:tmpl w:val="2E363FBA"/>
    <w:lvl w:ilvl="0" w:tplc="0CE6599C">
      <w:start w:val="1"/>
      <w:numFmt w:val="decimal"/>
      <w:lvlText w:val="%1."/>
      <w:lvlJc w:val="left"/>
      <w:pPr>
        <w:ind w:left="720" w:hanging="360"/>
      </w:pPr>
      <w:rPr>
        <w:rFonts w:ascii="Calibri" w:hAnsi="Calibri" w:cs="Arial" w:hint="default"/>
        <w:color w:val="000000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31168F8"/>
    <w:multiLevelType w:val="hybridMultilevel"/>
    <w:tmpl w:val="6D583EC8"/>
    <w:lvl w:ilvl="0" w:tplc="40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8" w15:restartNumberingAfterBreak="0">
    <w:nsid w:val="547265BA"/>
    <w:multiLevelType w:val="hybridMultilevel"/>
    <w:tmpl w:val="3DCE51B8"/>
    <w:lvl w:ilvl="0" w:tplc="FFFFFFFF">
      <w:start w:val="1"/>
      <w:numFmt w:val="decimal"/>
      <w:lvlText w:val="%1."/>
      <w:lvlJc w:val="left"/>
      <w:pPr>
        <w:ind w:left="720" w:hanging="360"/>
      </w:pPr>
      <w:rPr>
        <w:rFonts w:ascii="Calibri" w:hAnsi="Calibri" w:hint="default"/>
        <w:b w:val="0"/>
        <w:bCs w:val="0"/>
        <w:color w:val="000000"/>
        <w:sz w:val="22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58D44A9"/>
    <w:multiLevelType w:val="hybridMultilevel"/>
    <w:tmpl w:val="3DCE51B8"/>
    <w:lvl w:ilvl="0" w:tplc="FFFFFFFF">
      <w:start w:val="1"/>
      <w:numFmt w:val="decimal"/>
      <w:lvlText w:val="%1."/>
      <w:lvlJc w:val="left"/>
      <w:pPr>
        <w:ind w:left="720" w:hanging="360"/>
      </w:pPr>
      <w:rPr>
        <w:rFonts w:ascii="Calibri" w:hAnsi="Calibri" w:hint="default"/>
        <w:b w:val="0"/>
        <w:bCs w:val="0"/>
        <w:color w:val="000000"/>
        <w:sz w:val="22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5707767A"/>
    <w:multiLevelType w:val="hybridMultilevel"/>
    <w:tmpl w:val="3DCE51B8"/>
    <w:lvl w:ilvl="0" w:tplc="FFFFFFFF">
      <w:start w:val="1"/>
      <w:numFmt w:val="decimal"/>
      <w:lvlText w:val="%1."/>
      <w:lvlJc w:val="left"/>
      <w:pPr>
        <w:ind w:left="720" w:hanging="360"/>
      </w:pPr>
      <w:rPr>
        <w:rFonts w:ascii="Calibri" w:hAnsi="Calibri" w:hint="default"/>
        <w:b w:val="0"/>
        <w:bCs w:val="0"/>
        <w:color w:val="000000"/>
        <w:sz w:val="22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5EED75D7"/>
    <w:multiLevelType w:val="hybridMultilevel"/>
    <w:tmpl w:val="9D30AE76"/>
    <w:lvl w:ilvl="0" w:tplc="BA3ABA9C">
      <w:start w:val="1"/>
      <w:numFmt w:val="decimal"/>
      <w:lvlText w:val="%1."/>
      <w:lvlJc w:val="left"/>
      <w:pPr>
        <w:ind w:left="1080" w:hanging="360"/>
      </w:pPr>
      <w:rPr>
        <w:rFonts w:ascii="Calibri" w:hAnsi="Calibri" w:hint="default"/>
        <w:color w:val="000000"/>
        <w:sz w:val="22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2" w15:restartNumberingAfterBreak="0">
    <w:nsid w:val="5FCF660E"/>
    <w:multiLevelType w:val="hybridMultilevel"/>
    <w:tmpl w:val="03B6C73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620B0299"/>
    <w:multiLevelType w:val="multilevel"/>
    <w:tmpl w:val="AF18DC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63FC0769"/>
    <w:multiLevelType w:val="multilevel"/>
    <w:tmpl w:val="AF18DC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640F6ED2"/>
    <w:multiLevelType w:val="multilevel"/>
    <w:tmpl w:val="605C22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662B3ACD"/>
    <w:multiLevelType w:val="hybridMultilevel"/>
    <w:tmpl w:val="2E363FBA"/>
    <w:lvl w:ilvl="0" w:tplc="FFFFFFFF">
      <w:start w:val="1"/>
      <w:numFmt w:val="decimal"/>
      <w:lvlText w:val="%1."/>
      <w:lvlJc w:val="left"/>
      <w:pPr>
        <w:ind w:left="720" w:hanging="360"/>
      </w:pPr>
      <w:rPr>
        <w:rFonts w:ascii="Calibri" w:hAnsi="Calibri" w:cs="Arial" w:hint="default"/>
        <w:color w:val="00000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67E80AD7"/>
    <w:multiLevelType w:val="multilevel"/>
    <w:tmpl w:val="114868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" w15:restartNumberingAfterBreak="0">
    <w:nsid w:val="72A86EA5"/>
    <w:multiLevelType w:val="multilevel"/>
    <w:tmpl w:val="FED83E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73205207"/>
    <w:multiLevelType w:val="hybridMultilevel"/>
    <w:tmpl w:val="3DCE51B8"/>
    <w:lvl w:ilvl="0" w:tplc="FFFFFFFF">
      <w:start w:val="1"/>
      <w:numFmt w:val="decimal"/>
      <w:lvlText w:val="%1."/>
      <w:lvlJc w:val="left"/>
      <w:pPr>
        <w:ind w:left="720" w:hanging="360"/>
      </w:pPr>
      <w:rPr>
        <w:rFonts w:ascii="Calibri" w:hAnsi="Calibri" w:hint="default"/>
        <w:b w:val="0"/>
        <w:bCs w:val="0"/>
        <w:color w:val="000000"/>
        <w:sz w:val="22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7348633B"/>
    <w:multiLevelType w:val="hybridMultilevel"/>
    <w:tmpl w:val="03D8BB68"/>
    <w:lvl w:ilvl="0" w:tplc="DA0A31C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77B94802"/>
    <w:multiLevelType w:val="hybridMultilevel"/>
    <w:tmpl w:val="9D58D576"/>
    <w:lvl w:ilvl="0" w:tplc="04090015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40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2" w15:restartNumberingAfterBreak="0">
    <w:nsid w:val="7BA95766"/>
    <w:multiLevelType w:val="hybridMultilevel"/>
    <w:tmpl w:val="2E363FBA"/>
    <w:lvl w:ilvl="0" w:tplc="FFFFFFFF">
      <w:start w:val="1"/>
      <w:numFmt w:val="decimal"/>
      <w:lvlText w:val="%1."/>
      <w:lvlJc w:val="left"/>
      <w:pPr>
        <w:ind w:left="720" w:hanging="360"/>
      </w:pPr>
      <w:rPr>
        <w:rFonts w:ascii="Calibri" w:hAnsi="Calibri" w:cs="Arial" w:hint="default"/>
        <w:color w:val="000000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15233691">
    <w:abstractNumId w:val="18"/>
  </w:num>
  <w:num w:numId="2" w16cid:durableId="817919576">
    <w:abstractNumId w:val="31"/>
  </w:num>
  <w:num w:numId="3" w16cid:durableId="952785595">
    <w:abstractNumId w:val="10"/>
  </w:num>
  <w:num w:numId="4" w16cid:durableId="658460248">
    <w:abstractNumId w:val="27"/>
  </w:num>
  <w:num w:numId="5" w16cid:durableId="924260624">
    <w:abstractNumId w:val="21"/>
  </w:num>
  <w:num w:numId="6" w16cid:durableId="1539317269">
    <w:abstractNumId w:val="20"/>
  </w:num>
  <w:num w:numId="7" w16cid:durableId="759446456">
    <w:abstractNumId w:val="13"/>
  </w:num>
  <w:num w:numId="8" w16cid:durableId="1936547959">
    <w:abstractNumId w:val="2"/>
  </w:num>
  <w:num w:numId="9" w16cid:durableId="837233308">
    <w:abstractNumId w:val="16"/>
  </w:num>
  <w:num w:numId="10" w16cid:durableId="1727800734">
    <w:abstractNumId w:val="22"/>
  </w:num>
  <w:num w:numId="11" w16cid:durableId="1447195494">
    <w:abstractNumId w:val="28"/>
  </w:num>
  <w:num w:numId="12" w16cid:durableId="281543736">
    <w:abstractNumId w:val="39"/>
  </w:num>
  <w:num w:numId="13" w16cid:durableId="808088722">
    <w:abstractNumId w:val="25"/>
  </w:num>
  <w:num w:numId="14" w16cid:durableId="944117904">
    <w:abstractNumId w:val="29"/>
  </w:num>
  <w:num w:numId="15" w16cid:durableId="1365058923">
    <w:abstractNumId w:val="8"/>
  </w:num>
  <w:num w:numId="16" w16cid:durableId="1947542633">
    <w:abstractNumId w:val="30"/>
  </w:num>
  <w:num w:numId="17" w16cid:durableId="384180869">
    <w:abstractNumId w:val="17"/>
  </w:num>
  <w:num w:numId="18" w16cid:durableId="726030515">
    <w:abstractNumId w:val="26"/>
  </w:num>
  <w:num w:numId="19" w16cid:durableId="28381910">
    <w:abstractNumId w:val="36"/>
  </w:num>
  <w:num w:numId="20" w16cid:durableId="313461105">
    <w:abstractNumId w:val="37"/>
  </w:num>
  <w:num w:numId="21" w16cid:durableId="614170321">
    <w:abstractNumId w:val="42"/>
  </w:num>
  <w:num w:numId="22" w16cid:durableId="1491826749">
    <w:abstractNumId w:val="0"/>
  </w:num>
  <w:num w:numId="23" w16cid:durableId="511146431">
    <w:abstractNumId w:val="15"/>
  </w:num>
  <w:num w:numId="24" w16cid:durableId="1931619794">
    <w:abstractNumId w:val="9"/>
  </w:num>
  <w:num w:numId="25" w16cid:durableId="119805351">
    <w:abstractNumId w:val="35"/>
  </w:num>
  <w:num w:numId="26" w16cid:durableId="253826135">
    <w:abstractNumId w:val="33"/>
  </w:num>
  <w:num w:numId="27" w16cid:durableId="1918056481">
    <w:abstractNumId w:val="34"/>
  </w:num>
  <w:num w:numId="28" w16cid:durableId="1543253674">
    <w:abstractNumId w:val="4"/>
  </w:num>
  <w:num w:numId="29" w16cid:durableId="1301886605">
    <w:abstractNumId w:val="5"/>
  </w:num>
  <w:num w:numId="30" w16cid:durableId="479200322">
    <w:abstractNumId w:val="14"/>
  </w:num>
  <w:num w:numId="31" w16cid:durableId="682125712">
    <w:abstractNumId w:val="41"/>
  </w:num>
  <w:num w:numId="32" w16cid:durableId="76250026">
    <w:abstractNumId w:val="12"/>
  </w:num>
  <w:num w:numId="33" w16cid:durableId="1000307929">
    <w:abstractNumId w:val="24"/>
  </w:num>
  <w:num w:numId="34" w16cid:durableId="1524125856">
    <w:abstractNumId w:val="11"/>
  </w:num>
  <w:num w:numId="35" w16cid:durableId="1331562449">
    <w:abstractNumId w:val="7"/>
  </w:num>
  <w:num w:numId="36" w16cid:durableId="2105958788">
    <w:abstractNumId w:val="19"/>
  </w:num>
  <w:num w:numId="37" w16cid:durableId="1607300226">
    <w:abstractNumId w:val="40"/>
  </w:num>
  <w:num w:numId="38" w16cid:durableId="581720726">
    <w:abstractNumId w:val="32"/>
  </w:num>
  <w:num w:numId="39" w16cid:durableId="621887591">
    <w:abstractNumId w:val="23"/>
  </w:num>
  <w:num w:numId="40" w16cid:durableId="1846747571">
    <w:abstractNumId w:val="38"/>
  </w:num>
  <w:num w:numId="41" w16cid:durableId="629357704">
    <w:abstractNumId w:val="1"/>
  </w:num>
  <w:num w:numId="42" w16cid:durableId="95102749">
    <w:abstractNumId w:val="3"/>
  </w:num>
  <w:num w:numId="43" w16cid:durableId="845678889">
    <w:abstractNumId w:val="6"/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hyphenationZone w:val="425"/>
  <w:characterSpacingControl w:val="doNotCompress"/>
  <w:hdrShapeDefaults>
    <o:shapedefaults v:ext="edit" spidmax="2050" style="mso-width-relative:margin;mso-height-relative:margin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3282"/>
    <w:rsid w:val="00000005"/>
    <w:rsid w:val="000001FD"/>
    <w:rsid w:val="00000C65"/>
    <w:rsid w:val="00000C8F"/>
    <w:rsid w:val="00001597"/>
    <w:rsid w:val="0000162B"/>
    <w:rsid w:val="00001647"/>
    <w:rsid w:val="00002C9B"/>
    <w:rsid w:val="0000305F"/>
    <w:rsid w:val="00003356"/>
    <w:rsid w:val="00003501"/>
    <w:rsid w:val="00003C1D"/>
    <w:rsid w:val="00003D7E"/>
    <w:rsid w:val="000047E6"/>
    <w:rsid w:val="0000484D"/>
    <w:rsid w:val="00005EA6"/>
    <w:rsid w:val="0000681F"/>
    <w:rsid w:val="00007035"/>
    <w:rsid w:val="00007230"/>
    <w:rsid w:val="0000760E"/>
    <w:rsid w:val="000079DA"/>
    <w:rsid w:val="00007CF9"/>
    <w:rsid w:val="00010321"/>
    <w:rsid w:val="000108F4"/>
    <w:rsid w:val="00010CBB"/>
    <w:rsid w:val="000117FC"/>
    <w:rsid w:val="0001211D"/>
    <w:rsid w:val="000125CE"/>
    <w:rsid w:val="0001298E"/>
    <w:rsid w:val="00012B28"/>
    <w:rsid w:val="00012C97"/>
    <w:rsid w:val="00012CE1"/>
    <w:rsid w:val="000143B3"/>
    <w:rsid w:val="0001549B"/>
    <w:rsid w:val="00015711"/>
    <w:rsid w:val="0001578A"/>
    <w:rsid w:val="000159F4"/>
    <w:rsid w:val="00017BA8"/>
    <w:rsid w:val="00020027"/>
    <w:rsid w:val="000202C1"/>
    <w:rsid w:val="0002147F"/>
    <w:rsid w:val="00021624"/>
    <w:rsid w:val="00022003"/>
    <w:rsid w:val="0002218E"/>
    <w:rsid w:val="0002229C"/>
    <w:rsid w:val="00022FB7"/>
    <w:rsid w:val="00023FBE"/>
    <w:rsid w:val="0002532E"/>
    <w:rsid w:val="000257EB"/>
    <w:rsid w:val="00025E12"/>
    <w:rsid w:val="00026C0A"/>
    <w:rsid w:val="00027133"/>
    <w:rsid w:val="000271BC"/>
    <w:rsid w:val="000277F9"/>
    <w:rsid w:val="00027952"/>
    <w:rsid w:val="000279FB"/>
    <w:rsid w:val="00027E75"/>
    <w:rsid w:val="000304D5"/>
    <w:rsid w:val="00030577"/>
    <w:rsid w:val="00030CE6"/>
    <w:rsid w:val="00031503"/>
    <w:rsid w:val="00032A71"/>
    <w:rsid w:val="00034214"/>
    <w:rsid w:val="000343BE"/>
    <w:rsid w:val="0003445E"/>
    <w:rsid w:val="00034DB9"/>
    <w:rsid w:val="0003579C"/>
    <w:rsid w:val="000358C5"/>
    <w:rsid w:val="00035AAD"/>
    <w:rsid w:val="0003604A"/>
    <w:rsid w:val="000362CD"/>
    <w:rsid w:val="00036BBF"/>
    <w:rsid w:val="000379F6"/>
    <w:rsid w:val="00037C85"/>
    <w:rsid w:val="00040829"/>
    <w:rsid w:val="000411CE"/>
    <w:rsid w:val="00041695"/>
    <w:rsid w:val="00041854"/>
    <w:rsid w:val="000418D6"/>
    <w:rsid w:val="00042538"/>
    <w:rsid w:val="000430C4"/>
    <w:rsid w:val="000440A7"/>
    <w:rsid w:val="00044F34"/>
    <w:rsid w:val="00044F6E"/>
    <w:rsid w:val="00045482"/>
    <w:rsid w:val="000455BB"/>
    <w:rsid w:val="00045656"/>
    <w:rsid w:val="00046CA5"/>
    <w:rsid w:val="00046E23"/>
    <w:rsid w:val="000475DC"/>
    <w:rsid w:val="00047894"/>
    <w:rsid w:val="00047C28"/>
    <w:rsid w:val="000505C6"/>
    <w:rsid w:val="00050920"/>
    <w:rsid w:val="0005162B"/>
    <w:rsid w:val="00052190"/>
    <w:rsid w:val="0005222B"/>
    <w:rsid w:val="00052650"/>
    <w:rsid w:val="00052E9C"/>
    <w:rsid w:val="00053169"/>
    <w:rsid w:val="00053346"/>
    <w:rsid w:val="00053E88"/>
    <w:rsid w:val="00054217"/>
    <w:rsid w:val="000543CD"/>
    <w:rsid w:val="00054D65"/>
    <w:rsid w:val="000551BE"/>
    <w:rsid w:val="00055A30"/>
    <w:rsid w:val="00056A2C"/>
    <w:rsid w:val="00056DFC"/>
    <w:rsid w:val="00056EC8"/>
    <w:rsid w:val="0005712F"/>
    <w:rsid w:val="00057480"/>
    <w:rsid w:val="00057E4E"/>
    <w:rsid w:val="00061EBC"/>
    <w:rsid w:val="00061EF4"/>
    <w:rsid w:val="0006290B"/>
    <w:rsid w:val="00063545"/>
    <w:rsid w:val="00064275"/>
    <w:rsid w:val="00064843"/>
    <w:rsid w:val="000648D0"/>
    <w:rsid w:val="000649D2"/>
    <w:rsid w:val="00064ADC"/>
    <w:rsid w:val="00065362"/>
    <w:rsid w:val="00065638"/>
    <w:rsid w:val="000661BC"/>
    <w:rsid w:val="000666A0"/>
    <w:rsid w:val="000666F2"/>
    <w:rsid w:val="00067F6C"/>
    <w:rsid w:val="0007117A"/>
    <w:rsid w:val="00071650"/>
    <w:rsid w:val="0007187B"/>
    <w:rsid w:val="0007198C"/>
    <w:rsid w:val="00071AB8"/>
    <w:rsid w:val="00071B38"/>
    <w:rsid w:val="00071C57"/>
    <w:rsid w:val="00072222"/>
    <w:rsid w:val="00073697"/>
    <w:rsid w:val="0007380C"/>
    <w:rsid w:val="0007400B"/>
    <w:rsid w:val="0007456C"/>
    <w:rsid w:val="000746F8"/>
    <w:rsid w:val="00074835"/>
    <w:rsid w:val="00077184"/>
    <w:rsid w:val="00077D57"/>
    <w:rsid w:val="00077F92"/>
    <w:rsid w:val="00080472"/>
    <w:rsid w:val="0008057C"/>
    <w:rsid w:val="000808A3"/>
    <w:rsid w:val="0008091C"/>
    <w:rsid w:val="000813C6"/>
    <w:rsid w:val="00081997"/>
    <w:rsid w:val="000819E4"/>
    <w:rsid w:val="00081AFC"/>
    <w:rsid w:val="00081FDF"/>
    <w:rsid w:val="0008297C"/>
    <w:rsid w:val="00082C8A"/>
    <w:rsid w:val="0008379A"/>
    <w:rsid w:val="00084A7A"/>
    <w:rsid w:val="00085DF6"/>
    <w:rsid w:val="000870AD"/>
    <w:rsid w:val="00087A3F"/>
    <w:rsid w:val="00087AC7"/>
    <w:rsid w:val="00087F1A"/>
    <w:rsid w:val="00090C47"/>
    <w:rsid w:val="0009115A"/>
    <w:rsid w:val="00091240"/>
    <w:rsid w:val="0009126C"/>
    <w:rsid w:val="00091741"/>
    <w:rsid w:val="00091C1C"/>
    <w:rsid w:val="00091DD8"/>
    <w:rsid w:val="000928F5"/>
    <w:rsid w:val="00092BD9"/>
    <w:rsid w:val="00093807"/>
    <w:rsid w:val="00093DB4"/>
    <w:rsid w:val="00094825"/>
    <w:rsid w:val="00094F8F"/>
    <w:rsid w:val="00095FC4"/>
    <w:rsid w:val="0009634F"/>
    <w:rsid w:val="00096491"/>
    <w:rsid w:val="000964E9"/>
    <w:rsid w:val="00096B4D"/>
    <w:rsid w:val="00096E04"/>
    <w:rsid w:val="000979A2"/>
    <w:rsid w:val="000A02DD"/>
    <w:rsid w:val="000A0779"/>
    <w:rsid w:val="000A1665"/>
    <w:rsid w:val="000A17F0"/>
    <w:rsid w:val="000A2C1F"/>
    <w:rsid w:val="000A2D76"/>
    <w:rsid w:val="000A371A"/>
    <w:rsid w:val="000A382C"/>
    <w:rsid w:val="000A3E70"/>
    <w:rsid w:val="000A4563"/>
    <w:rsid w:val="000A531B"/>
    <w:rsid w:val="000A5674"/>
    <w:rsid w:val="000A59BC"/>
    <w:rsid w:val="000A6E66"/>
    <w:rsid w:val="000A6F1F"/>
    <w:rsid w:val="000A79DE"/>
    <w:rsid w:val="000A7A32"/>
    <w:rsid w:val="000B0331"/>
    <w:rsid w:val="000B068C"/>
    <w:rsid w:val="000B0C8B"/>
    <w:rsid w:val="000B1A8F"/>
    <w:rsid w:val="000B21F7"/>
    <w:rsid w:val="000B46ED"/>
    <w:rsid w:val="000B4A8D"/>
    <w:rsid w:val="000B4B1C"/>
    <w:rsid w:val="000B4B8B"/>
    <w:rsid w:val="000B5085"/>
    <w:rsid w:val="000B517F"/>
    <w:rsid w:val="000B5EA0"/>
    <w:rsid w:val="000B6080"/>
    <w:rsid w:val="000B6B43"/>
    <w:rsid w:val="000B7A1D"/>
    <w:rsid w:val="000B7FBF"/>
    <w:rsid w:val="000C10B7"/>
    <w:rsid w:val="000C18EC"/>
    <w:rsid w:val="000C2584"/>
    <w:rsid w:val="000C359F"/>
    <w:rsid w:val="000C3A7E"/>
    <w:rsid w:val="000C3A8F"/>
    <w:rsid w:val="000C3F06"/>
    <w:rsid w:val="000C4826"/>
    <w:rsid w:val="000C4B39"/>
    <w:rsid w:val="000C4BD0"/>
    <w:rsid w:val="000C50E6"/>
    <w:rsid w:val="000C5291"/>
    <w:rsid w:val="000C5ABC"/>
    <w:rsid w:val="000C748E"/>
    <w:rsid w:val="000C7CB5"/>
    <w:rsid w:val="000D00A1"/>
    <w:rsid w:val="000D07D9"/>
    <w:rsid w:val="000D0FD9"/>
    <w:rsid w:val="000D1411"/>
    <w:rsid w:val="000D2DCD"/>
    <w:rsid w:val="000D2E37"/>
    <w:rsid w:val="000D329E"/>
    <w:rsid w:val="000D39BC"/>
    <w:rsid w:val="000D4622"/>
    <w:rsid w:val="000D4E45"/>
    <w:rsid w:val="000D4E64"/>
    <w:rsid w:val="000D5FC9"/>
    <w:rsid w:val="000D6840"/>
    <w:rsid w:val="000D6A30"/>
    <w:rsid w:val="000D7393"/>
    <w:rsid w:val="000D7512"/>
    <w:rsid w:val="000D756B"/>
    <w:rsid w:val="000D7CE6"/>
    <w:rsid w:val="000E15C0"/>
    <w:rsid w:val="000E237F"/>
    <w:rsid w:val="000E28FB"/>
    <w:rsid w:val="000E312B"/>
    <w:rsid w:val="000E365A"/>
    <w:rsid w:val="000E3951"/>
    <w:rsid w:val="000E3E6F"/>
    <w:rsid w:val="000E4078"/>
    <w:rsid w:val="000E468B"/>
    <w:rsid w:val="000E4943"/>
    <w:rsid w:val="000E4FC1"/>
    <w:rsid w:val="000E5370"/>
    <w:rsid w:val="000E53D3"/>
    <w:rsid w:val="000E53F7"/>
    <w:rsid w:val="000E55F8"/>
    <w:rsid w:val="000E573D"/>
    <w:rsid w:val="000E5D99"/>
    <w:rsid w:val="000E649D"/>
    <w:rsid w:val="000E68CD"/>
    <w:rsid w:val="000E6B79"/>
    <w:rsid w:val="000E7B25"/>
    <w:rsid w:val="000E7B7C"/>
    <w:rsid w:val="000F0A95"/>
    <w:rsid w:val="000F0E54"/>
    <w:rsid w:val="000F15B3"/>
    <w:rsid w:val="000F1AD3"/>
    <w:rsid w:val="000F1B14"/>
    <w:rsid w:val="000F2537"/>
    <w:rsid w:val="000F2C46"/>
    <w:rsid w:val="000F380E"/>
    <w:rsid w:val="000F4135"/>
    <w:rsid w:val="000F54A0"/>
    <w:rsid w:val="000F559B"/>
    <w:rsid w:val="000F567B"/>
    <w:rsid w:val="000F5E2C"/>
    <w:rsid w:val="000F667A"/>
    <w:rsid w:val="001009D4"/>
    <w:rsid w:val="00100BB8"/>
    <w:rsid w:val="00100CF4"/>
    <w:rsid w:val="001019D6"/>
    <w:rsid w:val="00101D4B"/>
    <w:rsid w:val="00101FD8"/>
    <w:rsid w:val="0010278F"/>
    <w:rsid w:val="001027CE"/>
    <w:rsid w:val="00102D0F"/>
    <w:rsid w:val="00103857"/>
    <w:rsid w:val="001038C3"/>
    <w:rsid w:val="00103C18"/>
    <w:rsid w:val="001049D0"/>
    <w:rsid w:val="00104E16"/>
    <w:rsid w:val="001052C9"/>
    <w:rsid w:val="00105454"/>
    <w:rsid w:val="00105534"/>
    <w:rsid w:val="001057B3"/>
    <w:rsid w:val="001059D1"/>
    <w:rsid w:val="0010687C"/>
    <w:rsid w:val="0010698E"/>
    <w:rsid w:val="001073F0"/>
    <w:rsid w:val="00110646"/>
    <w:rsid w:val="00110949"/>
    <w:rsid w:val="00111617"/>
    <w:rsid w:val="001116D0"/>
    <w:rsid w:val="00112191"/>
    <w:rsid w:val="00112FC4"/>
    <w:rsid w:val="0011360A"/>
    <w:rsid w:val="0011361B"/>
    <w:rsid w:val="001136E4"/>
    <w:rsid w:val="00113968"/>
    <w:rsid w:val="001148D3"/>
    <w:rsid w:val="00114D56"/>
    <w:rsid w:val="00114DF0"/>
    <w:rsid w:val="00114F59"/>
    <w:rsid w:val="00115722"/>
    <w:rsid w:val="00116860"/>
    <w:rsid w:val="001168BF"/>
    <w:rsid w:val="00120089"/>
    <w:rsid w:val="00120CD7"/>
    <w:rsid w:val="00121B60"/>
    <w:rsid w:val="00121F92"/>
    <w:rsid w:val="001225B2"/>
    <w:rsid w:val="00123114"/>
    <w:rsid w:val="00123682"/>
    <w:rsid w:val="00123F31"/>
    <w:rsid w:val="001245A0"/>
    <w:rsid w:val="00124A06"/>
    <w:rsid w:val="00124B94"/>
    <w:rsid w:val="00124F65"/>
    <w:rsid w:val="001257FF"/>
    <w:rsid w:val="00125845"/>
    <w:rsid w:val="0012617B"/>
    <w:rsid w:val="00126BEB"/>
    <w:rsid w:val="001277EA"/>
    <w:rsid w:val="0013001A"/>
    <w:rsid w:val="001305C2"/>
    <w:rsid w:val="0013069C"/>
    <w:rsid w:val="00131E56"/>
    <w:rsid w:val="00132462"/>
    <w:rsid w:val="001329E1"/>
    <w:rsid w:val="00132C5E"/>
    <w:rsid w:val="0013334B"/>
    <w:rsid w:val="00133823"/>
    <w:rsid w:val="001339D7"/>
    <w:rsid w:val="0013409E"/>
    <w:rsid w:val="001345AA"/>
    <w:rsid w:val="001350E1"/>
    <w:rsid w:val="00135D09"/>
    <w:rsid w:val="00135F2A"/>
    <w:rsid w:val="00140DFA"/>
    <w:rsid w:val="00140FF4"/>
    <w:rsid w:val="00141333"/>
    <w:rsid w:val="0014133D"/>
    <w:rsid w:val="00141800"/>
    <w:rsid w:val="00141F83"/>
    <w:rsid w:val="00142286"/>
    <w:rsid w:val="00142359"/>
    <w:rsid w:val="0014278A"/>
    <w:rsid w:val="00142D38"/>
    <w:rsid w:val="00143B2D"/>
    <w:rsid w:val="00144B0B"/>
    <w:rsid w:val="00144BC7"/>
    <w:rsid w:val="00145E51"/>
    <w:rsid w:val="0014615D"/>
    <w:rsid w:val="00146646"/>
    <w:rsid w:val="001467C4"/>
    <w:rsid w:val="00146FC1"/>
    <w:rsid w:val="00147161"/>
    <w:rsid w:val="00147240"/>
    <w:rsid w:val="001505A9"/>
    <w:rsid w:val="001508BE"/>
    <w:rsid w:val="00151B3C"/>
    <w:rsid w:val="00151BBA"/>
    <w:rsid w:val="00151BD9"/>
    <w:rsid w:val="001527CE"/>
    <w:rsid w:val="001527E1"/>
    <w:rsid w:val="00152F82"/>
    <w:rsid w:val="00152F9B"/>
    <w:rsid w:val="001538A5"/>
    <w:rsid w:val="00153A73"/>
    <w:rsid w:val="001548BB"/>
    <w:rsid w:val="00154965"/>
    <w:rsid w:val="00154E4E"/>
    <w:rsid w:val="00154E62"/>
    <w:rsid w:val="00154F54"/>
    <w:rsid w:val="001551F6"/>
    <w:rsid w:val="001551FC"/>
    <w:rsid w:val="00156441"/>
    <w:rsid w:val="00156646"/>
    <w:rsid w:val="00156669"/>
    <w:rsid w:val="00156931"/>
    <w:rsid w:val="00157515"/>
    <w:rsid w:val="00160394"/>
    <w:rsid w:val="00161684"/>
    <w:rsid w:val="001624C9"/>
    <w:rsid w:val="00162BE7"/>
    <w:rsid w:val="00162CE1"/>
    <w:rsid w:val="00162E02"/>
    <w:rsid w:val="00162E9D"/>
    <w:rsid w:val="001635B8"/>
    <w:rsid w:val="001636F7"/>
    <w:rsid w:val="00163798"/>
    <w:rsid w:val="00163D2D"/>
    <w:rsid w:val="00164053"/>
    <w:rsid w:val="0016421A"/>
    <w:rsid w:val="00164AD0"/>
    <w:rsid w:val="00164D31"/>
    <w:rsid w:val="00164FD8"/>
    <w:rsid w:val="001659DC"/>
    <w:rsid w:val="00165DE0"/>
    <w:rsid w:val="00165E35"/>
    <w:rsid w:val="001663A7"/>
    <w:rsid w:val="00166450"/>
    <w:rsid w:val="00166B2A"/>
    <w:rsid w:val="00166F64"/>
    <w:rsid w:val="00167126"/>
    <w:rsid w:val="00167A0A"/>
    <w:rsid w:val="00167EC1"/>
    <w:rsid w:val="001705A0"/>
    <w:rsid w:val="0017081A"/>
    <w:rsid w:val="00171020"/>
    <w:rsid w:val="0017111C"/>
    <w:rsid w:val="0017130C"/>
    <w:rsid w:val="00171CA2"/>
    <w:rsid w:val="0017220F"/>
    <w:rsid w:val="001723A7"/>
    <w:rsid w:val="00172CB5"/>
    <w:rsid w:val="00172D30"/>
    <w:rsid w:val="001730F2"/>
    <w:rsid w:val="001733AF"/>
    <w:rsid w:val="001736F7"/>
    <w:rsid w:val="0017377B"/>
    <w:rsid w:val="00173CF9"/>
    <w:rsid w:val="00174A18"/>
    <w:rsid w:val="00174A97"/>
    <w:rsid w:val="00174E65"/>
    <w:rsid w:val="00174F4B"/>
    <w:rsid w:val="00176086"/>
    <w:rsid w:val="0017682A"/>
    <w:rsid w:val="00176C8C"/>
    <w:rsid w:val="001775F6"/>
    <w:rsid w:val="001776EF"/>
    <w:rsid w:val="00177B32"/>
    <w:rsid w:val="0018000A"/>
    <w:rsid w:val="001801B7"/>
    <w:rsid w:val="001816CB"/>
    <w:rsid w:val="00182226"/>
    <w:rsid w:val="00182A6D"/>
    <w:rsid w:val="00182CAB"/>
    <w:rsid w:val="001831DF"/>
    <w:rsid w:val="0018323F"/>
    <w:rsid w:val="0018354E"/>
    <w:rsid w:val="001839E9"/>
    <w:rsid w:val="0018402C"/>
    <w:rsid w:val="001844B5"/>
    <w:rsid w:val="00184C26"/>
    <w:rsid w:val="00185BEE"/>
    <w:rsid w:val="00185CBE"/>
    <w:rsid w:val="00186D48"/>
    <w:rsid w:val="001875A2"/>
    <w:rsid w:val="00187A34"/>
    <w:rsid w:val="0019007B"/>
    <w:rsid w:val="0019023C"/>
    <w:rsid w:val="00190BB4"/>
    <w:rsid w:val="00190BCD"/>
    <w:rsid w:val="0019121C"/>
    <w:rsid w:val="00193529"/>
    <w:rsid w:val="0019361A"/>
    <w:rsid w:val="0019488D"/>
    <w:rsid w:val="00194AE9"/>
    <w:rsid w:val="00194B84"/>
    <w:rsid w:val="0019537E"/>
    <w:rsid w:val="001954C1"/>
    <w:rsid w:val="00195821"/>
    <w:rsid w:val="00196BF2"/>
    <w:rsid w:val="0019764C"/>
    <w:rsid w:val="001977D1"/>
    <w:rsid w:val="001A00E7"/>
    <w:rsid w:val="001A05E8"/>
    <w:rsid w:val="001A0974"/>
    <w:rsid w:val="001A161E"/>
    <w:rsid w:val="001A1773"/>
    <w:rsid w:val="001A1B08"/>
    <w:rsid w:val="001A31FA"/>
    <w:rsid w:val="001A3529"/>
    <w:rsid w:val="001A516A"/>
    <w:rsid w:val="001A5BB3"/>
    <w:rsid w:val="001A5C12"/>
    <w:rsid w:val="001A5C80"/>
    <w:rsid w:val="001A5F54"/>
    <w:rsid w:val="001A720B"/>
    <w:rsid w:val="001A777D"/>
    <w:rsid w:val="001A7956"/>
    <w:rsid w:val="001B0D14"/>
    <w:rsid w:val="001B0DA3"/>
    <w:rsid w:val="001B1172"/>
    <w:rsid w:val="001B1301"/>
    <w:rsid w:val="001B2CB6"/>
    <w:rsid w:val="001B2DA9"/>
    <w:rsid w:val="001B3596"/>
    <w:rsid w:val="001B38A6"/>
    <w:rsid w:val="001B3B5F"/>
    <w:rsid w:val="001B44D4"/>
    <w:rsid w:val="001B519A"/>
    <w:rsid w:val="001B5532"/>
    <w:rsid w:val="001B7643"/>
    <w:rsid w:val="001B77E7"/>
    <w:rsid w:val="001B7CB2"/>
    <w:rsid w:val="001C0183"/>
    <w:rsid w:val="001C01DA"/>
    <w:rsid w:val="001C05E9"/>
    <w:rsid w:val="001C0AAB"/>
    <w:rsid w:val="001C0C45"/>
    <w:rsid w:val="001C1C4C"/>
    <w:rsid w:val="001C1F0E"/>
    <w:rsid w:val="001C1F4F"/>
    <w:rsid w:val="001C2951"/>
    <w:rsid w:val="001C2A7C"/>
    <w:rsid w:val="001C2F44"/>
    <w:rsid w:val="001C39FC"/>
    <w:rsid w:val="001C3AAA"/>
    <w:rsid w:val="001C4DD5"/>
    <w:rsid w:val="001C4E97"/>
    <w:rsid w:val="001C52D2"/>
    <w:rsid w:val="001C5380"/>
    <w:rsid w:val="001C59CE"/>
    <w:rsid w:val="001C5A4F"/>
    <w:rsid w:val="001C5E69"/>
    <w:rsid w:val="001C65D3"/>
    <w:rsid w:val="001D0607"/>
    <w:rsid w:val="001D0EA0"/>
    <w:rsid w:val="001D2888"/>
    <w:rsid w:val="001D2917"/>
    <w:rsid w:val="001D2BDB"/>
    <w:rsid w:val="001D2E19"/>
    <w:rsid w:val="001D2E26"/>
    <w:rsid w:val="001D3212"/>
    <w:rsid w:val="001D33D1"/>
    <w:rsid w:val="001D38C8"/>
    <w:rsid w:val="001D4468"/>
    <w:rsid w:val="001D48F1"/>
    <w:rsid w:val="001D4976"/>
    <w:rsid w:val="001D4A75"/>
    <w:rsid w:val="001D61F6"/>
    <w:rsid w:val="001D62A3"/>
    <w:rsid w:val="001D6728"/>
    <w:rsid w:val="001D71AB"/>
    <w:rsid w:val="001E0061"/>
    <w:rsid w:val="001E0E0D"/>
    <w:rsid w:val="001E1084"/>
    <w:rsid w:val="001E1A13"/>
    <w:rsid w:val="001E2745"/>
    <w:rsid w:val="001E291E"/>
    <w:rsid w:val="001E2C6C"/>
    <w:rsid w:val="001E2E5F"/>
    <w:rsid w:val="001E2FB5"/>
    <w:rsid w:val="001E3381"/>
    <w:rsid w:val="001E3782"/>
    <w:rsid w:val="001E3C22"/>
    <w:rsid w:val="001E3FE2"/>
    <w:rsid w:val="001E453E"/>
    <w:rsid w:val="001E468B"/>
    <w:rsid w:val="001E46F9"/>
    <w:rsid w:val="001E47D6"/>
    <w:rsid w:val="001E54F2"/>
    <w:rsid w:val="001E5B0D"/>
    <w:rsid w:val="001E615B"/>
    <w:rsid w:val="001E6295"/>
    <w:rsid w:val="001E683A"/>
    <w:rsid w:val="001E7618"/>
    <w:rsid w:val="001E7E21"/>
    <w:rsid w:val="001F00D7"/>
    <w:rsid w:val="001F0206"/>
    <w:rsid w:val="001F08B3"/>
    <w:rsid w:val="001F0BBD"/>
    <w:rsid w:val="001F1197"/>
    <w:rsid w:val="001F200E"/>
    <w:rsid w:val="001F28C3"/>
    <w:rsid w:val="001F2FA2"/>
    <w:rsid w:val="001F3CBC"/>
    <w:rsid w:val="001F4593"/>
    <w:rsid w:val="001F4944"/>
    <w:rsid w:val="001F4F6E"/>
    <w:rsid w:val="001F59A7"/>
    <w:rsid w:val="001F6665"/>
    <w:rsid w:val="002006AD"/>
    <w:rsid w:val="00200852"/>
    <w:rsid w:val="00201F16"/>
    <w:rsid w:val="002031EE"/>
    <w:rsid w:val="00203307"/>
    <w:rsid w:val="0020368B"/>
    <w:rsid w:val="00203CA7"/>
    <w:rsid w:val="00204F44"/>
    <w:rsid w:val="002067D1"/>
    <w:rsid w:val="00206818"/>
    <w:rsid w:val="002068FA"/>
    <w:rsid w:val="0020767B"/>
    <w:rsid w:val="002076D0"/>
    <w:rsid w:val="00207DF2"/>
    <w:rsid w:val="00211103"/>
    <w:rsid w:val="00211191"/>
    <w:rsid w:val="00211425"/>
    <w:rsid w:val="00212D1E"/>
    <w:rsid w:val="00214EBD"/>
    <w:rsid w:val="0021531D"/>
    <w:rsid w:val="002153D3"/>
    <w:rsid w:val="00215823"/>
    <w:rsid w:val="00220560"/>
    <w:rsid w:val="00220840"/>
    <w:rsid w:val="00220AB6"/>
    <w:rsid w:val="00221482"/>
    <w:rsid w:val="002214DE"/>
    <w:rsid w:val="00222295"/>
    <w:rsid w:val="00222C95"/>
    <w:rsid w:val="002236FE"/>
    <w:rsid w:val="00223889"/>
    <w:rsid w:val="00223D4A"/>
    <w:rsid w:val="002246E5"/>
    <w:rsid w:val="00224857"/>
    <w:rsid w:val="00224E32"/>
    <w:rsid w:val="002252B9"/>
    <w:rsid w:val="002254A7"/>
    <w:rsid w:val="0022604F"/>
    <w:rsid w:val="002260BD"/>
    <w:rsid w:val="0022645C"/>
    <w:rsid w:val="0022687E"/>
    <w:rsid w:val="00227184"/>
    <w:rsid w:val="00227303"/>
    <w:rsid w:val="00227636"/>
    <w:rsid w:val="002278D7"/>
    <w:rsid w:val="00230115"/>
    <w:rsid w:val="00230427"/>
    <w:rsid w:val="00230641"/>
    <w:rsid w:val="00233162"/>
    <w:rsid w:val="00233F8F"/>
    <w:rsid w:val="0023421F"/>
    <w:rsid w:val="002347DE"/>
    <w:rsid w:val="00234ED6"/>
    <w:rsid w:val="002353CE"/>
    <w:rsid w:val="002362E3"/>
    <w:rsid w:val="0023695D"/>
    <w:rsid w:val="00236C1E"/>
    <w:rsid w:val="00236F4D"/>
    <w:rsid w:val="00237222"/>
    <w:rsid w:val="0024078C"/>
    <w:rsid w:val="0024172B"/>
    <w:rsid w:val="00241D7A"/>
    <w:rsid w:val="002427E9"/>
    <w:rsid w:val="00242935"/>
    <w:rsid w:val="00243127"/>
    <w:rsid w:val="0024404D"/>
    <w:rsid w:val="0024425D"/>
    <w:rsid w:val="002444EF"/>
    <w:rsid w:val="00244CB8"/>
    <w:rsid w:val="002452E5"/>
    <w:rsid w:val="00246E4D"/>
    <w:rsid w:val="0024707F"/>
    <w:rsid w:val="00247621"/>
    <w:rsid w:val="00247828"/>
    <w:rsid w:val="00247986"/>
    <w:rsid w:val="00247F5A"/>
    <w:rsid w:val="00250F2F"/>
    <w:rsid w:val="00251459"/>
    <w:rsid w:val="002523DD"/>
    <w:rsid w:val="002526F4"/>
    <w:rsid w:val="00252D18"/>
    <w:rsid w:val="0025306F"/>
    <w:rsid w:val="0025367E"/>
    <w:rsid w:val="00256D4F"/>
    <w:rsid w:val="00257DFA"/>
    <w:rsid w:val="00260EAE"/>
    <w:rsid w:val="0026102F"/>
    <w:rsid w:val="002615AF"/>
    <w:rsid w:val="00262517"/>
    <w:rsid w:val="00262681"/>
    <w:rsid w:val="00262E7F"/>
    <w:rsid w:val="00263103"/>
    <w:rsid w:val="00263214"/>
    <w:rsid w:val="002633ED"/>
    <w:rsid w:val="002642C6"/>
    <w:rsid w:val="0026473A"/>
    <w:rsid w:val="00264BED"/>
    <w:rsid w:val="00264D7D"/>
    <w:rsid w:val="00265538"/>
    <w:rsid w:val="00265E47"/>
    <w:rsid w:val="002663CC"/>
    <w:rsid w:val="00266FEA"/>
    <w:rsid w:val="0027012A"/>
    <w:rsid w:val="002703EB"/>
    <w:rsid w:val="002704C7"/>
    <w:rsid w:val="0027072F"/>
    <w:rsid w:val="0027246B"/>
    <w:rsid w:val="00272636"/>
    <w:rsid w:val="00273183"/>
    <w:rsid w:val="002739FD"/>
    <w:rsid w:val="00273D97"/>
    <w:rsid w:val="00274A93"/>
    <w:rsid w:val="002754DC"/>
    <w:rsid w:val="00275513"/>
    <w:rsid w:val="00276167"/>
    <w:rsid w:val="00276CD5"/>
    <w:rsid w:val="00277216"/>
    <w:rsid w:val="002815F7"/>
    <w:rsid w:val="002816F3"/>
    <w:rsid w:val="002819C8"/>
    <w:rsid w:val="00282397"/>
    <w:rsid w:val="002823B7"/>
    <w:rsid w:val="00282AF0"/>
    <w:rsid w:val="0028315A"/>
    <w:rsid w:val="00283173"/>
    <w:rsid w:val="00283448"/>
    <w:rsid w:val="002836A4"/>
    <w:rsid w:val="00284379"/>
    <w:rsid w:val="0028467A"/>
    <w:rsid w:val="002846F9"/>
    <w:rsid w:val="00284823"/>
    <w:rsid w:val="00284D44"/>
    <w:rsid w:val="00285800"/>
    <w:rsid w:val="00285911"/>
    <w:rsid w:val="00286667"/>
    <w:rsid w:val="00286D1E"/>
    <w:rsid w:val="00286E99"/>
    <w:rsid w:val="00287540"/>
    <w:rsid w:val="0028761C"/>
    <w:rsid w:val="00287841"/>
    <w:rsid w:val="0029019C"/>
    <w:rsid w:val="0029067B"/>
    <w:rsid w:val="00290733"/>
    <w:rsid w:val="00290BDF"/>
    <w:rsid w:val="00290E7C"/>
    <w:rsid w:val="00290EA7"/>
    <w:rsid w:val="00291BC7"/>
    <w:rsid w:val="0029271E"/>
    <w:rsid w:val="00292D8C"/>
    <w:rsid w:val="0029320F"/>
    <w:rsid w:val="002939F2"/>
    <w:rsid w:val="002946B3"/>
    <w:rsid w:val="00294C38"/>
    <w:rsid w:val="0029555D"/>
    <w:rsid w:val="00296B6E"/>
    <w:rsid w:val="002970E1"/>
    <w:rsid w:val="0029757E"/>
    <w:rsid w:val="002A0584"/>
    <w:rsid w:val="002A086D"/>
    <w:rsid w:val="002A09D8"/>
    <w:rsid w:val="002A0D6D"/>
    <w:rsid w:val="002A1CA1"/>
    <w:rsid w:val="002A22BC"/>
    <w:rsid w:val="002A248E"/>
    <w:rsid w:val="002A300A"/>
    <w:rsid w:val="002A3397"/>
    <w:rsid w:val="002A36DD"/>
    <w:rsid w:val="002A4505"/>
    <w:rsid w:val="002A4A6F"/>
    <w:rsid w:val="002A4B5F"/>
    <w:rsid w:val="002A4E25"/>
    <w:rsid w:val="002A4FF8"/>
    <w:rsid w:val="002A522C"/>
    <w:rsid w:val="002A5317"/>
    <w:rsid w:val="002A54AA"/>
    <w:rsid w:val="002A5A98"/>
    <w:rsid w:val="002A724F"/>
    <w:rsid w:val="002A74E3"/>
    <w:rsid w:val="002A79DF"/>
    <w:rsid w:val="002B01DB"/>
    <w:rsid w:val="002B04EB"/>
    <w:rsid w:val="002B0CF8"/>
    <w:rsid w:val="002B1655"/>
    <w:rsid w:val="002B1822"/>
    <w:rsid w:val="002B1AC4"/>
    <w:rsid w:val="002B1FF6"/>
    <w:rsid w:val="002B205E"/>
    <w:rsid w:val="002B2C62"/>
    <w:rsid w:val="002B3B66"/>
    <w:rsid w:val="002B4474"/>
    <w:rsid w:val="002B4ECF"/>
    <w:rsid w:val="002B59DC"/>
    <w:rsid w:val="002B61A0"/>
    <w:rsid w:val="002B78CD"/>
    <w:rsid w:val="002C04A1"/>
    <w:rsid w:val="002C1117"/>
    <w:rsid w:val="002C1246"/>
    <w:rsid w:val="002C1334"/>
    <w:rsid w:val="002C13E8"/>
    <w:rsid w:val="002C1854"/>
    <w:rsid w:val="002C18DC"/>
    <w:rsid w:val="002C1F4C"/>
    <w:rsid w:val="002C20CC"/>
    <w:rsid w:val="002C22CC"/>
    <w:rsid w:val="002C292D"/>
    <w:rsid w:val="002C3BB8"/>
    <w:rsid w:val="002C4754"/>
    <w:rsid w:val="002C5922"/>
    <w:rsid w:val="002C595D"/>
    <w:rsid w:val="002C7EB1"/>
    <w:rsid w:val="002D1277"/>
    <w:rsid w:val="002D12B2"/>
    <w:rsid w:val="002D135C"/>
    <w:rsid w:val="002D13C1"/>
    <w:rsid w:val="002D147B"/>
    <w:rsid w:val="002D176A"/>
    <w:rsid w:val="002D1A3F"/>
    <w:rsid w:val="002D2267"/>
    <w:rsid w:val="002D2A65"/>
    <w:rsid w:val="002D2C49"/>
    <w:rsid w:val="002D332F"/>
    <w:rsid w:val="002D455D"/>
    <w:rsid w:val="002D4FDB"/>
    <w:rsid w:val="002D5CA6"/>
    <w:rsid w:val="002D70D5"/>
    <w:rsid w:val="002D791B"/>
    <w:rsid w:val="002D7B89"/>
    <w:rsid w:val="002D7EEE"/>
    <w:rsid w:val="002E091F"/>
    <w:rsid w:val="002E1220"/>
    <w:rsid w:val="002E2227"/>
    <w:rsid w:val="002E30E4"/>
    <w:rsid w:val="002E337C"/>
    <w:rsid w:val="002E3424"/>
    <w:rsid w:val="002E48D0"/>
    <w:rsid w:val="002E4927"/>
    <w:rsid w:val="002E4CEA"/>
    <w:rsid w:val="002E515C"/>
    <w:rsid w:val="002E5361"/>
    <w:rsid w:val="002E5CA4"/>
    <w:rsid w:val="002E5EC4"/>
    <w:rsid w:val="002E63BB"/>
    <w:rsid w:val="002E6BAD"/>
    <w:rsid w:val="002F086A"/>
    <w:rsid w:val="002F0EFE"/>
    <w:rsid w:val="002F1879"/>
    <w:rsid w:val="002F1E9E"/>
    <w:rsid w:val="002F24A7"/>
    <w:rsid w:val="002F357B"/>
    <w:rsid w:val="002F3A12"/>
    <w:rsid w:val="002F3F6A"/>
    <w:rsid w:val="002F40BB"/>
    <w:rsid w:val="002F4181"/>
    <w:rsid w:val="002F4492"/>
    <w:rsid w:val="002F4D50"/>
    <w:rsid w:val="002F58F4"/>
    <w:rsid w:val="002F5DBC"/>
    <w:rsid w:val="002F5ED2"/>
    <w:rsid w:val="002F6436"/>
    <w:rsid w:val="002F6465"/>
    <w:rsid w:val="002F648B"/>
    <w:rsid w:val="002F66EF"/>
    <w:rsid w:val="002F7850"/>
    <w:rsid w:val="002F7AF5"/>
    <w:rsid w:val="00300626"/>
    <w:rsid w:val="00300AA0"/>
    <w:rsid w:val="00300B7C"/>
    <w:rsid w:val="0030131E"/>
    <w:rsid w:val="00301406"/>
    <w:rsid w:val="00301610"/>
    <w:rsid w:val="0030161E"/>
    <w:rsid w:val="0030187C"/>
    <w:rsid w:val="003018BC"/>
    <w:rsid w:val="00301C87"/>
    <w:rsid w:val="00301D35"/>
    <w:rsid w:val="003021C5"/>
    <w:rsid w:val="00303630"/>
    <w:rsid w:val="00304607"/>
    <w:rsid w:val="00304F13"/>
    <w:rsid w:val="00304FC9"/>
    <w:rsid w:val="00305DA4"/>
    <w:rsid w:val="00306E42"/>
    <w:rsid w:val="00306F71"/>
    <w:rsid w:val="00307222"/>
    <w:rsid w:val="00307668"/>
    <w:rsid w:val="003102F2"/>
    <w:rsid w:val="0031075D"/>
    <w:rsid w:val="003109A6"/>
    <w:rsid w:val="00310E10"/>
    <w:rsid w:val="003110C7"/>
    <w:rsid w:val="00311662"/>
    <w:rsid w:val="0031193C"/>
    <w:rsid w:val="00312694"/>
    <w:rsid w:val="00312710"/>
    <w:rsid w:val="00313DD2"/>
    <w:rsid w:val="00314069"/>
    <w:rsid w:val="00314893"/>
    <w:rsid w:val="00314BB7"/>
    <w:rsid w:val="0031513D"/>
    <w:rsid w:val="003151BD"/>
    <w:rsid w:val="00315F04"/>
    <w:rsid w:val="003168FC"/>
    <w:rsid w:val="003171FC"/>
    <w:rsid w:val="00317D81"/>
    <w:rsid w:val="003207DF"/>
    <w:rsid w:val="00322577"/>
    <w:rsid w:val="0032297A"/>
    <w:rsid w:val="00322E65"/>
    <w:rsid w:val="00323534"/>
    <w:rsid w:val="00323E7C"/>
    <w:rsid w:val="00326528"/>
    <w:rsid w:val="00327624"/>
    <w:rsid w:val="00327BD0"/>
    <w:rsid w:val="003300C5"/>
    <w:rsid w:val="003307F4"/>
    <w:rsid w:val="003310B2"/>
    <w:rsid w:val="00331225"/>
    <w:rsid w:val="00331B82"/>
    <w:rsid w:val="00332560"/>
    <w:rsid w:val="0033298F"/>
    <w:rsid w:val="003337D8"/>
    <w:rsid w:val="00333C8D"/>
    <w:rsid w:val="003346CE"/>
    <w:rsid w:val="00335578"/>
    <w:rsid w:val="00335B5C"/>
    <w:rsid w:val="0033622B"/>
    <w:rsid w:val="00337418"/>
    <w:rsid w:val="00337C0B"/>
    <w:rsid w:val="00337D1C"/>
    <w:rsid w:val="00337EC7"/>
    <w:rsid w:val="003411E2"/>
    <w:rsid w:val="00341297"/>
    <w:rsid w:val="00341332"/>
    <w:rsid w:val="00341376"/>
    <w:rsid w:val="00341618"/>
    <w:rsid w:val="0034176C"/>
    <w:rsid w:val="003419CD"/>
    <w:rsid w:val="00342C8B"/>
    <w:rsid w:val="003456D7"/>
    <w:rsid w:val="00345F15"/>
    <w:rsid w:val="00345F36"/>
    <w:rsid w:val="00346791"/>
    <w:rsid w:val="00346DDE"/>
    <w:rsid w:val="00347A50"/>
    <w:rsid w:val="00347D87"/>
    <w:rsid w:val="0035041F"/>
    <w:rsid w:val="00350C01"/>
    <w:rsid w:val="0035286A"/>
    <w:rsid w:val="00352C4E"/>
    <w:rsid w:val="00352D74"/>
    <w:rsid w:val="00352EF1"/>
    <w:rsid w:val="00352F06"/>
    <w:rsid w:val="00352F8F"/>
    <w:rsid w:val="0035326B"/>
    <w:rsid w:val="00353646"/>
    <w:rsid w:val="00353A56"/>
    <w:rsid w:val="003545FF"/>
    <w:rsid w:val="00355058"/>
    <w:rsid w:val="00355824"/>
    <w:rsid w:val="0035617F"/>
    <w:rsid w:val="003563A7"/>
    <w:rsid w:val="0035670C"/>
    <w:rsid w:val="00356DA7"/>
    <w:rsid w:val="00357228"/>
    <w:rsid w:val="00357B3C"/>
    <w:rsid w:val="00357BBE"/>
    <w:rsid w:val="0036057E"/>
    <w:rsid w:val="003608BD"/>
    <w:rsid w:val="00360DA3"/>
    <w:rsid w:val="0036145D"/>
    <w:rsid w:val="0036235B"/>
    <w:rsid w:val="00362C89"/>
    <w:rsid w:val="00362F67"/>
    <w:rsid w:val="00363EB7"/>
    <w:rsid w:val="00364198"/>
    <w:rsid w:val="00366622"/>
    <w:rsid w:val="0036713E"/>
    <w:rsid w:val="003672DE"/>
    <w:rsid w:val="00367C95"/>
    <w:rsid w:val="0037016A"/>
    <w:rsid w:val="0037195E"/>
    <w:rsid w:val="0037196A"/>
    <w:rsid w:val="00372645"/>
    <w:rsid w:val="0037275F"/>
    <w:rsid w:val="0037286B"/>
    <w:rsid w:val="0037288A"/>
    <w:rsid w:val="0037302C"/>
    <w:rsid w:val="00373250"/>
    <w:rsid w:val="00373682"/>
    <w:rsid w:val="00373CA6"/>
    <w:rsid w:val="0037473A"/>
    <w:rsid w:val="00375999"/>
    <w:rsid w:val="00376251"/>
    <w:rsid w:val="003769E1"/>
    <w:rsid w:val="00377494"/>
    <w:rsid w:val="0037780A"/>
    <w:rsid w:val="003805A6"/>
    <w:rsid w:val="003806D3"/>
    <w:rsid w:val="00380E54"/>
    <w:rsid w:val="00381077"/>
    <w:rsid w:val="00381148"/>
    <w:rsid w:val="0038124B"/>
    <w:rsid w:val="00381AB3"/>
    <w:rsid w:val="003821BB"/>
    <w:rsid w:val="0038223C"/>
    <w:rsid w:val="0038279C"/>
    <w:rsid w:val="003828AC"/>
    <w:rsid w:val="00383AEA"/>
    <w:rsid w:val="00383C46"/>
    <w:rsid w:val="00385B23"/>
    <w:rsid w:val="00385EC6"/>
    <w:rsid w:val="00386271"/>
    <w:rsid w:val="0038763E"/>
    <w:rsid w:val="00387C65"/>
    <w:rsid w:val="00387D70"/>
    <w:rsid w:val="00387FAF"/>
    <w:rsid w:val="003904EA"/>
    <w:rsid w:val="00390621"/>
    <w:rsid w:val="00390DF4"/>
    <w:rsid w:val="00391175"/>
    <w:rsid w:val="003915DA"/>
    <w:rsid w:val="00391A93"/>
    <w:rsid w:val="00391B98"/>
    <w:rsid w:val="00392411"/>
    <w:rsid w:val="00392604"/>
    <w:rsid w:val="00392C36"/>
    <w:rsid w:val="0039318E"/>
    <w:rsid w:val="003939B9"/>
    <w:rsid w:val="0039417D"/>
    <w:rsid w:val="00394258"/>
    <w:rsid w:val="00394CEB"/>
    <w:rsid w:val="0039531B"/>
    <w:rsid w:val="00395B6E"/>
    <w:rsid w:val="00395EA7"/>
    <w:rsid w:val="003960F3"/>
    <w:rsid w:val="003A00BB"/>
    <w:rsid w:val="003A0645"/>
    <w:rsid w:val="003A0A41"/>
    <w:rsid w:val="003A0F73"/>
    <w:rsid w:val="003A12D2"/>
    <w:rsid w:val="003A1E60"/>
    <w:rsid w:val="003A1FCA"/>
    <w:rsid w:val="003A2318"/>
    <w:rsid w:val="003A2B2D"/>
    <w:rsid w:val="003A37DD"/>
    <w:rsid w:val="003A3D6A"/>
    <w:rsid w:val="003A3EE8"/>
    <w:rsid w:val="003A443F"/>
    <w:rsid w:val="003A48A2"/>
    <w:rsid w:val="003A48CE"/>
    <w:rsid w:val="003A4BC5"/>
    <w:rsid w:val="003A59A6"/>
    <w:rsid w:val="003A656E"/>
    <w:rsid w:val="003A6A63"/>
    <w:rsid w:val="003A6ED6"/>
    <w:rsid w:val="003A74BB"/>
    <w:rsid w:val="003A75DC"/>
    <w:rsid w:val="003A7B9E"/>
    <w:rsid w:val="003B0CD5"/>
    <w:rsid w:val="003B0F4F"/>
    <w:rsid w:val="003B1B5E"/>
    <w:rsid w:val="003B2DD3"/>
    <w:rsid w:val="003B3ED8"/>
    <w:rsid w:val="003B4291"/>
    <w:rsid w:val="003B50DB"/>
    <w:rsid w:val="003B51D0"/>
    <w:rsid w:val="003B5ACD"/>
    <w:rsid w:val="003B5D81"/>
    <w:rsid w:val="003B65BD"/>
    <w:rsid w:val="003C00A2"/>
    <w:rsid w:val="003C0F12"/>
    <w:rsid w:val="003C11C1"/>
    <w:rsid w:val="003C1602"/>
    <w:rsid w:val="003C1DA6"/>
    <w:rsid w:val="003C1DB0"/>
    <w:rsid w:val="003C31E4"/>
    <w:rsid w:val="003C40AF"/>
    <w:rsid w:val="003C4DF5"/>
    <w:rsid w:val="003C4F10"/>
    <w:rsid w:val="003C58D5"/>
    <w:rsid w:val="003C5B36"/>
    <w:rsid w:val="003C6242"/>
    <w:rsid w:val="003C642C"/>
    <w:rsid w:val="003C6AAF"/>
    <w:rsid w:val="003C70DB"/>
    <w:rsid w:val="003D07CB"/>
    <w:rsid w:val="003D0C77"/>
    <w:rsid w:val="003D0F6D"/>
    <w:rsid w:val="003D10D1"/>
    <w:rsid w:val="003D259E"/>
    <w:rsid w:val="003D299C"/>
    <w:rsid w:val="003D2BEB"/>
    <w:rsid w:val="003D369F"/>
    <w:rsid w:val="003D4B8D"/>
    <w:rsid w:val="003D518B"/>
    <w:rsid w:val="003D5669"/>
    <w:rsid w:val="003D5D63"/>
    <w:rsid w:val="003D66CB"/>
    <w:rsid w:val="003D7627"/>
    <w:rsid w:val="003D7BE6"/>
    <w:rsid w:val="003D7E0E"/>
    <w:rsid w:val="003E0103"/>
    <w:rsid w:val="003E01D1"/>
    <w:rsid w:val="003E0E73"/>
    <w:rsid w:val="003E12D4"/>
    <w:rsid w:val="003E166A"/>
    <w:rsid w:val="003E27D9"/>
    <w:rsid w:val="003E34BF"/>
    <w:rsid w:val="003E4608"/>
    <w:rsid w:val="003E4A95"/>
    <w:rsid w:val="003E5B18"/>
    <w:rsid w:val="003E6C81"/>
    <w:rsid w:val="003E76E7"/>
    <w:rsid w:val="003E7AC5"/>
    <w:rsid w:val="003F047C"/>
    <w:rsid w:val="003F143D"/>
    <w:rsid w:val="003F2268"/>
    <w:rsid w:val="003F2636"/>
    <w:rsid w:val="003F2EED"/>
    <w:rsid w:val="003F2FC5"/>
    <w:rsid w:val="003F3187"/>
    <w:rsid w:val="003F3DD1"/>
    <w:rsid w:val="003F4EAE"/>
    <w:rsid w:val="003F4F31"/>
    <w:rsid w:val="003F5FF0"/>
    <w:rsid w:val="003F603E"/>
    <w:rsid w:val="003F664D"/>
    <w:rsid w:val="003F673D"/>
    <w:rsid w:val="003F6859"/>
    <w:rsid w:val="003F7290"/>
    <w:rsid w:val="003F7D36"/>
    <w:rsid w:val="004001C1"/>
    <w:rsid w:val="00400290"/>
    <w:rsid w:val="004005F5"/>
    <w:rsid w:val="00400F9A"/>
    <w:rsid w:val="0040103F"/>
    <w:rsid w:val="004012AA"/>
    <w:rsid w:val="004013E4"/>
    <w:rsid w:val="004024A2"/>
    <w:rsid w:val="00403473"/>
    <w:rsid w:val="00403A2E"/>
    <w:rsid w:val="00403A69"/>
    <w:rsid w:val="00403F25"/>
    <w:rsid w:val="0040506A"/>
    <w:rsid w:val="00405275"/>
    <w:rsid w:val="00405665"/>
    <w:rsid w:val="004077AD"/>
    <w:rsid w:val="00410AA9"/>
    <w:rsid w:val="00410E53"/>
    <w:rsid w:val="004121EA"/>
    <w:rsid w:val="004127B1"/>
    <w:rsid w:val="00413C2A"/>
    <w:rsid w:val="00414068"/>
    <w:rsid w:val="00414480"/>
    <w:rsid w:val="00414BE3"/>
    <w:rsid w:val="0041542C"/>
    <w:rsid w:val="00415CB7"/>
    <w:rsid w:val="00415F91"/>
    <w:rsid w:val="00416240"/>
    <w:rsid w:val="00416B16"/>
    <w:rsid w:val="004170F0"/>
    <w:rsid w:val="00417B87"/>
    <w:rsid w:val="00417E72"/>
    <w:rsid w:val="00420EED"/>
    <w:rsid w:val="004216EF"/>
    <w:rsid w:val="00421E78"/>
    <w:rsid w:val="00422CD8"/>
    <w:rsid w:val="00423388"/>
    <w:rsid w:val="004239CB"/>
    <w:rsid w:val="00423AE0"/>
    <w:rsid w:val="00423F14"/>
    <w:rsid w:val="00424CF2"/>
    <w:rsid w:val="0042502F"/>
    <w:rsid w:val="004251E7"/>
    <w:rsid w:val="004263E0"/>
    <w:rsid w:val="00427451"/>
    <w:rsid w:val="0042754B"/>
    <w:rsid w:val="0043007A"/>
    <w:rsid w:val="00430C19"/>
    <w:rsid w:val="00430CB1"/>
    <w:rsid w:val="00430D66"/>
    <w:rsid w:val="0043123D"/>
    <w:rsid w:val="00431D4D"/>
    <w:rsid w:val="00431F08"/>
    <w:rsid w:val="00432313"/>
    <w:rsid w:val="004332D6"/>
    <w:rsid w:val="004335BA"/>
    <w:rsid w:val="0043402B"/>
    <w:rsid w:val="004357C2"/>
    <w:rsid w:val="004358CF"/>
    <w:rsid w:val="00435A21"/>
    <w:rsid w:val="00436165"/>
    <w:rsid w:val="00436D1E"/>
    <w:rsid w:val="00436E40"/>
    <w:rsid w:val="0043794F"/>
    <w:rsid w:val="00437A4B"/>
    <w:rsid w:val="00437AFE"/>
    <w:rsid w:val="0044022A"/>
    <w:rsid w:val="0044060B"/>
    <w:rsid w:val="00440B1B"/>
    <w:rsid w:val="00441554"/>
    <w:rsid w:val="004417BC"/>
    <w:rsid w:val="004418A8"/>
    <w:rsid w:val="004432E4"/>
    <w:rsid w:val="00443601"/>
    <w:rsid w:val="00443754"/>
    <w:rsid w:val="00443984"/>
    <w:rsid w:val="00443E44"/>
    <w:rsid w:val="004446DB"/>
    <w:rsid w:val="004449E2"/>
    <w:rsid w:val="004457E2"/>
    <w:rsid w:val="00445B6B"/>
    <w:rsid w:val="00445EF5"/>
    <w:rsid w:val="004469F4"/>
    <w:rsid w:val="00446C05"/>
    <w:rsid w:val="00447443"/>
    <w:rsid w:val="00447E39"/>
    <w:rsid w:val="0045010B"/>
    <w:rsid w:val="00450262"/>
    <w:rsid w:val="004506E1"/>
    <w:rsid w:val="004508F6"/>
    <w:rsid w:val="00450FA2"/>
    <w:rsid w:val="00451532"/>
    <w:rsid w:val="004516E6"/>
    <w:rsid w:val="00451A0C"/>
    <w:rsid w:val="00452FA8"/>
    <w:rsid w:val="00453983"/>
    <w:rsid w:val="00453DB5"/>
    <w:rsid w:val="00454688"/>
    <w:rsid w:val="00454766"/>
    <w:rsid w:val="00454BB6"/>
    <w:rsid w:val="00454E26"/>
    <w:rsid w:val="0045519A"/>
    <w:rsid w:val="0045595C"/>
    <w:rsid w:val="00455BC9"/>
    <w:rsid w:val="00456A8F"/>
    <w:rsid w:val="00457504"/>
    <w:rsid w:val="00457C90"/>
    <w:rsid w:val="00457F87"/>
    <w:rsid w:val="00460258"/>
    <w:rsid w:val="004609BC"/>
    <w:rsid w:val="00460EED"/>
    <w:rsid w:val="00461249"/>
    <w:rsid w:val="00462F21"/>
    <w:rsid w:val="004634F8"/>
    <w:rsid w:val="00463F36"/>
    <w:rsid w:val="004642A2"/>
    <w:rsid w:val="00464D6D"/>
    <w:rsid w:val="004653FA"/>
    <w:rsid w:val="00465A7F"/>
    <w:rsid w:val="004671B1"/>
    <w:rsid w:val="00467CBD"/>
    <w:rsid w:val="0047064F"/>
    <w:rsid w:val="004706B9"/>
    <w:rsid w:val="0047217E"/>
    <w:rsid w:val="004721B5"/>
    <w:rsid w:val="00473D69"/>
    <w:rsid w:val="0047553D"/>
    <w:rsid w:val="00475E3D"/>
    <w:rsid w:val="0047683D"/>
    <w:rsid w:val="00476FA0"/>
    <w:rsid w:val="00477713"/>
    <w:rsid w:val="00477C18"/>
    <w:rsid w:val="004824DF"/>
    <w:rsid w:val="0048258F"/>
    <w:rsid w:val="00482687"/>
    <w:rsid w:val="00482B90"/>
    <w:rsid w:val="00482F67"/>
    <w:rsid w:val="00483CAE"/>
    <w:rsid w:val="0048402C"/>
    <w:rsid w:val="00484874"/>
    <w:rsid w:val="0048545C"/>
    <w:rsid w:val="00485641"/>
    <w:rsid w:val="00485D9F"/>
    <w:rsid w:val="00486E9B"/>
    <w:rsid w:val="0048748D"/>
    <w:rsid w:val="00487A5D"/>
    <w:rsid w:val="00487ED4"/>
    <w:rsid w:val="00490F1B"/>
    <w:rsid w:val="004910F5"/>
    <w:rsid w:val="00491FE0"/>
    <w:rsid w:val="00492A91"/>
    <w:rsid w:val="00492EE2"/>
    <w:rsid w:val="0049313B"/>
    <w:rsid w:val="00493AC3"/>
    <w:rsid w:val="00494043"/>
    <w:rsid w:val="004948B1"/>
    <w:rsid w:val="004953EB"/>
    <w:rsid w:val="0049552F"/>
    <w:rsid w:val="00495593"/>
    <w:rsid w:val="004964C6"/>
    <w:rsid w:val="00496575"/>
    <w:rsid w:val="00496637"/>
    <w:rsid w:val="00496E88"/>
    <w:rsid w:val="00496FB6"/>
    <w:rsid w:val="004970BF"/>
    <w:rsid w:val="004970EB"/>
    <w:rsid w:val="00497103"/>
    <w:rsid w:val="0049735E"/>
    <w:rsid w:val="004973BB"/>
    <w:rsid w:val="004A01BB"/>
    <w:rsid w:val="004A1186"/>
    <w:rsid w:val="004A15FB"/>
    <w:rsid w:val="004A1696"/>
    <w:rsid w:val="004A25AC"/>
    <w:rsid w:val="004A26D8"/>
    <w:rsid w:val="004A31AB"/>
    <w:rsid w:val="004A37D4"/>
    <w:rsid w:val="004A3B1E"/>
    <w:rsid w:val="004A3FE2"/>
    <w:rsid w:val="004A441F"/>
    <w:rsid w:val="004A4934"/>
    <w:rsid w:val="004A4966"/>
    <w:rsid w:val="004A4B0E"/>
    <w:rsid w:val="004A6100"/>
    <w:rsid w:val="004A6CF0"/>
    <w:rsid w:val="004A75B6"/>
    <w:rsid w:val="004A7B47"/>
    <w:rsid w:val="004B02F2"/>
    <w:rsid w:val="004B06EF"/>
    <w:rsid w:val="004B1F4F"/>
    <w:rsid w:val="004B1FD8"/>
    <w:rsid w:val="004B2EEF"/>
    <w:rsid w:val="004B3574"/>
    <w:rsid w:val="004B39F4"/>
    <w:rsid w:val="004B4E5F"/>
    <w:rsid w:val="004B50A7"/>
    <w:rsid w:val="004B54E3"/>
    <w:rsid w:val="004B6D4E"/>
    <w:rsid w:val="004B7A10"/>
    <w:rsid w:val="004B7DE5"/>
    <w:rsid w:val="004B7F90"/>
    <w:rsid w:val="004C124D"/>
    <w:rsid w:val="004C12C1"/>
    <w:rsid w:val="004C1BEC"/>
    <w:rsid w:val="004C1F00"/>
    <w:rsid w:val="004C3412"/>
    <w:rsid w:val="004C3905"/>
    <w:rsid w:val="004C396A"/>
    <w:rsid w:val="004C3A4E"/>
    <w:rsid w:val="004C3F53"/>
    <w:rsid w:val="004C4686"/>
    <w:rsid w:val="004C4900"/>
    <w:rsid w:val="004C528C"/>
    <w:rsid w:val="004C52ED"/>
    <w:rsid w:val="004C587F"/>
    <w:rsid w:val="004C5B27"/>
    <w:rsid w:val="004C61FE"/>
    <w:rsid w:val="004C6F87"/>
    <w:rsid w:val="004C7204"/>
    <w:rsid w:val="004C758D"/>
    <w:rsid w:val="004C75DD"/>
    <w:rsid w:val="004C7851"/>
    <w:rsid w:val="004D07C1"/>
    <w:rsid w:val="004D11DC"/>
    <w:rsid w:val="004D1AE5"/>
    <w:rsid w:val="004D1C8C"/>
    <w:rsid w:val="004D1FBC"/>
    <w:rsid w:val="004D23E3"/>
    <w:rsid w:val="004D2701"/>
    <w:rsid w:val="004D277C"/>
    <w:rsid w:val="004D391D"/>
    <w:rsid w:val="004D458D"/>
    <w:rsid w:val="004D4938"/>
    <w:rsid w:val="004D5551"/>
    <w:rsid w:val="004D5FF1"/>
    <w:rsid w:val="004D6554"/>
    <w:rsid w:val="004D73A4"/>
    <w:rsid w:val="004D75A1"/>
    <w:rsid w:val="004D779C"/>
    <w:rsid w:val="004E184C"/>
    <w:rsid w:val="004E1890"/>
    <w:rsid w:val="004E1D7E"/>
    <w:rsid w:val="004E2291"/>
    <w:rsid w:val="004E22F8"/>
    <w:rsid w:val="004E3709"/>
    <w:rsid w:val="004E3823"/>
    <w:rsid w:val="004E3E86"/>
    <w:rsid w:val="004E3F27"/>
    <w:rsid w:val="004E4784"/>
    <w:rsid w:val="004E4B25"/>
    <w:rsid w:val="004E5020"/>
    <w:rsid w:val="004E57DA"/>
    <w:rsid w:val="004E59D2"/>
    <w:rsid w:val="004E5BDA"/>
    <w:rsid w:val="004E627D"/>
    <w:rsid w:val="004E761F"/>
    <w:rsid w:val="004F0906"/>
    <w:rsid w:val="004F0D32"/>
    <w:rsid w:val="004F12B9"/>
    <w:rsid w:val="004F13BD"/>
    <w:rsid w:val="004F1569"/>
    <w:rsid w:val="004F17B4"/>
    <w:rsid w:val="004F2A48"/>
    <w:rsid w:val="004F3F20"/>
    <w:rsid w:val="004F6713"/>
    <w:rsid w:val="004F6851"/>
    <w:rsid w:val="004F6AD4"/>
    <w:rsid w:val="004F72A8"/>
    <w:rsid w:val="00500DED"/>
    <w:rsid w:val="005011EF"/>
    <w:rsid w:val="00501420"/>
    <w:rsid w:val="00502237"/>
    <w:rsid w:val="005026E1"/>
    <w:rsid w:val="005032F4"/>
    <w:rsid w:val="005034CC"/>
    <w:rsid w:val="00504078"/>
    <w:rsid w:val="00504768"/>
    <w:rsid w:val="0050483B"/>
    <w:rsid w:val="005049F4"/>
    <w:rsid w:val="00504C2C"/>
    <w:rsid w:val="005059BB"/>
    <w:rsid w:val="005066F5"/>
    <w:rsid w:val="00506778"/>
    <w:rsid w:val="00507B5C"/>
    <w:rsid w:val="00507F59"/>
    <w:rsid w:val="00510701"/>
    <w:rsid w:val="00510914"/>
    <w:rsid w:val="00511175"/>
    <w:rsid w:val="00511F69"/>
    <w:rsid w:val="00511FDA"/>
    <w:rsid w:val="00512A83"/>
    <w:rsid w:val="00513795"/>
    <w:rsid w:val="00513D82"/>
    <w:rsid w:val="005141C3"/>
    <w:rsid w:val="00515DF3"/>
    <w:rsid w:val="005162FE"/>
    <w:rsid w:val="005167A2"/>
    <w:rsid w:val="00516D9D"/>
    <w:rsid w:val="00520A49"/>
    <w:rsid w:val="005212D1"/>
    <w:rsid w:val="005218A5"/>
    <w:rsid w:val="005218C1"/>
    <w:rsid w:val="00521960"/>
    <w:rsid w:val="005222A2"/>
    <w:rsid w:val="00522B67"/>
    <w:rsid w:val="00522B85"/>
    <w:rsid w:val="0052385B"/>
    <w:rsid w:val="00523F32"/>
    <w:rsid w:val="005245A6"/>
    <w:rsid w:val="0052473A"/>
    <w:rsid w:val="00524B4A"/>
    <w:rsid w:val="00524D62"/>
    <w:rsid w:val="00525222"/>
    <w:rsid w:val="00525CDB"/>
    <w:rsid w:val="00525D60"/>
    <w:rsid w:val="00526CA9"/>
    <w:rsid w:val="00526FCE"/>
    <w:rsid w:val="0052700A"/>
    <w:rsid w:val="005271C1"/>
    <w:rsid w:val="005276AF"/>
    <w:rsid w:val="005277C5"/>
    <w:rsid w:val="00527834"/>
    <w:rsid w:val="00527BBF"/>
    <w:rsid w:val="00527F94"/>
    <w:rsid w:val="005307A9"/>
    <w:rsid w:val="005316D4"/>
    <w:rsid w:val="00531806"/>
    <w:rsid w:val="00531868"/>
    <w:rsid w:val="00531EC8"/>
    <w:rsid w:val="00532519"/>
    <w:rsid w:val="00533391"/>
    <w:rsid w:val="00533556"/>
    <w:rsid w:val="0053418B"/>
    <w:rsid w:val="005346C0"/>
    <w:rsid w:val="00534842"/>
    <w:rsid w:val="005352A9"/>
    <w:rsid w:val="005354DE"/>
    <w:rsid w:val="0053586F"/>
    <w:rsid w:val="00537957"/>
    <w:rsid w:val="00537DC5"/>
    <w:rsid w:val="00540741"/>
    <w:rsid w:val="005411BA"/>
    <w:rsid w:val="00542F74"/>
    <w:rsid w:val="0054314C"/>
    <w:rsid w:val="005439D9"/>
    <w:rsid w:val="00543C58"/>
    <w:rsid w:val="00543D0F"/>
    <w:rsid w:val="00543E56"/>
    <w:rsid w:val="00544331"/>
    <w:rsid w:val="00544BA7"/>
    <w:rsid w:val="00544DA0"/>
    <w:rsid w:val="00545DB2"/>
    <w:rsid w:val="00545F6B"/>
    <w:rsid w:val="00547A43"/>
    <w:rsid w:val="00547D9F"/>
    <w:rsid w:val="0055069A"/>
    <w:rsid w:val="00550D97"/>
    <w:rsid w:val="00551152"/>
    <w:rsid w:val="005513ED"/>
    <w:rsid w:val="005517B2"/>
    <w:rsid w:val="00551BAC"/>
    <w:rsid w:val="00551CA3"/>
    <w:rsid w:val="00551EB2"/>
    <w:rsid w:val="00552E5F"/>
    <w:rsid w:val="0055310D"/>
    <w:rsid w:val="00553562"/>
    <w:rsid w:val="005540B2"/>
    <w:rsid w:val="005543D3"/>
    <w:rsid w:val="005548CA"/>
    <w:rsid w:val="005551EB"/>
    <w:rsid w:val="005559B3"/>
    <w:rsid w:val="00555F0D"/>
    <w:rsid w:val="00555F11"/>
    <w:rsid w:val="00556430"/>
    <w:rsid w:val="00560CA6"/>
    <w:rsid w:val="00560FB6"/>
    <w:rsid w:val="0056140A"/>
    <w:rsid w:val="005618C5"/>
    <w:rsid w:val="0056197C"/>
    <w:rsid w:val="0056239E"/>
    <w:rsid w:val="00562AA0"/>
    <w:rsid w:val="00562AAF"/>
    <w:rsid w:val="005644F7"/>
    <w:rsid w:val="00564B96"/>
    <w:rsid w:val="00567CEE"/>
    <w:rsid w:val="005702CE"/>
    <w:rsid w:val="00570692"/>
    <w:rsid w:val="00570738"/>
    <w:rsid w:val="00571155"/>
    <w:rsid w:val="00571308"/>
    <w:rsid w:val="00571A73"/>
    <w:rsid w:val="005721E7"/>
    <w:rsid w:val="0057247D"/>
    <w:rsid w:val="00572EF1"/>
    <w:rsid w:val="00573617"/>
    <w:rsid w:val="0057396B"/>
    <w:rsid w:val="00573E56"/>
    <w:rsid w:val="005744B3"/>
    <w:rsid w:val="005745FE"/>
    <w:rsid w:val="00576771"/>
    <w:rsid w:val="00577806"/>
    <w:rsid w:val="00577DBD"/>
    <w:rsid w:val="005808D6"/>
    <w:rsid w:val="00581AD7"/>
    <w:rsid w:val="00582401"/>
    <w:rsid w:val="00582F2E"/>
    <w:rsid w:val="005831F9"/>
    <w:rsid w:val="00583416"/>
    <w:rsid w:val="0058369F"/>
    <w:rsid w:val="0058397D"/>
    <w:rsid w:val="005849F4"/>
    <w:rsid w:val="00585F9E"/>
    <w:rsid w:val="00586015"/>
    <w:rsid w:val="0058634E"/>
    <w:rsid w:val="0058696F"/>
    <w:rsid w:val="00587773"/>
    <w:rsid w:val="00587916"/>
    <w:rsid w:val="00590256"/>
    <w:rsid w:val="00590626"/>
    <w:rsid w:val="005906BF"/>
    <w:rsid w:val="00590778"/>
    <w:rsid w:val="00590B25"/>
    <w:rsid w:val="00590EDC"/>
    <w:rsid w:val="0059121D"/>
    <w:rsid w:val="00591506"/>
    <w:rsid w:val="005915BD"/>
    <w:rsid w:val="0059218D"/>
    <w:rsid w:val="00592CFD"/>
    <w:rsid w:val="00593102"/>
    <w:rsid w:val="00593240"/>
    <w:rsid w:val="00595CB5"/>
    <w:rsid w:val="0059628E"/>
    <w:rsid w:val="00596382"/>
    <w:rsid w:val="00597841"/>
    <w:rsid w:val="005A0240"/>
    <w:rsid w:val="005A0D47"/>
    <w:rsid w:val="005A11D4"/>
    <w:rsid w:val="005A154A"/>
    <w:rsid w:val="005A15BF"/>
    <w:rsid w:val="005A29DA"/>
    <w:rsid w:val="005A2AB1"/>
    <w:rsid w:val="005A30E1"/>
    <w:rsid w:val="005A353F"/>
    <w:rsid w:val="005A380A"/>
    <w:rsid w:val="005A3DC2"/>
    <w:rsid w:val="005A4D53"/>
    <w:rsid w:val="005A5B3B"/>
    <w:rsid w:val="005A5FA6"/>
    <w:rsid w:val="005A5FAB"/>
    <w:rsid w:val="005A608F"/>
    <w:rsid w:val="005A609A"/>
    <w:rsid w:val="005A6256"/>
    <w:rsid w:val="005A6983"/>
    <w:rsid w:val="005A6B82"/>
    <w:rsid w:val="005A71BD"/>
    <w:rsid w:val="005A73A1"/>
    <w:rsid w:val="005A7496"/>
    <w:rsid w:val="005A758B"/>
    <w:rsid w:val="005A780F"/>
    <w:rsid w:val="005B0210"/>
    <w:rsid w:val="005B0C6D"/>
    <w:rsid w:val="005B10CE"/>
    <w:rsid w:val="005B122F"/>
    <w:rsid w:val="005B23AE"/>
    <w:rsid w:val="005B2D27"/>
    <w:rsid w:val="005B3279"/>
    <w:rsid w:val="005B36B4"/>
    <w:rsid w:val="005B3803"/>
    <w:rsid w:val="005B3C51"/>
    <w:rsid w:val="005B3F50"/>
    <w:rsid w:val="005B4576"/>
    <w:rsid w:val="005B5AF3"/>
    <w:rsid w:val="005B6113"/>
    <w:rsid w:val="005B623D"/>
    <w:rsid w:val="005B65F3"/>
    <w:rsid w:val="005B724C"/>
    <w:rsid w:val="005B72CF"/>
    <w:rsid w:val="005B786F"/>
    <w:rsid w:val="005B7950"/>
    <w:rsid w:val="005C01D1"/>
    <w:rsid w:val="005C06C8"/>
    <w:rsid w:val="005C17E7"/>
    <w:rsid w:val="005C1C65"/>
    <w:rsid w:val="005C1FF3"/>
    <w:rsid w:val="005C26F7"/>
    <w:rsid w:val="005C2838"/>
    <w:rsid w:val="005C2A7D"/>
    <w:rsid w:val="005C2ED8"/>
    <w:rsid w:val="005C3396"/>
    <w:rsid w:val="005C3F52"/>
    <w:rsid w:val="005C45E4"/>
    <w:rsid w:val="005C4932"/>
    <w:rsid w:val="005C4AEC"/>
    <w:rsid w:val="005C4AF6"/>
    <w:rsid w:val="005C597E"/>
    <w:rsid w:val="005C7111"/>
    <w:rsid w:val="005C7B26"/>
    <w:rsid w:val="005D06E5"/>
    <w:rsid w:val="005D0AF3"/>
    <w:rsid w:val="005D18F1"/>
    <w:rsid w:val="005D22F9"/>
    <w:rsid w:val="005D2C6A"/>
    <w:rsid w:val="005D3319"/>
    <w:rsid w:val="005D38BB"/>
    <w:rsid w:val="005D3C22"/>
    <w:rsid w:val="005D4362"/>
    <w:rsid w:val="005D4ADE"/>
    <w:rsid w:val="005D4E76"/>
    <w:rsid w:val="005D530D"/>
    <w:rsid w:val="005D5600"/>
    <w:rsid w:val="005D5740"/>
    <w:rsid w:val="005D575A"/>
    <w:rsid w:val="005D5BCB"/>
    <w:rsid w:val="005D5C18"/>
    <w:rsid w:val="005D6F7F"/>
    <w:rsid w:val="005E03AC"/>
    <w:rsid w:val="005E0868"/>
    <w:rsid w:val="005E08F6"/>
    <w:rsid w:val="005E098B"/>
    <w:rsid w:val="005E0AAF"/>
    <w:rsid w:val="005E1185"/>
    <w:rsid w:val="005E1190"/>
    <w:rsid w:val="005E1D18"/>
    <w:rsid w:val="005E1EEE"/>
    <w:rsid w:val="005E2344"/>
    <w:rsid w:val="005E2C42"/>
    <w:rsid w:val="005E332B"/>
    <w:rsid w:val="005E3A42"/>
    <w:rsid w:val="005E3CA2"/>
    <w:rsid w:val="005E5CEC"/>
    <w:rsid w:val="005E6276"/>
    <w:rsid w:val="005E6A19"/>
    <w:rsid w:val="005E6F32"/>
    <w:rsid w:val="005E6F97"/>
    <w:rsid w:val="005F024F"/>
    <w:rsid w:val="005F0995"/>
    <w:rsid w:val="005F13B9"/>
    <w:rsid w:val="005F1925"/>
    <w:rsid w:val="005F1B9C"/>
    <w:rsid w:val="005F1DB2"/>
    <w:rsid w:val="005F3610"/>
    <w:rsid w:val="005F3FB5"/>
    <w:rsid w:val="005F4594"/>
    <w:rsid w:val="005F4809"/>
    <w:rsid w:val="005F545B"/>
    <w:rsid w:val="005F55DE"/>
    <w:rsid w:val="005F5CBD"/>
    <w:rsid w:val="005F6277"/>
    <w:rsid w:val="005F6384"/>
    <w:rsid w:val="005F66FA"/>
    <w:rsid w:val="005F67ED"/>
    <w:rsid w:val="005F7F86"/>
    <w:rsid w:val="005F7FE9"/>
    <w:rsid w:val="00600579"/>
    <w:rsid w:val="00600732"/>
    <w:rsid w:val="006009F4"/>
    <w:rsid w:val="00600AAA"/>
    <w:rsid w:val="00600ED6"/>
    <w:rsid w:val="0060114F"/>
    <w:rsid w:val="0060147F"/>
    <w:rsid w:val="00601723"/>
    <w:rsid w:val="00601CA1"/>
    <w:rsid w:val="00602E3F"/>
    <w:rsid w:val="00603897"/>
    <w:rsid w:val="00603932"/>
    <w:rsid w:val="00604AE2"/>
    <w:rsid w:val="00604B16"/>
    <w:rsid w:val="00604E7F"/>
    <w:rsid w:val="006050D1"/>
    <w:rsid w:val="006053FC"/>
    <w:rsid w:val="00605827"/>
    <w:rsid w:val="006065C3"/>
    <w:rsid w:val="006065D4"/>
    <w:rsid w:val="006070BB"/>
    <w:rsid w:val="00610423"/>
    <w:rsid w:val="006104C2"/>
    <w:rsid w:val="006104E4"/>
    <w:rsid w:val="006106AD"/>
    <w:rsid w:val="00611357"/>
    <w:rsid w:val="00611D0D"/>
    <w:rsid w:val="0061278D"/>
    <w:rsid w:val="00612B9B"/>
    <w:rsid w:val="006151FE"/>
    <w:rsid w:val="006152D4"/>
    <w:rsid w:val="00615554"/>
    <w:rsid w:val="00615B19"/>
    <w:rsid w:val="00615DD0"/>
    <w:rsid w:val="00615E65"/>
    <w:rsid w:val="00617612"/>
    <w:rsid w:val="00617884"/>
    <w:rsid w:val="00617A61"/>
    <w:rsid w:val="00617B60"/>
    <w:rsid w:val="00620032"/>
    <w:rsid w:val="006201EF"/>
    <w:rsid w:val="00621116"/>
    <w:rsid w:val="00621E30"/>
    <w:rsid w:val="00621EE6"/>
    <w:rsid w:val="0062212E"/>
    <w:rsid w:val="006226E6"/>
    <w:rsid w:val="00622782"/>
    <w:rsid w:val="00622C24"/>
    <w:rsid w:val="00623875"/>
    <w:rsid w:val="00624288"/>
    <w:rsid w:val="00624794"/>
    <w:rsid w:val="006247A0"/>
    <w:rsid w:val="00624AAD"/>
    <w:rsid w:val="006255B0"/>
    <w:rsid w:val="006256BF"/>
    <w:rsid w:val="00626B41"/>
    <w:rsid w:val="00627185"/>
    <w:rsid w:val="00627A27"/>
    <w:rsid w:val="0063043A"/>
    <w:rsid w:val="00630897"/>
    <w:rsid w:val="00631403"/>
    <w:rsid w:val="0063157A"/>
    <w:rsid w:val="00631C54"/>
    <w:rsid w:val="006323F2"/>
    <w:rsid w:val="00632944"/>
    <w:rsid w:val="00632CFD"/>
    <w:rsid w:val="0063367B"/>
    <w:rsid w:val="00634523"/>
    <w:rsid w:val="006345DB"/>
    <w:rsid w:val="00634740"/>
    <w:rsid w:val="00635BDC"/>
    <w:rsid w:val="00637340"/>
    <w:rsid w:val="006376A9"/>
    <w:rsid w:val="006376ED"/>
    <w:rsid w:val="00637D9C"/>
    <w:rsid w:val="00641517"/>
    <w:rsid w:val="00642243"/>
    <w:rsid w:val="00642C41"/>
    <w:rsid w:val="00643A64"/>
    <w:rsid w:val="006447EB"/>
    <w:rsid w:val="00644A93"/>
    <w:rsid w:val="00645A55"/>
    <w:rsid w:val="0064638B"/>
    <w:rsid w:val="00646503"/>
    <w:rsid w:val="0064677B"/>
    <w:rsid w:val="0064692E"/>
    <w:rsid w:val="00646A88"/>
    <w:rsid w:val="00646D3D"/>
    <w:rsid w:val="00646E5B"/>
    <w:rsid w:val="00647616"/>
    <w:rsid w:val="0065024B"/>
    <w:rsid w:val="00650270"/>
    <w:rsid w:val="00650A4A"/>
    <w:rsid w:val="00651BA3"/>
    <w:rsid w:val="00651D51"/>
    <w:rsid w:val="0065246B"/>
    <w:rsid w:val="00653299"/>
    <w:rsid w:val="00653458"/>
    <w:rsid w:val="006536F1"/>
    <w:rsid w:val="00654150"/>
    <w:rsid w:val="006548EB"/>
    <w:rsid w:val="00654D16"/>
    <w:rsid w:val="00655E00"/>
    <w:rsid w:val="00656357"/>
    <w:rsid w:val="00656799"/>
    <w:rsid w:val="006606EF"/>
    <w:rsid w:val="00661A63"/>
    <w:rsid w:val="006622AE"/>
    <w:rsid w:val="00662769"/>
    <w:rsid w:val="00663738"/>
    <w:rsid w:val="0066424D"/>
    <w:rsid w:val="00664AA6"/>
    <w:rsid w:val="00664DE7"/>
    <w:rsid w:val="006654F9"/>
    <w:rsid w:val="0066578D"/>
    <w:rsid w:val="00665905"/>
    <w:rsid w:val="006665BB"/>
    <w:rsid w:val="006675E2"/>
    <w:rsid w:val="006676E6"/>
    <w:rsid w:val="0067029F"/>
    <w:rsid w:val="00670A9D"/>
    <w:rsid w:val="0067193C"/>
    <w:rsid w:val="00672133"/>
    <w:rsid w:val="00672B80"/>
    <w:rsid w:val="0067358B"/>
    <w:rsid w:val="00674060"/>
    <w:rsid w:val="00674C0C"/>
    <w:rsid w:val="006756FF"/>
    <w:rsid w:val="00675B11"/>
    <w:rsid w:val="00675DFA"/>
    <w:rsid w:val="006764FF"/>
    <w:rsid w:val="006768FE"/>
    <w:rsid w:val="0067692C"/>
    <w:rsid w:val="00676C5E"/>
    <w:rsid w:val="006771FA"/>
    <w:rsid w:val="0067730F"/>
    <w:rsid w:val="00680DDC"/>
    <w:rsid w:val="00680ED5"/>
    <w:rsid w:val="00681755"/>
    <w:rsid w:val="00681AEA"/>
    <w:rsid w:val="0068275C"/>
    <w:rsid w:val="00683437"/>
    <w:rsid w:val="006835D1"/>
    <w:rsid w:val="00683E5E"/>
    <w:rsid w:val="00684306"/>
    <w:rsid w:val="00685058"/>
    <w:rsid w:val="00686612"/>
    <w:rsid w:val="00686665"/>
    <w:rsid w:val="006870FE"/>
    <w:rsid w:val="0068783B"/>
    <w:rsid w:val="00690404"/>
    <w:rsid w:val="006905E2"/>
    <w:rsid w:val="00690B68"/>
    <w:rsid w:val="00691529"/>
    <w:rsid w:val="00691F4E"/>
    <w:rsid w:val="00692583"/>
    <w:rsid w:val="006926FC"/>
    <w:rsid w:val="0069297F"/>
    <w:rsid w:val="00692C1D"/>
    <w:rsid w:val="00693619"/>
    <w:rsid w:val="00693A03"/>
    <w:rsid w:val="00693A27"/>
    <w:rsid w:val="00694402"/>
    <w:rsid w:val="00694F62"/>
    <w:rsid w:val="006958D9"/>
    <w:rsid w:val="00695C91"/>
    <w:rsid w:val="006968BB"/>
    <w:rsid w:val="00696984"/>
    <w:rsid w:val="00696B1B"/>
    <w:rsid w:val="00696BB7"/>
    <w:rsid w:val="006970A5"/>
    <w:rsid w:val="006977C9"/>
    <w:rsid w:val="006A0D64"/>
    <w:rsid w:val="006A115F"/>
    <w:rsid w:val="006A1D4A"/>
    <w:rsid w:val="006A211B"/>
    <w:rsid w:val="006A222A"/>
    <w:rsid w:val="006A24EC"/>
    <w:rsid w:val="006A269C"/>
    <w:rsid w:val="006A2A36"/>
    <w:rsid w:val="006A406D"/>
    <w:rsid w:val="006A48CE"/>
    <w:rsid w:val="006A4EDC"/>
    <w:rsid w:val="006A5464"/>
    <w:rsid w:val="006A5519"/>
    <w:rsid w:val="006A5777"/>
    <w:rsid w:val="006A590A"/>
    <w:rsid w:val="006A5FD9"/>
    <w:rsid w:val="006A64DE"/>
    <w:rsid w:val="006A6A64"/>
    <w:rsid w:val="006A6D57"/>
    <w:rsid w:val="006A714A"/>
    <w:rsid w:val="006A79F5"/>
    <w:rsid w:val="006A7DE1"/>
    <w:rsid w:val="006B06A9"/>
    <w:rsid w:val="006B0AD7"/>
    <w:rsid w:val="006B11D5"/>
    <w:rsid w:val="006B135E"/>
    <w:rsid w:val="006B14AD"/>
    <w:rsid w:val="006B17EA"/>
    <w:rsid w:val="006B1EEA"/>
    <w:rsid w:val="006B1FCE"/>
    <w:rsid w:val="006B212A"/>
    <w:rsid w:val="006B2464"/>
    <w:rsid w:val="006B307C"/>
    <w:rsid w:val="006B3F82"/>
    <w:rsid w:val="006B5952"/>
    <w:rsid w:val="006B64D2"/>
    <w:rsid w:val="006B7081"/>
    <w:rsid w:val="006B79D5"/>
    <w:rsid w:val="006B7ABE"/>
    <w:rsid w:val="006C0527"/>
    <w:rsid w:val="006C056E"/>
    <w:rsid w:val="006C067D"/>
    <w:rsid w:val="006C06EB"/>
    <w:rsid w:val="006C0856"/>
    <w:rsid w:val="006C0AA9"/>
    <w:rsid w:val="006C139E"/>
    <w:rsid w:val="006C188C"/>
    <w:rsid w:val="006C25C4"/>
    <w:rsid w:val="006C2B76"/>
    <w:rsid w:val="006C2BB8"/>
    <w:rsid w:val="006C3331"/>
    <w:rsid w:val="006C33DF"/>
    <w:rsid w:val="006C37D4"/>
    <w:rsid w:val="006C3C55"/>
    <w:rsid w:val="006C3EAF"/>
    <w:rsid w:val="006C4718"/>
    <w:rsid w:val="006C4A82"/>
    <w:rsid w:val="006C4F44"/>
    <w:rsid w:val="006C4FBE"/>
    <w:rsid w:val="006C550A"/>
    <w:rsid w:val="006C6587"/>
    <w:rsid w:val="006C6BBB"/>
    <w:rsid w:val="006C6D22"/>
    <w:rsid w:val="006C751F"/>
    <w:rsid w:val="006C764D"/>
    <w:rsid w:val="006D027B"/>
    <w:rsid w:val="006D12D6"/>
    <w:rsid w:val="006D1888"/>
    <w:rsid w:val="006D1902"/>
    <w:rsid w:val="006D2B22"/>
    <w:rsid w:val="006D2FDA"/>
    <w:rsid w:val="006D39D1"/>
    <w:rsid w:val="006D3A3E"/>
    <w:rsid w:val="006D4582"/>
    <w:rsid w:val="006D4D13"/>
    <w:rsid w:val="006D50DB"/>
    <w:rsid w:val="006D5661"/>
    <w:rsid w:val="006D5E99"/>
    <w:rsid w:val="006D65A0"/>
    <w:rsid w:val="006D66E9"/>
    <w:rsid w:val="006D7171"/>
    <w:rsid w:val="006D762A"/>
    <w:rsid w:val="006D7B25"/>
    <w:rsid w:val="006E0A0C"/>
    <w:rsid w:val="006E0DA2"/>
    <w:rsid w:val="006E13C9"/>
    <w:rsid w:val="006E2499"/>
    <w:rsid w:val="006E2E53"/>
    <w:rsid w:val="006E34C1"/>
    <w:rsid w:val="006E3520"/>
    <w:rsid w:val="006E46BB"/>
    <w:rsid w:val="006E4E47"/>
    <w:rsid w:val="006E52B8"/>
    <w:rsid w:val="006E5731"/>
    <w:rsid w:val="006E64D4"/>
    <w:rsid w:val="006E6B6D"/>
    <w:rsid w:val="006E708E"/>
    <w:rsid w:val="006E71F1"/>
    <w:rsid w:val="006E7612"/>
    <w:rsid w:val="006F00E6"/>
    <w:rsid w:val="006F0AEC"/>
    <w:rsid w:val="006F1A6B"/>
    <w:rsid w:val="006F1AAC"/>
    <w:rsid w:val="006F1ECB"/>
    <w:rsid w:val="006F1F38"/>
    <w:rsid w:val="006F2AC4"/>
    <w:rsid w:val="006F4267"/>
    <w:rsid w:val="006F561B"/>
    <w:rsid w:val="006F5803"/>
    <w:rsid w:val="006F5E82"/>
    <w:rsid w:val="006F66AA"/>
    <w:rsid w:val="006F68CF"/>
    <w:rsid w:val="006F6E94"/>
    <w:rsid w:val="006F705D"/>
    <w:rsid w:val="006F79D5"/>
    <w:rsid w:val="006F7D91"/>
    <w:rsid w:val="006F7E14"/>
    <w:rsid w:val="007009C3"/>
    <w:rsid w:val="00700FE7"/>
    <w:rsid w:val="00701670"/>
    <w:rsid w:val="00701796"/>
    <w:rsid w:val="00701BC4"/>
    <w:rsid w:val="00701D02"/>
    <w:rsid w:val="0070207A"/>
    <w:rsid w:val="007027B9"/>
    <w:rsid w:val="00702BD3"/>
    <w:rsid w:val="00703326"/>
    <w:rsid w:val="007036EC"/>
    <w:rsid w:val="00703BEE"/>
    <w:rsid w:val="0070527F"/>
    <w:rsid w:val="00705591"/>
    <w:rsid w:val="007061CB"/>
    <w:rsid w:val="00706FB3"/>
    <w:rsid w:val="00707DCF"/>
    <w:rsid w:val="00710948"/>
    <w:rsid w:val="00710D93"/>
    <w:rsid w:val="007110B9"/>
    <w:rsid w:val="0071116F"/>
    <w:rsid w:val="0071182B"/>
    <w:rsid w:val="00712525"/>
    <w:rsid w:val="007130EE"/>
    <w:rsid w:val="007133DC"/>
    <w:rsid w:val="00713CB4"/>
    <w:rsid w:val="00714E95"/>
    <w:rsid w:val="0071522A"/>
    <w:rsid w:val="007157DC"/>
    <w:rsid w:val="00715A10"/>
    <w:rsid w:val="007169CD"/>
    <w:rsid w:val="007171E3"/>
    <w:rsid w:val="00717C61"/>
    <w:rsid w:val="00717F8A"/>
    <w:rsid w:val="00720195"/>
    <w:rsid w:val="00721601"/>
    <w:rsid w:val="00721658"/>
    <w:rsid w:val="00721DD1"/>
    <w:rsid w:val="0072286D"/>
    <w:rsid w:val="00723096"/>
    <w:rsid w:val="00723367"/>
    <w:rsid w:val="00723524"/>
    <w:rsid w:val="007235B3"/>
    <w:rsid w:val="007242A5"/>
    <w:rsid w:val="0072501C"/>
    <w:rsid w:val="00725091"/>
    <w:rsid w:val="007257C4"/>
    <w:rsid w:val="007259E9"/>
    <w:rsid w:val="00726252"/>
    <w:rsid w:val="00726557"/>
    <w:rsid w:val="00726816"/>
    <w:rsid w:val="007307E4"/>
    <w:rsid w:val="00730E7C"/>
    <w:rsid w:val="0073119A"/>
    <w:rsid w:val="007334EB"/>
    <w:rsid w:val="00734665"/>
    <w:rsid w:val="00734C99"/>
    <w:rsid w:val="007352BD"/>
    <w:rsid w:val="00735B28"/>
    <w:rsid w:val="007365A1"/>
    <w:rsid w:val="007372B2"/>
    <w:rsid w:val="00737EE2"/>
    <w:rsid w:val="00740580"/>
    <w:rsid w:val="00740664"/>
    <w:rsid w:val="00740A59"/>
    <w:rsid w:val="00740C78"/>
    <w:rsid w:val="00740E1A"/>
    <w:rsid w:val="00741907"/>
    <w:rsid w:val="00741EF2"/>
    <w:rsid w:val="00742E44"/>
    <w:rsid w:val="00742EF2"/>
    <w:rsid w:val="00744C6E"/>
    <w:rsid w:val="007450D4"/>
    <w:rsid w:val="00746F28"/>
    <w:rsid w:val="00747D19"/>
    <w:rsid w:val="007501E5"/>
    <w:rsid w:val="00750748"/>
    <w:rsid w:val="00750DA6"/>
    <w:rsid w:val="00751909"/>
    <w:rsid w:val="0075196F"/>
    <w:rsid w:val="00751D06"/>
    <w:rsid w:val="007522F0"/>
    <w:rsid w:val="00752824"/>
    <w:rsid w:val="00752876"/>
    <w:rsid w:val="00752B4D"/>
    <w:rsid w:val="00752BAD"/>
    <w:rsid w:val="00752BE9"/>
    <w:rsid w:val="0075315E"/>
    <w:rsid w:val="00754924"/>
    <w:rsid w:val="007554AD"/>
    <w:rsid w:val="00755AA5"/>
    <w:rsid w:val="00755D43"/>
    <w:rsid w:val="007563A3"/>
    <w:rsid w:val="0075704E"/>
    <w:rsid w:val="007577B6"/>
    <w:rsid w:val="0075782E"/>
    <w:rsid w:val="00760646"/>
    <w:rsid w:val="0076101A"/>
    <w:rsid w:val="00761619"/>
    <w:rsid w:val="0076183C"/>
    <w:rsid w:val="00761B5D"/>
    <w:rsid w:val="00761D8F"/>
    <w:rsid w:val="00761FE6"/>
    <w:rsid w:val="00762E1D"/>
    <w:rsid w:val="00763CA4"/>
    <w:rsid w:val="00763DD2"/>
    <w:rsid w:val="0076429F"/>
    <w:rsid w:val="0076439B"/>
    <w:rsid w:val="00765C8A"/>
    <w:rsid w:val="00765E34"/>
    <w:rsid w:val="00765F73"/>
    <w:rsid w:val="00766032"/>
    <w:rsid w:val="0076714F"/>
    <w:rsid w:val="007674D4"/>
    <w:rsid w:val="00767EA8"/>
    <w:rsid w:val="0077023B"/>
    <w:rsid w:val="00770639"/>
    <w:rsid w:val="00770D42"/>
    <w:rsid w:val="0077170D"/>
    <w:rsid w:val="007719C4"/>
    <w:rsid w:val="00772522"/>
    <w:rsid w:val="00772564"/>
    <w:rsid w:val="007737F9"/>
    <w:rsid w:val="00773CF2"/>
    <w:rsid w:val="00773FAC"/>
    <w:rsid w:val="00773FC0"/>
    <w:rsid w:val="0077400A"/>
    <w:rsid w:val="00774029"/>
    <w:rsid w:val="007742FD"/>
    <w:rsid w:val="00774CF3"/>
    <w:rsid w:val="00775012"/>
    <w:rsid w:val="007750CD"/>
    <w:rsid w:val="007750CE"/>
    <w:rsid w:val="00775654"/>
    <w:rsid w:val="0077570E"/>
    <w:rsid w:val="007765D6"/>
    <w:rsid w:val="00776F37"/>
    <w:rsid w:val="00777D53"/>
    <w:rsid w:val="00780828"/>
    <w:rsid w:val="007808A7"/>
    <w:rsid w:val="007809B1"/>
    <w:rsid w:val="00780A22"/>
    <w:rsid w:val="00780FCB"/>
    <w:rsid w:val="00781421"/>
    <w:rsid w:val="00781F3A"/>
    <w:rsid w:val="00785051"/>
    <w:rsid w:val="00785C00"/>
    <w:rsid w:val="007860A8"/>
    <w:rsid w:val="00786502"/>
    <w:rsid w:val="00786F98"/>
    <w:rsid w:val="0078754A"/>
    <w:rsid w:val="00787979"/>
    <w:rsid w:val="00791437"/>
    <w:rsid w:val="00791597"/>
    <w:rsid w:val="00791B81"/>
    <w:rsid w:val="0079263E"/>
    <w:rsid w:val="007931F3"/>
    <w:rsid w:val="00793394"/>
    <w:rsid w:val="00793761"/>
    <w:rsid w:val="00793796"/>
    <w:rsid w:val="007939AA"/>
    <w:rsid w:val="00793ABF"/>
    <w:rsid w:val="00793C10"/>
    <w:rsid w:val="00793F1F"/>
    <w:rsid w:val="00794855"/>
    <w:rsid w:val="00794F0B"/>
    <w:rsid w:val="00795251"/>
    <w:rsid w:val="00795E25"/>
    <w:rsid w:val="007961B2"/>
    <w:rsid w:val="007970C7"/>
    <w:rsid w:val="00797556"/>
    <w:rsid w:val="00797ABF"/>
    <w:rsid w:val="007A1C90"/>
    <w:rsid w:val="007A2D9E"/>
    <w:rsid w:val="007A31B4"/>
    <w:rsid w:val="007A37DF"/>
    <w:rsid w:val="007A392B"/>
    <w:rsid w:val="007A4894"/>
    <w:rsid w:val="007A51E0"/>
    <w:rsid w:val="007A7569"/>
    <w:rsid w:val="007A7CAF"/>
    <w:rsid w:val="007B0931"/>
    <w:rsid w:val="007B189D"/>
    <w:rsid w:val="007B2113"/>
    <w:rsid w:val="007B3403"/>
    <w:rsid w:val="007B385C"/>
    <w:rsid w:val="007B415F"/>
    <w:rsid w:val="007B4643"/>
    <w:rsid w:val="007B4C66"/>
    <w:rsid w:val="007B571F"/>
    <w:rsid w:val="007B5B7A"/>
    <w:rsid w:val="007B665F"/>
    <w:rsid w:val="007B722C"/>
    <w:rsid w:val="007C007A"/>
    <w:rsid w:val="007C05B5"/>
    <w:rsid w:val="007C0672"/>
    <w:rsid w:val="007C088A"/>
    <w:rsid w:val="007C0FD9"/>
    <w:rsid w:val="007C10E1"/>
    <w:rsid w:val="007C1248"/>
    <w:rsid w:val="007C15CD"/>
    <w:rsid w:val="007C1B92"/>
    <w:rsid w:val="007C23E9"/>
    <w:rsid w:val="007C26E8"/>
    <w:rsid w:val="007C3DE6"/>
    <w:rsid w:val="007C4917"/>
    <w:rsid w:val="007C4C72"/>
    <w:rsid w:val="007C4F5B"/>
    <w:rsid w:val="007C60BF"/>
    <w:rsid w:val="007C6FCC"/>
    <w:rsid w:val="007C725A"/>
    <w:rsid w:val="007C7A7E"/>
    <w:rsid w:val="007C7B17"/>
    <w:rsid w:val="007D0648"/>
    <w:rsid w:val="007D2324"/>
    <w:rsid w:val="007D28AB"/>
    <w:rsid w:val="007D2CC8"/>
    <w:rsid w:val="007D3433"/>
    <w:rsid w:val="007D3B3E"/>
    <w:rsid w:val="007D408E"/>
    <w:rsid w:val="007D446A"/>
    <w:rsid w:val="007D4594"/>
    <w:rsid w:val="007D6864"/>
    <w:rsid w:val="007D6CE8"/>
    <w:rsid w:val="007D70C6"/>
    <w:rsid w:val="007D71A7"/>
    <w:rsid w:val="007D7B44"/>
    <w:rsid w:val="007D7BE3"/>
    <w:rsid w:val="007E0212"/>
    <w:rsid w:val="007E0456"/>
    <w:rsid w:val="007E066C"/>
    <w:rsid w:val="007E0C09"/>
    <w:rsid w:val="007E0D17"/>
    <w:rsid w:val="007E0DBB"/>
    <w:rsid w:val="007E118F"/>
    <w:rsid w:val="007E1909"/>
    <w:rsid w:val="007E1A85"/>
    <w:rsid w:val="007E2702"/>
    <w:rsid w:val="007E2F76"/>
    <w:rsid w:val="007E2FFD"/>
    <w:rsid w:val="007E3744"/>
    <w:rsid w:val="007E491F"/>
    <w:rsid w:val="007E56F0"/>
    <w:rsid w:val="007E5716"/>
    <w:rsid w:val="007E5C4B"/>
    <w:rsid w:val="007E5D7A"/>
    <w:rsid w:val="007E5F99"/>
    <w:rsid w:val="007E6631"/>
    <w:rsid w:val="007F0456"/>
    <w:rsid w:val="007F0B2A"/>
    <w:rsid w:val="007F11FA"/>
    <w:rsid w:val="007F1326"/>
    <w:rsid w:val="007F15F6"/>
    <w:rsid w:val="007F1683"/>
    <w:rsid w:val="007F2481"/>
    <w:rsid w:val="007F25AB"/>
    <w:rsid w:val="007F325C"/>
    <w:rsid w:val="007F41C0"/>
    <w:rsid w:val="007F4FCE"/>
    <w:rsid w:val="007F5234"/>
    <w:rsid w:val="007F52A8"/>
    <w:rsid w:val="007F5485"/>
    <w:rsid w:val="007F5834"/>
    <w:rsid w:val="007F674B"/>
    <w:rsid w:val="007F75CB"/>
    <w:rsid w:val="007F7A53"/>
    <w:rsid w:val="007F7E42"/>
    <w:rsid w:val="00800291"/>
    <w:rsid w:val="00801FA5"/>
    <w:rsid w:val="00802412"/>
    <w:rsid w:val="00802AB2"/>
    <w:rsid w:val="00802AE4"/>
    <w:rsid w:val="00802B8C"/>
    <w:rsid w:val="00803181"/>
    <w:rsid w:val="0080355A"/>
    <w:rsid w:val="008038C1"/>
    <w:rsid w:val="008039CD"/>
    <w:rsid w:val="008046DD"/>
    <w:rsid w:val="00804B0A"/>
    <w:rsid w:val="00804CBE"/>
    <w:rsid w:val="0080516E"/>
    <w:rsid w:val="008053F2"/>
    <w:rsid w:val="00805418"/>
    <w:rsid w:val="00805B90"/>
    <w:rsid w:val="008061A2"/>
    <w:rsid w:val="00807906"/>
    <w:rsid w:val="00807BD9"/>
    <w:rsid w:val="00810742"/>
    <w:rsid w:val="00810774"/>
    <w:rsid w:val="00810D15"/>
    <w:rsid w:val="00811648"/>
    <w:rsid w:val="0081199C"/>
    <w:rsid w:val="00811AC3"/>
    <w:rsid w:val="00811F9B"/>
    <w:rsid w:val="00812962"/>
    <w:rsid w:val="0081470F"/>
    <w:rsid w:val="00814756"/>
    <w:rsid w:val="00814B81"/>
    <w:rsid w:val="00814E67"/>
    <w:rsid w:val="0081516A"/>
    <w:rsid w:val="00815EF8"/>
    <w:rsid w:val="00816B70"/>
    <w:rsid w:val="00816C74"/>
    <w:rsid w:val="00816F0A"/>
    <w:rsid w:val="00817E2A"/>
    <w:rsid w:val="00820C3F"/>
    <w:rsid w:val="00820D9E"/>
    <w:rsid w:val="00820DF5"/>
    <w:rsid w:val="0082101E"/>
    <w:rsid w:val="00821C7B"/>
    <w:rsid w:val="00821FEB"/>
    <w:rsid w:val="008228A2"/>
    <w:rsid w:val="00822A2B"/>
    <w:rsid w:val="00822AD7"/>
    <w:rsid w:val="00822EFD"/>
    <w:rsid w:val="00822F2C"/>
    <w:rsid w:val="00823016"/>
    <w:rsid w:val="008232C9"/>
    <w:rsid w:val="00823947"/>
    <w:rsid w:val="008243C9"/>
    <w:rsid w:val="00824C82"/>
    <w:rsid w:val="008253A3"/>
    <w:rsid w:val="0082594D"/>
    <w:rsid w:val="00825BFA"/>
    <w:rsid w:val="00826702"/>
    <w:rsid w:val="008268DD"/>
    <w:rsid w:val="00826A41"/>
    <w:rsid w:val="00826B3B"/>
    <w:rsid w:val="00827127"/>
    <w:rsid w:val="00827785"/>
    <w:rsid w:val="00827B59"/>
    <w:rsid w:val="00830750"/>
    <w:rsid w:val="008307BC"/>
    <w:rsid w:val="00830912"/>
    <w:rsid w:val="00831262"/>
    <w:rsid w:val="00831920"/>
    <w:rsid w:val="00832BBB"/>
    <w:rsid w:val="00833156"/>
    <w:rsid w:val="00833249"/>
    <w:rsid w:val="00833B0F"/>
    <w:rsid w:val="00834C4E"/>
    <w:rsid w:val="00835129"/>
    <w:rsid w:val="00835C06"/>
    <w:rsid w:val="00835D7C"/>
    <w:rsid w:val="00836110"/>
    <w:rsid w:val="008364B4"/>
    <w:rsid w:val="00836E00"/>
    <w:rsid w:val="008374A4"/>
    <w:rsid w:val="008378B2"/>
    <w:rsid w:val="0083798C"/>
    <w:rsid w:val="00837C40"/>
    <w:rsid w:val="0084034E"/>
    <w:rsid w:val="008404E9"/>
    <w:rsid w:val="00840602"/>
    <w:rsid w:val="00840DE1"/>
    <w:rsid w:val="0084144D"/>
    <w:rsid w:val="008414F7"/>
    <w:rsid w:val="008418FE"/>
    <w:rsid w:val="0084238C"/>
    <w:rsid w:val="00844094"/>
    <w:rsid w:val="008440A2"/>
    <w:rsid w:val="00844D6A"/>
    <w:rsid w:val="00844FE8"/>
    <w:rsid w:val="00845171"/>
    <w:rsid w:val="008456F8"/>
    <w:rsid w:val="00845C51"/>
    <w:rsid w:val="0084620B"/>
    <w:rsid w:val="00846292"/>
    <w:rsid w:val="008500C2"/>
    <w:rsid w:val="00850168"/>
    <w:rsid w:val="00851666"/>
    <w:rsid w:val="0085170D"/>
    <w:rsid w:val="008524BD"/>
    <w:rsid w:val="00852CA7"/>
    <w:rsid w:val="00852F25"/>
    <w:rsid w:val="00853BAA"/>
    <w:rsid w:val="00853C8C"/>
    <w:rsid w:val="00853D06"/>
    <w:rsid w:val="00853D30"/>
    <w:rsid w:val="00854BFA"/>
    <w:rsid w:val="00855151"/>
    <w:rsid w:val="008551D7"/>
    <w:rsid w:val="00855FD0"/>
    <w:rsid w:val="00860012"/>
    <w:rsid w:val="008604BE"/>
    <w:rsid w:val="008604F1"/>
    <w:rsid w:val="008617BD"/>
    <w:rsid w:val="008618CA"/>
    <w:rsid w:val="0086257D"/>
    <w:rsid w:val="008627C5"/>
    <w:rsid w:val="00863611"/>
    <w:rsid w:val="008644F7"/>
    <w:rsid w:val="00864C17"/>
    <w:rsid w:val="00865163"/>
    <w:rsid w:val="008656CA"/>
    <w:rsid w:val="00865EB7"/>
    <w:rsid w:val="00866362"/>
    <w:rsid w:val="00867169"/>
    <w:rsid w:val="00867189"/>
    <w:rsid w:val="00867612"/>
    <w:rsid w:val="00867F32"/>
    <w:rsid w:val="008710F3"/>
    <w:rsid w:val="00871203"/>
    <w:rsid w:val="008714D3"/>
    <w:rsid w:val="008717DC"/>
    <w:rsid w:val="00871E22"/>
    <w:rsid w:val="00872751"/>
    <w:rsid w:val="00873A97"/>
    <w:rsid w:val="00873D95"/>
    <w:rsid w:val="00873F86"/>
    <w:rsid w:val="0087471C"/>
    <w:rsid w:val="00874915"/>
    <w:rsid w:val="00874CB9"/>
    <w:rsid w:val="00874DEC"/>
    <w:rsid w:val="00874E80"/>
    <w:rsid w:val="00875851"/>
    <w:rsid w:val="00875C86"/>
    <w:rsid w:val="00876289"/>
    <w:rsid w:val="008767A5"/>
    <w:rsid w:val="00876D65"/>
    <w:rsid w:val="008805F8"/>
    <w:rsid w:val="00880605"/>
    <w:rsid w:val="008808E0"/>
    <w:rsid w:val="00881C2C"/>
    <w:rsid w:val="00882428"/>
    <w:rsid w:val="008828B3"/>
    <w:rsid w:val="00883C22"/>
    <w:rsid w:val="00884861"/>
    <w:rsid w:val="008857D3"/>
    <w:rsid w:val="00885DBB"/>
    <w:rsid w:val="0088689A"/>
    <w:rsid w:val="0088767A"/>
    <w:rsid w:val="00887C64"/>
    <w:rsid w:val="00887FDD"/>
    <w:rsid w:val="008904E8"/>
    <w:rsid w:val="0089180F"/>
    <w:rsid w:val="00891C4A"/>
    <w:rsid w:val="00891F50"/>
    <w:rsid w:val="00892984"/>
    <w:rsid w:val="008933CD"/>
    <w:rsid w:val="0089441B"/>
    <w:rsid w:val="00894A77"/>
    <w:rsid w:val="00894E78"/>
    <w:rsid w:val="008952AE"/>
    <w:rsid w:val="0089557B"/>
    <w:rsid w:val="008964C8"/>
    <w:rsid w:val="00897155"/>
    <w:rsid w:val="008A0662"/>
    <w:rsid w:val="008A1B5D"/>
    <w:rsid w:val="008A1BA5"/>
    <w:rsid w:val="008A1FA5"/>
    <w:rsid w:val="008A1FBE"/>
    <w:rsid w:val="008A2237"/>
    <w:rsid w:val="008A2F38"/>
    <w:rsid w:val="008A2F9B"/>
    <w:rsid w:val="008A3885"/>
    <w:rsid w:val="008A39E0"/>
    <w:rsid w:val="008A39F3"/>
    <w:rsid w:val="008A4018"/>
    <w:rsid w:val="008A4025"/>
    <w:rsid w:val="008A4924"/>
    <w:rsid w:val="008A5AE4"/>
    <w:rsid w:val="008A5DF2"/>
    <w:rsid w:val="008A62BD"/>
    <w:rsid w:val="008A6590"/>
    <w:rsid w:val="008B032C"/>
    <w:rsid w:val="008B05A0"/>
    <w:rsid w:val="008B09E6"/>
    <w:rsid w:val="008B0F5C"/>
    <w:rsid w:val="008B0FED"/>
    <w:rsid w:val="008B11AC"/>
    <w:rsid w:val="008B1AD4"/>
    <w:rsid w:val="008B21D4"/>
    <w:rsid w:val="008B2600"/>
    <w:rsid w:val="008B324D"/>
    <w:rsid w:val="008B3751"/>
    <w:rsid w:val="008B3C92"/>
    <w:rsid w:val="008B3E78"/>
    <w:rsid w:val="008B46AD"/>
    <w:rsid w:val="008B4B8D"/>
    <w:rsid w:val="008B57C8"/>
    <w:rsid w:val="008B5B25"/>
    <w:rsid w:val="008B5C76"/>
    <w:rsid w:val="008B5D4F"/>
    <w:rsid w:val="008B7941"/>
    <w:rsid w:val="008C212A"/>
    <w:rsid w:val="008C27BA"/>
    <w:rsid w:val="008C2DD4"/>
    <w:rsid w:val="008C30BD"/>
    <w:rsid w:val="008C46D1"/>
    <w:rsid w:val="008C48AE"/>
    <w:rsid w:val="008C505C"/>
    <w:rsid w:val="008C6778"/>
    <w:rsid w:val="008C68EB"/>
    <w:rsid w:val="008C7053"/>
    <w:rsid w:val="008C7578"/>
    <w:rsid w:val="008C7617"/>
    <w:rsid w:val="008D0B19"/>
    <w:rsid w:val="008D1857"/>
    <w:rsid w:val="008D1C63"/>
    <w:rsid w:val="008D1CAB"/>
    <w:rsid w:val="008D20C6"/>
    <w:rsid w:val="008D28D0"/>
    <w:rsid w:val="008D2A3E"/>
    <w:rsid w:val="008D3360"/>
    <w:rsid w:val="008D377B"/>
    <w:rsid w:val="008D3B85"/>
    <w:rsid w:val="008D3E76"/>
    <w:rsid w:val="008D497B"/>
    <w:rsid w:val="008D4A09"/>
    <w:rsid w:val="008D4B29"/>
    <w:rsid w:val="008D4D14"/>
    <w:rsid w:val="008D5059"/>
    <w:rsid w:val="008D5787"/>
    <w:rsid w:val="008D5F25"/>
    <w:rsid w:val="008D623B"/>
    <w:rsid w:val="008D7833"/>
    <w:rsid w:val="008D787B"/>
    <w:rsid w:val="008E0A80"/>
    <w:rsid w:val="008E0EEA"/>
    <w:rsid w:val="008E10EB"/>
    <w:rsid w:val="008E23EE"/>
    <w:rsid w:val="008E24E8"/>
    <w:rsid w:val="008E2556"/>
    <w:rsid w:val="008E2BB8"/>
    <w:rsid w:val="008E30C1"/>
    <w:rsid w:val="008E345B"/>
    <w:rsid w:val="008E48C8"/>
    <w:rsid w:val="008E4F6A"/>
    <w:rsid w:val="008E50CE"/>
    <w:rsid w:val="008E56E1"/>
    <w:rsid w:val="008E5C5B"/>
    <w:rsid w:val="008E65AA"/>
    <w:rsid w:val="008E6629"/>
    <w:rsid w:val="008E66CC"/>
    <w:rsid w:val="008E6830"/>
    <w:rsid w:val="008E686B"/>
    <w:rsid w:val="008E6D5F"/>
    <w:rsid w:val="008E74AB"/>
    <w:rsid w:val="008E77DD"/>
    <w:rsid w:val="008E78A0"/>
    <w:rsid w:val="008E7A3F"/>
    <w:rsid w:val="008F02E4"/>
    <w:rsid w:val="008F0813"/>
    <w:rsid w:val="008F0AE6"/>
    <w:rsid w:val="008F0FC2"/>
    <w:rsid w:val="008F175D"/>
    <w:rsid w:val="008F2088"/>
    <w:rsid w:val="008F25F4"/>
    <w:rsid w:val="008F4CDA"/>
    <w:rsid w:val="008F51B0"/>
    <w:rsid w:val="008F5304"/>
    <w:rsid w:val="008F5570"/>
    <w:rsid w:val="008F60BD"/>
    <w:rsid w:val="008F6329"/>
    <w:rsid w:val="008F75B8"/>
    <w:rsid w:val="008F7D84"/>
    <w:rsid w:val="0090119E"/>
    <w:rsid w:val="00901A18"/>
    <w:rsid w:val="00901EC6"/>
    <w:rsid w:val="00901F39"/>
    <w:rsid w:val="00902CFF"/>
    <w:rsid w:val="0090349A"/>
    <w:rsid w:val="00903AC7"/>
    <w:rsid w:val="009057CF"/>
    <w:rsid w:val="00905B14"/>
    <w:rsid w:val="00905CE7"/>
    <w:rsid w:val="00905D07"/>
    <w:rsid w:val="009066A3"/>
    <w:rsid w:val="00906A4A"/>
    <w:rsid w:val="00906E84"/>
    <w:rsid w:val="00907309"/>
    <w:rsid w:val="009076D9"/>
    <w:rsid w:val="00907722"/>
    <w:rsid w:val="00910B85"/>
    <w:rsid w:val="00910CFD"/>
    <w:rsid w:val="00911292"/>
    <w:rsid w:val="00911674"/>
    <w:rsid w:val="009118AB"/>
    <w:rsid w:val="00912548"/>
    <w:rsid w:val="00912854"/>
    <w:rsid w:val="00912B8E"/>
    <w:rsid w:val="00912C3C"/>
    <w:rsid w:val="0091344C"/>
    <w:rsid w:val="0091403A"/>
    <w:rsid w:val="009140CF"/>
    <w:rsid w:val="00914570"/>
    <w:rsid w:val="00914DCE"/>
    <w:rsid w:val="00914F9C"/>
    <w:rsid w:val="00915953"/>
    <w:rsid w:val="00916CF8"/>
    <w:rsid w:val="00916E1C"/>
    <w:rsid w:val="00917403"/>
    <w:rsid w:val="00917CA2"/>
    <w:rsid w:val="00920784"/>
    <w:rsid w:val="009218A8"/>
    <w:rsid w:val="00921B53"/>
    <w:rsid w:val="009220EE"/>
    <w:rsid w:val="0092247E"/>
    <w:rsid w:val="0092257F"/>
    <w:rsid w:val="00922880"/>
    <w:rsid w:val="0092438C"/>
    <w:rsid w:val="0092524E"/>
    <w:rsid w:val="00925464"/>
    <w:rsid w:val="0092549A"/>
    <w:rsid w:val="0092574B"/>
    <w:rsid w:val="00925E48"/>
    <w:rsid w:val="0092648F"/>
    <w:rsid w:val="009264CB"/>
    <w:rsid w:val="00926EF6"/>
    <w:rsid w:val="00927381"/>
    <w:rsid w:val="0092746C"/>
    <w:rsid w:val="00927B69"/>
    <w:rsid w:val="00927BF1"/>
    <w:rsid w:val="00930295"/>
    <w:rsid w:val="009306E3"/>
    <w:rsid w:val="00930A18"/>
    <w:rsid w:val="00931584"/>
    <w:rsid w:val="0093267B"/>
    <w:rsid w:val="00932FCD"/>
    <w:rsid w:val="00933302"/>
    <w:rsid w:val="0093373E"/>
    <w:rsid w:val="00933BFF"/>
    <w:rsid w:val="009360DC"/>
    <w:rsid w:val="00936609"/>
    <w:rsid w:val="00936C39"/>
    <w:rsid w:val="00937AAB"/>
    <w:rsid w:val="00937C7B"/>
    <w:rsid w:val="00940131"/>
    <w:rsid w:val="009410AA"/>
    <w:rsid w:val="00941219"/>
    <w:rsid w:val="0094159B"/>
    <w:rsid w:val="0094204D"/>
    <w:rsid w:val="009424AD"/>
    <w:rsid w:val="00944194"/>
    <w:rsid w:val="009449E3"/>
    <w:rsid w:val="00944C62"/>
    <w:rsid w:val="0094567C"/>
    <w:rsid w:val="0094579D"/>
    <w:rsid w:val="00945D8E"/>
    <w:rsid w:val="00946584"/>
    <w:rsid w:val="00946AB5"/>
    <w:rsid w:val="00946EA5"/>
    <w:rsid w:val="00946EF7"/>
    <w:rsid w:val="00951684"/>
    <w:rsid w:val="009517F0"/>
    <w:rsid w:val="00951AB3"/>
    <w:rsid w:val="00951C5B"/>
    <w:rsid w:val="00952A17"/>
    <w:rsid w:val="00952C9E"/>
    <w:rsid w:val="0095402F"/>
    <w:rsid w:val="00954AA5"/>
    <w:rsid w:val="00955395"/>
    <w:rsid w:val="00955B12"/>
    <w:rsid w:val="00957016"/>
    <w:rsid w:val="00960981"/>
    <w:rsid w:val="00960D05"/>
    <w:rsid w:val="00961132"/>
    <w:rsid w:val="009614AA"/>
    <w:rsid w:val="00961C14"/>
    <w:rsid w:val="009626AF"/>
    <w:rsid w:val="009629AB"/>
    <w:rsid w:val="00962B6B"/>
    <w:rsid w:val="00962DA4"/>
    <w:rsid w:val="00962EDB"/>
    <w:rsid w:val="009639C3"/>
    <w:rsid w:val="009644DB"/>
    <w:rsid w:val="00964626"/>
    <w:rsid w:val="00965238"/>
    <w:rsid w:val="009652C9"/>
    <w:rsid w:val="009658B7"/>
    <w:rsid w:val="00970B38"/>
    <w:rsid w:val="00971AAA"/>
    <w:rsid w:val="00972129"/>
    <w:rsid w:val="00972273"/>
    <w:rsid w:val="00972582"/>
    <w:rsid w:val="00972754"/>
    <w:rsid w:val="00972D8A"/>
    <w:rsid w:val="00973298"/>
    <w:rsid w:val="00973708"/>
    <w:rsid w:val="009738F5"/>
    <w:rsid w:val="00973CC6"/>
    <w:rsid w:val="00973DDE"/>
    <w:rsid w:val="00974941"/>
    <w:rsid w:val="00974B1B"/>
    <w:rsid w:val="00975604"/>
    <w:rsid w:val="00975823"/>
    <w:rsid w:val="00976890"/>
    <w:rsid w:val="0097754E"/>
    <w:rsid w:val="009777EF"/>
    <w:rsid w:val="0098181D"/>
    <w:rsid w:val="00982303"/>
    <w:rsid w:val="0098263E"/>
    <w:rsid w:val="00982C87"/>
    <w:rsid w:val="00982FC2"/>
    <w:rsid w:val="00983C54"/>
    <w:rsid w:val="00983D41"/>
    <w:rsid w:val="00983D93"/>
    <w:rsid w:val="00984039"/>
    <w:rsid w:val="00984893"/>
    <w:rsid w:val="00984F64"/>
    <w:rsid w:val="009855A5"/>
    <w:rsid w:val="009855F9"/>
    <w:rsid w:val="009860E8"/>
    <w:rsid w:val="009870C5"/>
    <w:rsid w:val="00987DAB"/>
    <w:rsid w:val="0099041C"/>
    <w:rsid w:val="00990EA8"/>
    <w:rsid w:val="00990FB8"/>
    <w:rsid w:val="009919A6"/>
    <w:rsid w:val="0099212B"/>
    <w:rsid w:val="00992207"/>
    <w:rsid w:val="00992466"/>
    <w:rsid w:val="00993125"/>
    <w:rsid w:val="0099416B"/>
    <w:rsid w:val="0099485A"/>
    <w:rsid w:val="00994B8A"/>
    <w:rsid w:val="00994E4A"/>
    <w:rsid w:val="009954FD"/>
    <w:rsid w:val="00995674"/>
    <w:rsid w:val="00995F8D"/>
    <w:rsid w:val="00997094"/>
    <w:rsid w:val="0099762E"/>
    <w:rsid w:val="00997951"/>
    <w:rsid w:val="00997D20"/>
    <w:rsid w:val="009A0FD0"/>
    <w:rsid w:val="009A1658"/>
    <w:rsid w:val="009A19A9"/>
    <w:rsid w:val="009A1B19"/>
    <w:rsid w:val="009A1EDD"/>
    <w:rsid w:val="009A245A"/>
    <w:rsid w:val="009A2FE7"/>
    <w:rsid w:val="009A310F"/>
    <w:rsid w:val="009A34E8"/>
    <w:rsid w:val="009A38E0"/>
    <w:rsid w:val="009A3AB5"/>
    <w:rsid w:val="009A3DC3"/>
    <w:rsid w:val="009A4628"/>
    <w:rsid w:val="009A4785"/>
    <w:rsid w:val="009A5D3A"/>
    <w:rsid w:val="009A5E71"/>
    <w:rsid w:val="009A614E"/>
    <w:rsid w:val="009A645E"/>
    <w:rsid w:val="009A6891"/>
    <w:rsid w:val="009A6A49"/>
    <w:rsid w:val="009A741E"/>
    <w:rsid w:val="009A7E94"/>
    <w:rsid w:val="009B09C0"/>
    <w:rsid w:val="009B1D60"/>
    <w:rsid w:val="009B1DA0"/>
    <w:rsid w:val="009B2574"/>
    <w:rsid w:val="009B26A6"/>
    <w:rsid w:val="009B30D4"/>
    <w:rsid w:val="009B333C"/>
    <w:rsid w:val="009B3975"/>
    <w:rsid w:val="009B3AB8"/>
    <w:rsid w:val="009B3BFE"/>
    <w:rsid w:val="009B5AE1"/>
    <w:rsid w:val="009B5F46"/>
    <w:rsid w:val="009B634A"/>
    <w:rsid w:val="009B6410"/>
    <w:rsid w:val="009B6686"/>
    <w:rsid w:val="009B6DDC"/>
    <w:rsid w:val="009B7831"/>
    <w:rsid w:val="009B7899"/>
    <w:rsid w:val="009C00BF"/>
    <w:rsid w:val="009C07A1"/>
    <w:rsid w:val="009C0FF9"/>
    <w:rsid w:val="009C1696"/>
    <w:rsid w:val="009C1934"/>
    <w:rsid w:val="009C3279"/>
    <w:rsid w:val="009C3379"/>
    <w:rsid w:val="009C410C"/>
    <w:rsid w:val="009C4E77"/>
    <w:rsid w:val="009C51FA"/>
    <w:rsid w:val="009C52A4"/>
    <w:rsid w:val="009C52D2"/>
    <w:rsid w:val="009C53F8"/>
    <w:rsid w:val="009C5B49"/>
    <w:rsid w:val="009C6327"/>
    <w:rsid w:val="009C64A8"/>
    <w:rsid w:val="009C6B78"/>
    <w:rsid w:val="009C7577"/>
    <w:rsid w:val="009D0043"/>
    <w:rsid w:val="009D06F9"/>
    <w:rsid w:val="009D183C"/>
    <w:rsid w:val="009D18AC"/>
    <w:rsid w:val="009D1B14"/>
    <w:rsid w:val="009D2203"/>
    <w:rsid w:val="009D2855"/>
    <w:rsid w:val="009D4503"/>
    <w:rsid w:val="009D4543"/>
    <w:rsid w:val="009D49B5"/>
    <w:rsid w:val="009D4F86"/>
    <w:rsid w:val="009D538F"/>
    <w:rsid w:val="009D61E1"/>
    <w:rsid w:val="009D792C"/>
    <w:rsid w:val="009D7A89"/>
    <w:rsid w:val="009D7EBF"/>
    <w:rsid w:val="009E0B85"/>
    <w:rsid w:val="009E24DF"/>
    <w:rsid w:val="009E2992"/>
    <w:rsid w:val="009E3170"/>
    <w:rsid w:val="009E3A57"/>
    <w:rsid w:val="009E3FC4"/>
    <w:rsid w:val="009E4D99"/>
    <w:rsid w:val="009E52D0"/>
    <w:rsid w:val="009E567F"/>
    <w:rsid w:val="009E56AF"/>
    <w:rsid w:val="009E6A94"/>
    <w:rsid w:val="009E6D0D"/>
    <w:rsid w:val="009E791D"/>
    <w:rsid w:val="009E7D8F"/>
    <w:rsid w:val="009F02D3"/>
    <w:rsid w:val="009F0EEE"/>
    <w:rsid w:val="009F11B8"/>
    <w:rsid w:val="009F1464"/>
    <w:rsid w:val="009F22E7"/>
    <w:rsid w:val="009F29F4"/>
    <w:rsid w:val="009F354F"/>
    <w:rsid w:val="009F3602"/>
    <w:rsid w:val="009F4699"/>
    <w:rsid w:val="009F5C27"/>
    <w:rsid w:val="009F69EB"/>
    <w:rsid w:val="009F6CD0"/>
    <w:rsid w:val="009F6FDA"/>
    <w:rsid w:val="009F72C9"/>
    <w:rsid w:val="009F7F87"/>
    <w:rsid w:val="00A0185E"/>
    <w:rsid w:val="00A01AD7"/>
    <w:rsid w:val="00A01CA5"/>
    <w:rsid w:val="00A02539"/>
    <w:rsid w:val="00A02DB7"/>
    <w:rsid w:val="00A032DC"/>
    <w:rsid w:val="00A03566"/>
    <w:rsid w:val="00A035F4"/>
    <w:rsid w:val="00A03939"/>
    <w:rsid w:val="00A03B59"/>
    <w:rsid w:val="00A04CBD"/>
    <w:rsid w:val="00A05CC4"/>
    <w:rsid w:val="00A05D90"/>
    <w:rsid w:val="00A05F77"/>
    <w:rsid w:val="00A062C6"/>
    <w:rsid w:val="00A07402"/>
    <w:rsid w:val="00A07776"/>
    <w:rsid w:val="00A077C1"/>
    <w:rsid w:val="00A07ADC"/>
    <w:rsid w:val="00A07E48"/>
    <w:rsid w:val="00A104FE"/>
    <w:rsid w:val="00A108F5"/>
    <w:rsid w:val="00A11619"/>
    <w:rsid w:val="00A11D1E"/>
    <w:rsid w:val="00A13C77"/>
    <w:rsid w:val="00A14BE4"/>
    <w:rsid w:val="00A14D20"/>
    <w:rsid w:val="00A15049"/>
    <w:rsid w:val="00A15361"/>
    <w:rsid w:val="00A1572F"/>
    <w:rsid w:val="00A15D75"/>
    <w:rsid w:val="00A160A5"/>
    <w:rsid w:val="00A1640B"/>
    <w:rsid w:val="00A16606"/>
    <w:rsid w:val="00A16789"/>
    <w:rsid w:val="00A177B6"/>
    <w:rsid w:val="00A200B5"/>
    <w:rsid w:val="00A20496"/>
    <w:rsid w:val="00A2202A"/>
    <w:rsid w:val="00A22130"/>
    <w:rsid w:val="00A227C4"/>
    <w:rsid w:val="00A22D4D"/>
    <w:rsid w:val="00A22E32"/>
    <w:rsid w:val="00A22E3A"/>
    <w:rsid w:val="00A23F90"/>
    <w:rsid w:val="00A2405F"/>
    <w:rsid w:val="00A2454E"/>
    <w:rsid w:val="00A24CE2"/>
    <w:rsid w:val="00A24ED6"/>
    <w:rsid w:val="00A2632A"/>
    <w:rsid w:val="00A2665B"/>
    <w:rsid w:val="00A266F6"/>
    <w:rsid w:val="00A26D37"/>
    <w:rsid w:val="00A27995"/>
    <w:rsid w:val="00A3066D"/>
    <w:rsid w:val="00A30E31"/>
    <w:rsid w:val="00A3154A"/>
    <w:rsid w:val="00A31F68"/>
    <w:rsid w:val="00A322C4"/>
    <w:rsid w:val="00A32852"/>
    <w:rsid w:val="00A32A61"/>
    <w:rsid w:val="00A34289"/>
    <w:rsid w:val="00A34520"/>
    <w:rsid w:val="00A34D05"/>
    <w:rsid w:val="00A352BD"/>
    <w:rsid w:val="00A35968"/>
    <w:rsid w:val="00A36192"/>
    <w:rsid w:val="00A364E9"/>
    <w:rsid w:val="00A365FF"/>
    <w:rsid w:val="00A367BA"/>
    <w:rsid w:val="00A369CB"/>
    <w:rsid w:val="00A36C1D"/>
    <w:rsid w:val="00A36D31"/>
    <w:rsid w:val="00A375E0"/>
    <w:rsid w:val="00A37660"/>
    <w:rsid w:val="00A3772F"/>
    <w:rsid w:val="00A37995"/>
    <w:rsid w:val="00A37F50"/>
    <w:rsid w:val="00A40F19"/>
    <w:rsid w:val="00A418A6"/>
    <w:rsid w:val="00A429F7"/>
    <w:rsid w:val="00A42DAA"/>
    <w:rsid w:val="00A4347C"/>
    <w:rsid w:val="00A43978"/>
    <w:rsid w:val="00A440B7"/>
    <w:rsid w:val="00A440F2"/>
    <w:rsid w:val="00A4416F"/>
    <w:rsid w:val="00A441D4"/>
    <w:rsid w:val="00A4436E"/>
    <w:rsid w:val="00A44549"/>
    <w:rsid w:val="00A44642"/>
    <w:rsid w:val="00A44E76"/>
    <w:rsid w:val="00A44EAF"/>
    <w:rsid w:val="00A451CC"/>
    <w:rsid w:val="00A45241"/>
    <w:rsid w:val="00A45A45"/>
    <w:rsid w:val="00A45F12"/>
    <w:rsid w:val="00A465D4"/>
    <w:rsid w:val="00A4675F"/>
    <w:rsid w:val="00A4742F"/>
    <w:rsid w:val="00A4746A"/>
    <w:rsid w:val="00A47A1D"/>
    <w:rsid w:val="00A50022"/>
    <w:rsid w:val="00A503BD"/>
    <w:rsid w:val="00A50940"/>
    <w:rsid w:val="00A50D84"/>
    <w:rsid w:val="00A50E6C"/>
    <w:rsid w:val="00A51558"/>
    <w:rsid w:val="00A516D5"/>
    <w:rsid w:val="00A51979"/>
    <w:rsid w:val="00A51D16"/>
    <w:rsid w:val="00A51EDA"/>
    <w:rsid w:val="00A52651"/>
    <w:rsid w:val="00A52825"/>
    <w:rsid w:val="00A536D8"/>
    <w:rsid w:val="00A53A4E"/>
    <w:rsid w:val="00A548FC"/>
    <w:rsid w:val="00A54DF5"/>
    <w:rsid w:val="00A556F5"/>
    <w:rsid w:val="00A56942"/>
    <w:rsid w:val="00A57A5D"/>
    <w:rsid w:val="00A60150"/>
    <w:rsid w:val="00A6283E"/>
    <w:rsid w:val="00A637E6"/>
    <w:rsid w:val="00A638EF"/>
    <w:rsid w:val="00A64A58"/>
    <w:rsid w:val="00A64BFD"/>
    <w:rsid w:val="00A64F13"/>
    <w:rsid w:val="00A659F4"/>
    <w:rsid w:val="00A65B6E"/>
    <w:rsid w:val="00A66228"/>
    <w:rsid w:val="00A664C1"/>
    <w:rsid w:val="00A66FF0"/>
    <w:rsid w:val="00A6714C"/>
    <w:rsid w:val="00A67F07"/>
    <w:rsid w:val="00A70444"/>
    <w:rsid w:val="00A72F4A"/>
    <w:rsid w:val="00A7312E"/>
    <w:rsid w:val="00A73262"/>
    <w:rsid w:val="00A75CEB"/>
    <w:rsid w:val="00A75DCA"/>
    <w:rsid w:val="00A75FF3"/>
    <w:rsid w:val="00A76135"/>
    <w:rsid w:val="00A76978"/>
    <w:rsid w:val="00A80394"/>
    <w:rsid w:val="00A80D57"/>
    <w:rsid w:val="00A80E6D"/>
    <w:rsid w:val="00A80FE5"/>
    <w:rsid w:val="00A81E8C"/>
    <w:rsid w:val="00A82683"/>
    <w:rsid w:val="00A82DEB"/>
    <w:rsid w:val="00A8397F"/>
    <w:rsid w:val="00A83A19"/>
    <w:rsid w:val="00A8426D"/>
    <w:rsid w:val="00A849A0"/>
    <w:rsid w:val="00A84ED2"/>
    <w:rsid w:val="00A852A3"/>
    <w:rsid w:val="00A863CA"/>
    <w:rsid w:val="00A86476"/>
    <w:rsid w:val="00A86A4C"/>
    <w:rsid w:val="00A87562"/>
    <w:rsid w:val="00A87BC2"/>
    <w:rsid w:val="00A87C74"/>
    <w:rsid w:val="00A87CC7"/>
    <w:rsid w:val="00A87DC3"/>
    <w:rsid w:val="00A90C75"/>
    <w:rsid w:val="00A91044"/>
    <w:rsid w:val="00A91482"/>
    <w:rsid w:val="00A91620"/>
    <w:rsid w:val="00A92205"/>
    <w:rsid w:val="00A92DD5"/>
    <w:rsid w:val="00A945D4"/>
    <w:rsid w:val="00A94D9E"/>
    <w:rsid w:val="00A9516F"/>
    <w:rsid w:val="00A9582C"/>
    <w:rsid w:val="00A95FFE"/>
    <w:rsid w:val="00A96274"/>
    <w:rsid w:val="00A96CEF"/>
    <w:rsid w:val="00A97769"/>
    <w:rsid w:val="00A97D78"/>
    <w:rsid w:val="00AA124D"/>
    <w:rsid w:val="00AA15F3"/>
    <w:rsid w:val="00AA165D"/>
    <w:rsid w:val="00AA18FC"/>
    <w:rsid w:val="00AA1C40"/>
    <w:rsid w:val="00AA231E"/>
    <w:rsid w:val="00AA2568"/>
    <w:rsid w:val="00AA288E"/>
    <w:rsid w:val="00AA4D7C"/>
    <w:rsid w:val="00AA5A1E"/>
    <w:rsid w:val="00AA61C0"/>
    <w:rsid w:val="00AA6A15"/>
    <w:rsid w:val="00AA6FAD"/>
    <w:rsid w:val="00AA72AC"/>
    <w:rsid w:val="00AA76D3"/>
    <w:rsid w:val="00AA7852"/>
    <w:rsid w:val="00AA7D1A"/>
    <w:rsid w:val="00AB06FA"/>
    <w:rsid w:val="00AB0F5B"/>
    <w:rsid w:val="00AB0FCB"/>
    <w:rsid w:val="00AB1569"/>
    <w:rsid w:val="00AB15D5"/>
    <w:rsid w:val="00AB1FAF"/>
    <w:rsid w:val="00AB2501"/>
    <w:rsid w:val="00AB258F"/>
    <w:rsid w:val="00AB29C6"/>
    <w:rsid w:val="00AB3D8D"/>
    <w:rsid w:val="00AB4045"/>
    <w:rsid w:val="00AB438B"/>
    <w:rsid w:val="00AB4A49"/>
    <w:rsid w:val="00AB4E9F"/>
    <w:rsid w:val="00AB5842"/>
    <w:rsid w:val="00AB6489"/>
    <w:rsid w:val="00AB6FA2"/>
    <w:rsid w:val="00AB7ECA"/>
    <w:rsid w:val="00AB7FFB"/>
    <w:rsid w:val="00AC003B"/>
    <w:rsid w:val="00AC0A23"/>
    <w:rsid w:val="00AC0A26"/>
    <w:rsid w:val="00AC15F9"/>
    <w:rsid w:val="00AC31C7"/>
    <w:rsid w:val="00AC3698"/>
    <w:rsid w:val="00AC3885"/>
    <w:rsid w:val="00AC4000"/>
    <w:rsid w:val="00AC5817"/>
    <w:rsid w:val="00AC58BF"/>
    <w:rsid w:val="00AC5F67"/>
    <w:rsid w:val="00AC6649"/>
    <w:rsid w:val="00AC6CBA"/>
    <w:rsid w:val="00AC7109"/>
    <w:rsid w:val="00AC7E73"/>
    <w:rsid w:val="00AD0CF0"/>
    <w:rsid w:val="00AD2448"/>
    <w:rsid w:val="00AD298D"/>
    <w:rsid w:val="00AD2CDB"/>
    <w:rsid w:val="00AD2E4C"/>
    <w:rsid w:val="00AD3307"/>
    <w:rsid w:val="00AD3744"/>
    <w:rsid w:val="00AD3DE4"/>
    <w:rsid w:val="00AD4056"/>
    <w:rsid w:val="00AD4414"/>
    <w:rsid w:val="00AD4A71"/>
    <w:rsid w:val="00AD4CF5"/>
    <w:rsid w:val="00AD5256"/>
    <w:rsid w:val="00AD59BA"/>
    <w:rsid w:val="00AD59CE"/>
    <w:rsid w:val="00AD5F71"/>
    <w:rsid w:val="00AD6953"/>
    <w:rsid w:val="00AD7260"/>
    <w:rsid w:val="00AD783F"/>
    <w:rsid w:val="00AE0604"/>
    <w:rsid w:val="00AE13F0"/>
    <w:rsid w:val="00AE190C"/>
    <w:rsid w:val="00AE1A77"/>
    <w:rsid w:val="00AE1EC9"/>
    <w:rsid w:val="00AE1F3C"/>
    <w:rsid w:val="00AE2104"/>
    <w:rsid w:val="00AE25C2"/>
    <w:rsid w:val="00AE2670"/>
    <w:rsid w:val="00AE3929"/>
    <w:rsid w:val="00AE3D5A"/>
    <w:rsid w:val="00AE559E"/>
    <w:rsid w:val="00AE665D"/>
    <w:rsid w:val="00AE68E9"/>
    <w:rsid w:val="00AE7B27"/>
    <w:rsid w:val="00AE7CB8"/>
    <w:rsid w:val="00AE7F3A"/>
    <w:rsid w:val="00AF014A"/>
    <w:rsid w:val="00AF1541"/>
    <w:rsid w:val="00AF1656"/>
    <w:rsid w:val="00AF1F0A"/>
    <w:rsid w:val="00AF2F11"/>
    <w:rsid w:val="00AF3252"/>
    <w:rsid w:val="00AF3D09"/>
    <w:rsid w:val="00AF407C"/>
    <w:rsid w:val="00AF42E0"/>
    <w:rsid w:val="00AF45E1"/>
    <w:rsid w:val="00AF46B2"/>
    <w:rsid w:val="00AF46E7"/>
    <w:rsid w:val="00AF4795"/>
    <w:rsid w:val="00AF4818"/>
    <w:rsid w:val="00AF48C7"/>
    <w:rsid w:val="00AF4A13"/>
    <w:rsid w:val="00AF513B"/>
    <w:rsid w:val="00AF6DF7"/>
    <w:rsid w:val="00AF753A"/>
    <w:rsid w:val="00AF78BA"/>
    <w:rsid w:val="00AF794F"/>
    <w:rsid w:val="00B002C2"/>
    <w:rsid w:val="00B008FA"/>
    <w:rsid w:val="00B0096D"/>
    <w:rsid w:val="00B0139D"/>
    <w:rsid w:val="00B020CA"/>
    <w:rsid w:val="00B0227B"/>
    <w:rsid w:val="00B02562"/>
    <w:rsid w:val="00B025FD"/>
    <w:rsid w:val="00B03C92"/>
    <w:rsid w:val="00B04550"/>
    <w:rsid w:val="00B04B27"/>
    <w:rsid w:val="00B04C0C"/>
    <w:rsid w:val="00B0562E"/>
    <w:rsid w:val="00B06599"/>
    <w:rsid w:val="00B06664"/>
    <w:rsid w:val="00B070B8"/>
    <w:rsid w:val="00B070CA"/>
    <w:rsid w:val="00B0765D"/>
    <w:rsid w:val="00B077C3"/>
    <w:rsid w:val="00B07CAD"/>
    <w:rsid w:val="00B10888"/>
    <w:rsid w:val="00B10EE0"/>
    <w:rsid w:val="00B11314"/>
    <w:rsid w:val="00B11BB3"/>
    <w:rsid w:val="00B11CB7"/>
    <w:rsid w:val="00B1208A"/>
    <w:rsid w:val="00B12492"/>
    <w:rsid w:val="00B131A7"/>
    <w:rsid w:val="00B153AD"/>
    <w:rsid w:val="00B1557B"/>
    <w:rsid w:val="00B156FB"/>
    <w:rsid w:val="00B1580C"/>
    <w:rsid w:val="00B1594F"/>
    <w:rsid w:val="00B16369"/>
    <w:rsid w:val="00B16F37"/>
    <w:rsid w:val="00B17474"/>
    <w:rsid w:val="00B17762"/>
    <w:rsid w:val="00B20983"/>
    <w:rsid w:val="00B21221"/>
    <w:rsid w:val="00B21A4C"/>
    <w:rsid w:val="00B22157"/>
    <w:rsid w:val="00B22B70"/>
    <w:rsid w:val="00B22FC2"/>
    <w:rsid w:val="00B23487"/>
    <w:rsid w:val="00B2400C"/>
    <w:rsid w:val="00B247A3"/>
    <w:rsid w:val="00B248DA"/>
    <w:rsid w:val="00B24936"/>
    <w:rsid w:val="00B24966"/>
    <w:rsid w:val="00B24C6B"/>
    <w:rsid w:val="00B25B47"/>
    <w:rsid w:val="00B2648B"/>
    <w:rsid w:val="00B271B9"/>
    <w:rsid w:val="00B2762F"/>
    <w:rsid w:val="00B301CD"/>
    <w:rsid w:val="00B30CDF"/>
    <w:rsid w:val="00B319E5"/>
    <w:rsid w:val="00B323AA"/>
    <w:rsid w:val="00B33014"/>
    <w:rsid w:val="00B333B6"/>
    <w:rsid w:val="00B3352E"/>
    <w:rsid w:val="00B34281"/>
    <w:rsid w:val="00B34BA8"/>
    <w:rsid w:val="00B35DD6"/>
    <w:rsid w:val="00B36BB5"/>
    <w:rsid w:val="00B36BBD"/>
    <w:rsid w:val="00B400A0"/>
    <w:rsid w:val="00B40361"/>
    <w:rsid w:val="00B404A3"/>
    <w:rsid w:val="00B4062F"/>
    <w:rsid w:val="00B40651"/>
    <w:rsid w:val="00B40DF3"/>
    <w:rsid w:val="00B415EC"/>
    <w:rsid w:val="00B4164F"/>
    <w:rsid w:val="00B41939"/>
    <w:rsid w:val="00B41A26"/>
    <w:rsid w:val="00B42284"/>
    <w:rsid w:val="00B42700"/>
    <w:rsid w:val="00B42F7D"/>
    <w:rsid w:val="00B4351E"/>
    <w:rsid w:val="00B436DB"/>
    <w:rsid w:val="00B43A11"/>
    <w:rsid w:val="00B43A90"/>
    <w:rsid w:val="00B43D37"/>
    <w:rsid w:val="00B43FD8"/>
    <w:rsid w:val="00B441D5"/>
    <w:rsid w:val="00B44514"/>
    <w:rsid w:val="00B4503A"/>
    <w:rsid w:val="00B45313"/>
    <w:rsid w:val="00B45C92"/>
    <w:rsid w:val="00B468D2"/>
    <w:rsid w:val="00B46F0E"/>
    <w:rsid w:val="00B47490"/>
    <w:rsid w:val="00B47C24"/>
    <w:rsid w:val="00B47CCD"/>
    <w:rsid w:val="00B50E3B"/>
    <w:rsid w:val="00B512EB"/>
    <w:rsid w:val="00B515DE"/>
    <w:rsid w:val="00B5174F"/>
    <w:rsid w:val="00B518F5"/>
    <w:rsid w:val="00B51932"/>
    <w:rsid w:val="00B52387"/>
    <w:rsid w:val="00B52E07"/>
    <w:rsid w:val="00B53625"/>
    <w:rsid w:val="00B54070"/>
    <w:rsid w:val="00B541DC"/>
    <w:rsid w:val="00B54A42"/>
    <w:rsid w:val="00B5661E"/>
    <w:rsid w:val="00B567C0"/>
    <w:rsid w:val="00B570E1"/>
    <w:rsid w:val="00B576B4"/>
    <w:rsid w:val="00B61355"/>
    <w:rsid w:val="00B6157E"/>
    <w:rsid w:val="00B61BA5"/>
    <w:rsid w:val="00B62228"/>
    <w:rsid w:val="00B6352F"/>
    <w:rsid w:val="00B63D41"/>
    <w:rsid w:val="00B63FD8"/>
    <w:rsid w:val="00B64205"/>
    <w:rsid w:val="00B643A0"/>
    <w:rsid w:val="00B647AE"/>
    <w:rsid w:val="00B647C2"/>
    <w:rsid w:val="00B64827"/>
    <w:rsid w:val="00B64FFB"/>
    <w:rsid w:val="00B651D9"/>
    <w:rsid w:val="00B653DE"/>
    <w:rsid w:val="00B6553C"/>
    <w:rsid w:val="00B6633E"/>
    <w:rsid w:val="00B66CEB"/>
    <w:rsid w:val="00B66D0B"/>
    <w:rsid w:val="00B67036"/>
    <w:rsid w:val="00B670C2"/>
    <w:rsid w:val="00B67AC1"/>
    <w:rsid w:val="00B703FA"/>
    <w:rsid w:val="00B7060A"/>
    <w:rsid w:val="00B709E5"/>
    <w:rsid w:val="00B714A7"/>
    <w:rsid w:val="00B7160A"/>
    <w:rsid w:val="00B71F2B"/>
    <w:rsid w:val="00B7206B"/>
    <w:rsid w:val="00B72AC2"/>
    <w:rsid w:val="00B73307"/>
    <w:rsid w:val="00B7372C"/>
    <w:rsid w:val="00B7407A"/>
    <w:rsid w:val="00B74943"/>
    <w:rsid w:val="00B749C1"/>
    <w:rsid w:val="00B757CD"/>
    <w:rsid w:val="00B758E5"/>
    <w:rsid w:val="00B76018"/>
    <w:rsid w:val="00B77571"/>
    <w:rsid w:val="00B80C9D"/>
    <w:rsid w:val="00B81473"/>
    <w:rsid w:val="00B81E15"/>
    <w:rsid w:val="00B82D12"/>
    <w:rsid w:val="00B832D4"/>
    <w:rsid w:val="00B83550"/>
    <w:rsid w:val="00B841A5"/>
    <w:rsid w:val="00B8493C"/>
    <w:rsid w:val="00B85198"/>
    <w:rsid w:val="00B852C3"/>
    <w:rsid w:val="00B8531E"/>
    <w:rsid w:val="00B85735"/>
    <w:rsid w:val="00B85973"/>
    <w:rsid w:val="00B85EA1"/>
    <w:rsid w:val="00B86039"/>
    <w:rsid w:val="00B860DB"/>
    <w:rsid w:val="00B86D21"/>
    <w:rsid w:val="00B87802"/>
    <w:rsid w:val="00B878DE"/>
    <w:rsid w:val="00B90013"/>
    <w:rsid w:val="00B90022"/>
    <w:rsid w:val="00B904DD"/>
    <w:rsid w:val="00B91264"/>
    <w:rsid w:val="00B9126B"/>
    <w:rsid w:val="00B91656"/>
    <w:rsid w:val="00B91B48"/>
    <w:rsid w:val="00B91C13"/>
    <w:rsid w:val="00B920B1"/>
    <w:rsid w:val="00B927CF"/>
    <w:rsid w:val="00B92E8F"/>
    <w:rsid w:val="00B93FBF"/>
    <w:rsid w:val="00B94A47"/>
    <w:rsid w:val="00B94B27"/>
    <w:rsid w:val="00B9579E"/>
    <w:rsid w:val="00B96445"/>
    <w:rsid w:val="00B96EEC"/>
    <w:rsid w:val="00B970A4"/>
    <w:rsid w:val="00B97654"/>
    <w:rsid w:val="00B9782B"/>
    <w:rsid w:val="00BA007A"/>
    <w:rsid w:val="00BA07D6"/>
    <w:rsid w:val="00BA13BC"/>
    <w:rsid w:val="00BA1508"/>
    <w:rsid w:val="00BA1D1A"/>
    <w:rsid w:val="00BA1E06"/>
    <w:rsid w:val="00BA25AB"/>
    <w:rsid w:val="00BA2877"/>
    <w:rsid w:val="00BA2B6D"/>
    <w:rsid w:val="00BA2D4B"/>
    <w:rsid w:val="00BA31C1"/>
    <w:rsid w:val="00BA3A87"/>
    <w:rsid w:val="00BA4A79"/>
    <w:rsid w:val="00BA6D67"/>
    <w:rsid w:val="00BA7598"/>
    <w:rsid w:val="00BA79A3"/>
    <w:rsid w:val="00BB0CCC"/>
    <w:rsid w:val="00BB0CE1"/>
    <w:rsid w:val="00BB0FCF"/>
    <w:rsid w:val="00BB153E"/>
    <w:rsid w:val="00BB192D"/>
    <w:rsid w:val="00BB19F6"/>
    <w:rsid w:val="00BB1A24"/>
    <w:rsid w:val="00BB28B2"/>
    <w:rsid w:val="00BB2E69"/>
    <w:rsid w:val="00BB37DC"/>
    <w:rsid w:val="00BB3C2F"/>
    <w:rsid w:val="00BB4A68"/>
    <w:rsid w:val="00BB4B2D"/>
    <w:rsid w:val="00BB5415"/>
    <w:rsid w:val="00BB666D"/>
    <w:rsid w:val="00BB6AC0"/>
    <w:rsid w:val="00BB7215"/>
    <w:rsid w:val="00BB787D"/>
    <w:rsid w:val="00BB7C55"/>
    <w:rsid w:val="00BC04C3"/>
    <w:rsid w:val="00BC1B30"/>
    <w:rsid w:val="00BC1BED"/>
    <w:rsid w:val="00BC2733"/>
    <w:rsid w:val="00BC2AE2"/>
    <w:rsid w:val="00BC36EB"/>
    <w:rsid w:val="00BC4550"/>
    <w:rsid w:val="00BC4EA8"/>
    <w:rsid w:val="00BC561C"/>
    <w:rsid w:val="00BC59DB"/>
    <w:rsid w:val="00BC5F22"/>
    <w:rsid w:val="00BC6FBD"/>
    <w:rsid w:val="00BC7080"/>
    <w:rsid w:val="00BC71F6"/>
    <w:rsid w:val="00BC75B8"/>
    <w:rsid w:val="00BC7A0A"/>
    <w:rsid w:val="00BC7F31"/>
    <w:rsid w:val="00BD05E5"/>
    <w:rsid w:val="00BD2E02"/>
    <w:rsid w:val="00BD34D1"/>
    <w:rsid w:val="00BD39D2"/>
    <w:rsid w:val="00BD3CA1"/>
    <w:rsid w:val="00BD45CB"/>
    <w:rsid w:val="00BD49C1"/>
    <w:rsid w:val="00BD4C54"/>
    <w:rsid w:val="00BD551C"/>
    <w:rsid w:val="00BD6F2A"/>
    <w:rsid w:val="00BD7005"/>
    <w:rsid w:val="00BD756D"/>
    <w:rsid w:val="00BD78BD"/>
    <w:rsid w:val="00BD7995"/>
    <w:rsid w:val="00BD7A7B"/>
    <w:rsid w:val="00BE0618"/>
    <w:rsid w:val="00BE0716"/>
    <w:rsid w:val="00BE0912"/>
    <w:rsid w:val="00BE097F"/>
    <w:rsid w:val="00BE15C9"/>
    <w:rsid w:val="00BE1800"/>
    <w:rsid w:val="00BE236B"/>
    <w:rsid w:val="00BE24D8"/>
    <w:rsid w:val="00BE2512"/>
    <w:rsid w:val="00BE2BE5"/>
    <w:rsid w:val="00BE2D3D"/>
    <w:rsid w:val="00BE2D7B"/>
    <w:rsid w:val="00BE4062"/>
    <w:rsid w:val="00BE46CB"/>
    <w:rsid w:val="00BE4D8E"/>
    <w:rsid w:val="00BE59CA"/>
    <w:rsid w:val="00BE690C"/>
    <w:rsid w:val="00BE72F5"/>
    <w:rsid w:val="00BE7C86"/>
    <w:rsid w:val="00BE7E61"/>
    <w:rsid w:val="00BF0850"/>
    <w:rsid w:val="00BF0C07"/>
    <w:rsid w:val="00BF1057"/>
    <w:rsid w:val="00BF16DB"/>
    <w:rsid w:val="00BF1958"/>
    <w:rsid w:val="00BF2179"/>
    <w:rsid w:val="00BF221D"/>
    <w:rsid w:val="00BF266F"/>
    <w:rsid w:val="00BF2818"/>
    <w:rsid w:val="00BF3853"/>
    <w:rsid w:val="00BF3B17"/>
    <w:rsid w:val="00BF3C70"/>
    <w:rsid w:val="00BF42E3"/>
    <w:rsid w:val="00BF43F0"/>
    <w:rsid w:val="00BF4CFE"/>
    <w:rsid w:val="00BF4EF3"/>
    <w:rsid w:val="00BF5293"/>
    <w:rsid w:val="00BF670F"/>
    <w:rsid w:val="00BF6EBA"/>
    <w:rsid w:val="00BF75BC"/>
    <w:rsid w:val="00C017A0"/>
    <w:rsid w:val="00C01C85"/>
    <w:rsid w:val="00C01E1A"/>
    <w:rsid w:val="00C02538"/>
    <w:rsid w:val="00C037D2"/>
    <w:rsid w:val="00C038D1"/>
    <w:rsid w:val="00C03916"/>
    <w:rsid w:val="00C03B86"/>
    <w:rsid w:val="00C0405C"/>
    <w:rsid w:val="00C04334"/>
    <w:rsid w:val="00C0494A"/>
    <w:rsid w:val="00C049E9"/>
    <w:rsid w:val="00C0613A"/>
    <w:rsid w:val="00C061A2"/>
    <w:rsid w:val="00C06274"/>
    <w:rsid w:val="00C06749"/>
    <w:rsid w:val="00C06AFA"/>
    <w:rsid w:val="00C07222"/>
    <w:rsid w:val="00C072C3"/>
    <w:rsid w:val="00C074A7"/>
    <w:rsid w:val="00C0751E"/>
    <w:rsid w:val="00C07F6C"/>
    <w:rsid w:val="00C10787"/>
    <w:rsid w:val="00C10C8D"/>
    <w:rsid w:val="00C116D6"/>
    <w:rsid w:val="00C11710"/>
    <w:rsid w:val="00C117FD"/>
    <w:rsid w:val="00C11A16"/>
    <w:rsid w:val="00C11FF3"/>
    <w:rsid w:val="00C1227B"/>
    <w:rsid w:val="00C12621"/>
    <w:rsid w:val="00C138EC"/>
    <w:rsid w:val="00C13B25"/>
    <w:rsid w:val="00C14C11"/>
    <w:rsid w:val="00C16207"/>
    <w:rsid w:val="00C162DC"/>
    <w:rsid w:val="00C16537"/>
    <w:rsid w:val="00C16C91"/>
    <w:rsid w:val="00C17690"/>
    <w:rsid w:val="00C17CE4"/>
    <w:rsid w:val="00C17D08"/>
    <w:rsid w:val="00C17EAA"/>
    <w:rsid w:val="00C209BE"/>
    <w:rsid w:val="00C21BDC"/>
    <w:rsid w:val="00C21BF3"/>
    <w:rsid w:val="00C22BAB"/>
    <w:rsid w:val="00C2334A"/>
    <w:rsid w:val="00C23456"/>
    <w:rsid w:val="00C234DC"/>
    <w:rsid w:val="00C24E77"/>
    <w:rsid w:val="00C25399"/>
    <w:rsid w:val="00C2547A"/>
    <w:rsid w:val="00C25BFE"/>
    <w:rsid w:val="00C26B17"/>
    <w:rsid w:val="00C26E33"/>
    <w:rsid w:val="00C305C7"/>
    <w:rsid w:val="00C30614"/>
    <w:rsid w:val="00C31579"/>
    <w:rsid w:val="00C31605"/>
    <w:rsid w:val="00C31819"/>
    <w:rsid w:val="00C334C1"/>
    <w:rsid w:val="00C3397B"/>
    <w:rsid w:val="00C34766"/>
    <w:rsid w:val="00C34FAD"/>
    <w:rsid w:val="00C35801"/>
    <w:rsid w:val="00C36360"/>
    <w:rsid w:val="00C36814"/>
    <w:rsid w:val="00C37488"/>
    <w:rsid w:val="00C40125"/>
    <w:rsid w:val="00C40AB7"/>
    <w:rsid w:val="00C40B5A"/>
    <w:rsid w:val="00C415F1"/>
    <w:rsid w:val="00C421CB"/>
    <w:rsid w:val="00C4492E"/>
    <w:rsid w:val="00C4494E"/>
    <w:rsid w:val="00C44E6D"/>
    <w:rsid w:val="00C45384"/>
    <w:rsid w:val="00C458FD"/>
    <w:rsid w:val="00C4677D"/>
    <w:rsid w:val="00C4794F"/>
    <w:rsid w:val="00C5029E"/>
    <w:rsid w:val="00C51FF8"/>
    <w:rsid w:val="00C524F6"/>
    <w:rsid w:val="00C54786"/>
    <w:rsid w:val="00C54DC7"/>
    <w:rsid w:val="00C54F41"/>
    <w:rsid w:val="00C552E6"/>
    <w:rsid w:val="00C5539E"/>
    <w:rsid w:val="00C56A92"/>
    <w:rsid w:val="00C572B3"/>
    <w:rsid w:val="00C57679"/>
    <w:rsid w:val="00C57902"/>
    <w:rsid w:val="00C57F3F"/>
    <w:rsid w:val="00C61D97"/>
    <w:rsid w:val="00C61E94"/>
    <w:rsid w:val="00C6269A"/>
    <w:rsid w:val="00C62B03"/>
    <w:rsid w:val="00C64497"/>
    <w:rsid w:val="00C64DA9"/>
    <w:rsid w:val="00C6519D"/>
    <w:rsid w:val="00C654CA"/>
    <w:rsid w:val="00C65C17"/>
    <w:rsid w:val="00C65FCE"/>
    <w:rsid w:val="00C6614F"/>
    <w:rsid w:val="00C665C6"/>
    <w:rsid w:val="00C66B71"/>
    <w:rsid w:val="00C67086"/>
    <w:rsid w:val="00C6739E"/>
    <w:rsid w:val="00C673EF"/>
    <w:rsid w:val="00C676F8"/>
    <w:rsid w:val="00C67F27"/>
    <w:rsid w:val="00C70762"/>
    <w:rsid w:val="00C7090F"/>
    <w:rsid w:val="00C70DDE"/>
    <w:rsid w:val="00C71334"/>
    <w:rsid w:val="00C71398"/>
    <w:rsid w:val="00C7331A"/>
    <w:rsid w:val="00C749B2"/>
    <w:rsid w:val="00C75208"/>
    <w:rsid w:val="00C7559E"/>
    <w:rsid w:val="00C756D9"/>
    <w:rsid w:val="00C75773"/>
    <w:rsid w:val="00C76126"/>
    <w:rsid w:val="00C76A21"/>
    <w:rsid w:val="00C77857"/>
    <w:rsid w:val="00C816E8"/>
    <w:rsid w:val="00C82635"/>
    <w:rsid w:val="00C8281B"/>
    <w:rsid w:val="00C82855"/>
    <w:rsid w:val="00C831AB"/>
    <w:rsid w:val="00C8346B"/>
    <w:rsid w:val="00C84BC0"/>
    <w:rsid w:val="00C84F12"/>
    <w:rsid w:val="00C85D12"/>
    <w:rsid w:val="00C8755E"/>
    <w:rsid w:val="00C875DD"/>
    <w:rsid w:val="00C903AA"/>
    <w:rsid w:val="00C9230F"/>
    <w:rsid w:val="00C92F48"/>
    <w:rsid w:val="00C932D2"/>
    <w:rsid w:val="00C93B3F"/>
    <w:rsid w:val="00C93D55"/>
    <w:rsid w:val="00C94419"/>
    <w:rsid w:val="00C948DB"/>
    <w:rsid w:val="00C94A77"/>
    <w:rsid w:val="00C94D98"/>
    <w:rsid w:val="00C94FCF"/>
    <w:rsid w:val="00C95139"/>
    <w:rsid w:val="00C953FC"/>
    <w:rsid w:val="00C95F7B"/>
    <w:rsid w:val="00C966A1"/>
    <w:rsid w:val="00C97595"/>
    <w:rsid w:val="00C97D69"/>
    <w:rsid w:val="00CA04D5"/>
    <w:rsid w:val="00CA05F6"/>
    <w:rsid w:val="00CA083D"/>
    <w:rsid w:val="00CA18A7"/>
    <w:rsid w:val="00CA1DE0"/>
    <w:rsid w:val="00CA330C"/>
    <w:rsid w:val="00CA3B9F"/>
    <w:rsid w:val="00CA4AB7"/>
    <w:rsid w:val="00CA5383"/>
    <w:rsid w:val="00CA57BB"/>
    <w:rsid w:val="00CA5D72"/>
    <w:rsid w:val="00CA6A6B"/>
    <w:rsid w:val="00CA6B0E"/>
    <w:rsid w:val="00CA6B7D"/>
    <w:rsid w:val="00CA6F61"/>
    <w:rsid w:val="00CA6F8D"/>
    <w:rsid w:val="00CA73F8"/>
    <w:rsid w:val="00CA76CF"/>
    <w:rsid w:val="00CA7DB2"/>
    <w:rsid w:val="00CB0FB0"/>
    <w:rsid w:val="00CB1751"/>
    <w:rsid w:val="00CB17D6"/>
    <w:rsid w:val="00CB19FC"/>
    <w:rsid w:val="00CB1C02"/>
    <w:rsid w:val="00CB1FDC"/>
    <w:rsid w:val="00CB2A2B"/>
    <w:rsid w:val="00CB307A"/>
    <w:rsid w:val="00CB346A"/>
    <w:rsid w:val="00CB3BB6"/>
    <w:rsid w:val="00CB4148"/>
    <w:rsid w:val="00CB4685"/>
    <w:rsid w:val="00CB4952"/>
    <w:rsid w:val="00CB648B"/>
    <w:rsid w:val="00CB7209"/>
    <w:rsid w:val="00CB7286"/>
    <w:rsid w:val="00CB7E96"/>
    <w:rsid w:val="00CB7FE8"/>
    <w:rsid w:val="00CC02BC"/>
    <w:rsid w:val="00CC143C"/>
    <w:rsid w:val="00CC1A1D"/>
    <w:rsid w:val="00CC1FAE"/>
    <w:rsid w:val="00CC1FD5"/>
    <w:rsid w:val="00CC2F5C"/>
    <w:rsid w:val="00CC34A1"/>
    <w:rsid w:val="00CC38D4"/>
    <w:rsid w:val="00CC3CAD"/>
    <w:rsid w:val="00CC3F2C"/>
    <w:rsid w:val="00CC4365"/>
    <w:rsid w:val="00CC4789"/>
    <w:rsid w:val="00CC622C"/>
    <w:rsid w:val="00CC6290"/>
    <w:rsid w:val="00CC6820"/>
    <w:rsid w:val="00CC6B2D"/>
    <w:rsid w:val="00CC6E5B"/>
    <w:rsid w:val="00CC7257"/>
    <w:rsid w:val="00CD085C"/>
    <w:rsid w:val="00CD0986"/>
    <w:rsid w:val="00CD0BAF"/>
    <w:rsid w:val="00CD0D08"/>
    <w:rsid w:val="00CD119F"/>
    <w:rsid w:val="00CD1C03"/>
    <w:rsid w:val="00CD1D25"/>
    <w:rsid w:val="00CD2499"/>
    <w:rsid w:val="00CD2862"/>
    <w:rsid w:val="00CD2A0D"/>
    <w:rsid w:val="00CD2AC5"/>
    <w:rsid w:val="00CD3950"/>
    <w:rsid w:val="00CD3D1F"/>
    <w:rsid w:val="00CD5FAB"/>
    <w:rsid w:val="00CD7186"/>
    <w:rsid w:val="00CD744F"/>
    <w:rsid w:val="00CE0A69"/>
    <w:rsid w:val="00CE0BE9"/>
    <w:rsid w:val="00CE0F2F"/>
    <w:rsid w:val="00CE1524"/>
    <w:rsid w:val="00CE1C27"/>
    <w:rsid w:val="00CE1C8B"/>
    <w:rsid w:val="00CE232B"/>
    <w:rsid w:val="00CE25D5"/>
    <w:rsid w:val="00CE2892"/>
    <w:rsid w:val="00CE2CB2"/>
    <w:rsid w:val="00CE2D41"/>
    <w:rsid w:val="00CE2F75"/>
    <w:rsid w:val="00CE3522"/>
    <w:rsid w:val="00CE396B"/>
    <w:rsid w:val="00CE4022"/>
    <w:rsid w:val="00CE4869"/>
    <w:rsid w:val="00CE5772"/>
    <w:rsid w:val="00CE5E7E"/>
    <w:rsid w:val="00CE60F2"/>
    <w:rsid w:val="00CE64E2"/>
    <w:rsid w:val="00CE6A5A"/>
    <w:rsid w:val="00CF03A2"/>
    <w:rsid w:val="00CF073E"/>
    <w:rsid w:val="00CF1270"/>
    <w:rsid w:val="00CF1CF5"/>
    <w:rsid w:val="00CF2173"/>
    <w:rsid w:val="00CF2177"/>
    <w:rsid w:val="00CF2931"/>
    <w:rsid w:val="00CF2C21"/>
    <w:rsid w:val="00CF2CC0"/>
    <w:rsid w:val="00CF2E0C"/>
    <w:rsid w:val="00CF2F75"/>
    <w:rsid w:val="00CF3C29"/>
    <w:rsid w:val="00CF409A"/>
    <w:rsid w:val="00CF4A3A"/>
    <w:rsid w:val="00CF4F09"/>
    <w:rsid w:val="00CF507F"/>
    <w:rsid w:val="00CF562F"/>
    <w:rsid w:val="00CF57E2"/>
    <w:rsid w:val="00CF57F5"/>
    <w:rsid w:val="00CF58B3"/>
    <w:rsid w:val="00CF5F4A"/>
    <w:rsid w:val="00CF63CA"/>
    <w:rsid w:val="00CF6E94"/>
    <w:rsid w:val="00D0078A"/>
    <w:rsid w:val="00D0089E"/>
    <w:rsid w:val="00D01437"/>
    <w:rsid w:val="00D01818"/>
    <w:rsid w:val="00D02816"/>
    <w:rsid w:val="00D02F0B"/>
    <w:rsid w:val="00D03044"/>
    <w:rsid w:val="00D038ED"/>
    <w:rsid w:val="00D049CD"/>
    <w:rsid w:val="00D04C60"/>
    <w:rsid w:val="00D04F02"/>
    <w:rsid w:val="00D0703D"/>
    <w:rsid w:val="00D070A7"/>
    <w:rsid w:val="00D073AD"/>
    <w:rsid w:val="00D075EB"/>
    <w:rsid w:val="00D07613"/>
    <w:rsid w:val="00D07D8B"/>
    <w:rsid w:val="00D07DA9"/>
    <w:rsid w:val="00D10812"/>
    <w:rsid w:val="00D108D3"/>
    <w:rsid w:val="00D112F6"/>
    <w:rsid w:val="00D116D4"/>
    <w:rsid w:val="00D12737"/>
    <w:rsid w:val="00D12968"/>
    <w:rsid w:val="00D138F5"/>
    <w:rsid w:val="00D1421B"/>
    <w:rsid w:val="00D14793"/>
    <w:rsid w:val="00D14877"/>
    <w:rsid w:val="00D15318"/>
    <w:rsid w:val="00D1571D"/>
    <w:rsid w:val="00D15D0E"/>
    <w:rsid w:val="00D162AB"/>
    <w:rsid w:val="00D16E22"/>
    <w:rsid w:val="00D170F3"/>
    <w:rsid w:val="00D17373"/>
    <w:rsid w:val="00D1785C"/>
    <w:rsid w:val="00D179D0"/>
    <w:rsid w:val="00D17F08"/>
    <w:rsid w:val="00D17F8A"/>
    <w:rsid w:val="00D20457"/>
    <w:rsid w:val="00D213E2"/>
    <w:rsid w:val="00D21D77"/>
    <w:rsid w:val="00D2245C"/>
    <w:rsid w:val="00D22ABA"/>
    <w:rsid w:val="00D22C82"/>
    <w:rsid w:val="00D2343E"/>
    <w:rsid w:val="00D23DB2"/>
    <w:rsid w:val="00D24583"/>
    <w:rsid w:val="00D2474C"/>
    <w:rsid w:val="00D2495D"/>
    <w:rsid w:val="00D24D7B"/>
    <w:rsid w:val="00D25535"/>
    <w:rsid w:val="00D25631"/>
    <w:rsid w:val="00D25BB3"/>
    <w:rsid w:val="00D25FF0"/>
    <w:rsid w:val="00D26E46"/>
    <w:rsid w:val="00D30494"/>
    <w:rsid w:val="00D30DEA"/>
    <w:rsid w:val="00D31908"/>
    <w:rsid w:val="00D31E55"/>
    <w:rsid w:val="00D3269A"/>
    <w:rsid w:val="00D326CB"/>
    <w:rsid w:val="00D32EEE"/>
    <w:rsid w:val="00D33936"/>
    <w:rsid w:val="00D34295"/>
    <w:rsid w:val="00D3452B"/>
    <w:rsid w:val="00D357B7"/>
    <w:rsid w:val="00D366A3"/>
    <w:rsid w:val="00D37FF0"/>
    <w:rsid w:val="00D400B0"/>
    <w:rsid w:val="00D40E8D"/>
    <w:rsid w:val="00D410D2"/>
    <w:rsid w:val="00D41B71"/>
    <w:rsid w:val="00D4247F"/>
    <w:rsid w:val="00D427B9"/>
    <w:rsid w:val="00D433FC"/>
    <w:rsid w:val="00D43961"/>
    <w:rsid w:val="00D43FF4"/>
    <w:rsid w:val="00D4515E"/>
    <w:rsid w:val="00D4535C"/>
    <w:rsid w:val="00D4549B"/>
    <w:rsid w:val="00D454D4"/>
    <w:rsid w:val="00D45AA9"/>
    <w:rsid w:val="00D45D50"/>
    <w:rsid w:val="00D4607B"/>
    <w:rsid w:val="00D5018B"/>
    <w:rsid w:val="00D50999"/>
    <w:rsid w:val="00D513A5"/>
    <w:rsid w:val="00D533F2"/>
    <w:rsid w:val="00D53571"/>
    <w:rsid w:val="00D539C3"/>
    <w:rsid w:val="00D542C7"/>
    <w:rsid w:val="00D54F84"/>
    <w:rsid w:val="00D560B1"/>
    <w:rsid w:val="00D575B0"/>
    <w:rsid w:val="00D57791"/>
    <w:rsid w:val="00D60714"/>
    <w:rsid w:val="00D61E3F"/>
    <w:rsid w:val="00D62DB1"/>
    <w:rsid w:val="00D62E23"/>
    <w:rsid w:val="00D63758"/>
    <w:rsid w:val="00D63BAF"/>
    <w:rsid w:val="00D63C0E"/>
    <w:rsid w:val="00D645BE"/>
    <w:rsid w:val="00D65C2E"/>
    <w:rsid w:val="00D65F33"/>
    <w:rsid w:val="00D66090"/>
    <w:rsid w:val="00D666B5"/>
    <w:rsid w:val="00D6698F"/>
    <w:rsid w:val="00D66A3F"/>
    <w:rsid w:val="00D67D02"/>
    <w:rsid w:val="00D67FC8"/>
    <w:rsid w:val="00D70B08"/>
    <w:rsid w:val="00D70EC5"/>
    <w:rsid w:val="00D7143C"/>
    <w:rsid w:val="00D71C97"/>
    <w:rsid w:val="00D7225D"/>
    <w:rsid w:val="00D72751"/>
    <w:rsid w:val="00D72EC4"/>
    <w:rsid w:val="00D730D8"/>
    <w:rsid w:val="00D7342F"/>
    <w:rsid w:val="00D747DB"/>
    <w:rsid w:val="00D74E25"/>
    <w:rsid w:val="00D7552B"/>
    <w:rsid w:val="00D75AB8"/>
    <w:rsid w:val="00D75B42"/>
    <w:rsid w:val="00D75E60"/>
    <w:rsid w:val="00D76B31"/>
    <w:rsid w:val="00D80EB2"/>
    <w:rsid w:val="00D8199C"/>
    <w:rsid w:val="00D81BFF"/>
    <w:rsid w:val="00D81C2F"/>
    <w:rsid w:val="00D82408"/>
    <w:rsid w:val="00D82C80"/>
    <w:rsid w:val="00D82ED5"/>
    <w:rsid w:val="00D830C6"/>
    <w:rsid w:val="00D85147"/>
    <w:rsid w:val="00D859E5"/>
    <w:rsid w:val="00D85D6D"/>
    <w:rsid w:val="00D8617F"/>
    <w:rsid w:val="00D868FB"/>
    <w:rsid w:val="00D8722E"/>
    <w:rsid w:val="00D87576"/>
    <w:rsid w:val="00D875E0"/>
    <w:rsid w:val="00D87CA4"/>
    <w:rsid w:val="00D87E5D"/>
    <w:rsid w:val="00D87F11"/>
    <w:rsid w:val="00D90213"/>
    <w:rsid w:val="00D9043E"/>
    <w:rsid w:val="00D91F72"/>
    <w:rsid w:val="00D92928"/>
    <w:rsid w:val="00D9383E"/>
    <w:rsid w:val="00D93D53"/>
    <w:rsid w:val="00D94513"/>
    <w:rsid w:val="00D94613"/>
    <w:rsid w:val="00D94A33"/>
    <w:rsid w:val="00D94D88"/>
    <w:rsid w:val="00D95C07"/>
    <w:rsid w:val="00D95DE4"/>
    <w:rsid w:val="00D96404"/>
    <w:rsid w:val="00D97048"/>
    <w:rsid w:val="00D97167"/>
    <w:rsid w:val="00DA0E8E"/>
    <w:rsid w:val="00DA24B9"/>
    <w:rsid w:val="00DA2B89"/>
    <w:rsid w:val="00DA2D39"/>
    <w:rsid w:val="00DA3B19"/>
    <w:rsid w:val="00DA44A2"/>
    <w:rsid w:val="00DA4C11"/>
    <w:rsid w:val="00DA5386"/>
    <w:rsid w:val="00DA53EA"/>
    <w:rsid w:val="00DA5EFC"/>
    <w:rsid w:val="00DA5F04"/>
    <w:rsid w:val="00DA63F7"/>
    <w:rsid w:val="00DA649B"/>
    <w:rsid w:val="00DA7618"/>
    <w:rsid w:val="00DB0742"/>
    <w:rsid w:val="00DB0A35"/>
    <w:rsid w:val="00DB1358"/>
    <w:rsid w:val="00DB1849"/>
    <w:rsid w:val="00DB2243"/>
    <w:rsid w:val="00DB22D5"/>
    <w:rsid w:val="00DB24A8"/>
    <w:rsid w:val="00DB2584"/>
    <w:rsid w:val="00DB29A2"/>
    <w:rsid w:val="00DB2EB0"/>
    <w:rsid w:val="00DB4026"/>
    <w:rsid w:val="00DB4907"/>
    <w:rsid w:val="00DB4B48"/>
    <w:rsid w:val="00DB4E98"/>
    <w:rsid w:val="00DB5385"/>
    <w:rsid w:val="00DB5739"/>
    <w:rsid w:val="00DB5A31"/>
    <w:rsid w:val="00DB5AC6"/>
    <w:rsid w:val="00DB6635"/>
    <w:rsid w:val="00DB7065"/>
    <w:rsid w:val="00DB7D16"/>
    <w:rsid w:val="00DC0770"/>
    <w:rsid w:val="00DC0ADD"/>
    <w:rsid w:val="00DC0D88"/>
    <w:rsid w:val="00DC113F"/>
    <w:rsid w:val="00DC15C6"/>
    <w:rsid w:val="00DC1F7D"/>
    <w:rsid w:val="00DC29AC"/>
    <w:rsid w:val="00DC2C7D"/>
    <w:rsid w:val="00DC2CE5"/>
    <w:rsid w:val="00DC2EB7"/>
    <w:rsid w:val="00DC3282"/>
    <w:rsid w:val="00DC37B8"/>
    <w:rsid w:val="00DC3EA4"/>
    <w:rsid w:val="00DC4E5A"/>
    <w:rsid w:val="00DC511D"/>
    <w:rsid w:val="00DC59F0"/>
    <w:rsid w:val="00DC5B2A"/>
    <w:rsid w:val="00DC5E88"/>
    <w:rsid w:val="00DC70BB"/>
    <w:rsid w:val="00DD063A"/>
    <w:rsid w:val="00DD0697"/>
    <w:rsid w:val="00DD0A5F"/>
    <w:rsid w:val="00DD1C9E"/>
    <w:rsid w:val="00DD2191"/>
    <w:rsid w:val="00DD224A"/>
    <w:rsid w:val="00DD2C8F"/>
    <w:rsid w:val="00DD37EC"/>
    <w:rsid w:val="00DD4221"/>
    <w:rsid w:val="00DD4753"/>
    <w:rsid w:val="00DD4868"/>
    <w:rsid w:val="00DD4A20"/>
    <w:rsid w:val="00DD4EE9"/>
    <w:rsid w:val="00DD67B1"/>
    <w:rsid w:val="00DD6C06"/>
    <w:rsid w:val="00DD6E11"/>
    <w:rsid w:val="00DD6FA1"/>
    <w:rsid w:val="00DD76E2"/>
    <w:rsid w:val="00DD7ED3"/>
    <w:rsid w:val="00DE01B0"/>
    <w:rsid w:val="00DE01C4"/>
    <w:rsid w:val="00DE0792"/>
    <w:rsid w:val="00DE0F43"/>
    <w:rsid w:val="00DE19D4"/>
    <w:rsid w:val="00DE1DC0"/>
    <w:rsid w:val="00DE1EC5"/>
    <w:rsid w:val="00DE23FE"/>
    <w:rsid w:val="00DE24DE"/>
    <w:rsid w:val="00DE3666"/>
    <w:rsid w:val="00DE3706"/>
    <w:rsid w:val="00DE4938"/>
    <w:rsid w:val="00DE4E20"/>
    <w:rsid w:val="00DE51E8"/>
    <w:rsid w:val="00DE532A"/>
    <w:rsid w:val="00DE5D39"/>
    <w:rsid w:val="00DE5F72"/>
    <w:rsid w:val="00DE6599"/>
    <w:rsid w:val="00DE72AA"/>
    <w:rsid w:val="00DE7523"/>
    <w:rsid w:val="00DE7C17"/>
    <w:rsid w:val="00DE7D55"/>
    <w:rsid w:val="00DF0452"/>
    <w:rsid w:val="00DF05F7"/>
    <w:rsid w:val="00DF0AEE"/>
    <w:rsid w:val="00DF0BF5"/>
    <w:rsid w:val="00DF0E5F"/>
    <w:rsid w:val="00DF14C4"/>
    <w:rsid w:val="00DF1B23"/>
    <w:rsid w:val="00DF1FD1"/>
    <w:rsid w:val="00DF23AF"/>
    <w:rsid w:val="00DF3576"/>
    <w:rsid w:val="00DF388C"/>
    <w:rsid w:val="00DF3CA8"/>
    <w:rsid w:val="00DF4EE1"/>
    <w:rsid w:val="00DF5163"/>
    <w:rsid w:val="00DF521F"/>
    <w:rsid w:val="00DF5221"/>
    <w:rsid w:val="00DF5462"/>
    <w:rsid w:val="00DF5A97"/>
    <w:rsid w:val="00DF6795"/>
    <w:rsid w:val="00DF69AF"/>
    <w:rsid w:val="00DF6B01"/>
    <w:rsid w:val="00DF6C1F"/>
    <w:rsid w:val="00DF721D"/>
    <w:rsid w:val="00DF7A29"/>
    <w:rsid w:val="00DF7F7E"/>
    <w:rsid w:val="00E00825"/>
    <w:rsid w:val="00E02187"/>
    <w:rsid w:val="00E0246D"/>
    <w:rsid w:val="00E029DE"/>
    <w:rsid w:val="00E02BF4"/>
    <w:rsid w:val="00E039B5"/>
    <w:rsid w:val="00E03BF0"/>
    <w:rsid w:val="00E03E48"/>
    <w:rsid w:val="00E04359"/>
    <w:rsid w:val="00E05346"/>
    <w:rsid w:val="00E05555"/>
    <w:rsid w:val="00E0593F"/>
    <w:rsid w:val="00E0661F"/>
    <w:rsid w:val="00E07A43"/>
    <w:rsid w:val="00E07AEB"/>
    <w:rsid w:val="00E100DC"/>
    <w:rsid w:val="00E1038D"/>
    <w:rsid w:val="00E10572"/>
    <w:rsid w:val="00E11073"/>
    <w:rsid w:val="00E12065"/>
    <w:rsid w:val="00E13103"/>
    <w:rsid w:val="00E131B3"/>
    <w:rsid w:val="00E132A1"/>
    <w:rsid w:val="00E1341C"/>
    <w:rsid w:val="00E13B3D"/>
    <w:rsid w:val="00E15A32"/>
    <w:rsid w:val="00E1602F"/>
    <w:rsid w:val="00E164AC"/>
    <w:rsid w:val="00E17463"/>
    <w:rsid w:val="00E178D0"/>
    <w:rsid w:val="00E17FEF"/>
    <w:rsid w:val="00E207BF"/>
    <w:rsid w:val="00E20D8E"/>
    <w:rsid w:val="00E218EF"/>
    <w:rsid w:val="00E21BC3"/>
    <w:rsid w:val="00E2202F"/>
    <w:rsid w:val="00E22304"/>
    <w:rsid w:val="00E2237F"/>
    <w:rsid w:val="00E229D4"/>
    <w:rsid w:val="00E22C76"/>
    <w:rsid w:val="00E23050"/>
    <w:rsid w:val="00E2383D"/>
    <w:rsid w:val="00E23ABF"/>
    <w:rsid w:val="00E23B12"/>
    <w:rsid w:val="00E23D0E"/>
    <w:rsid w:val="00E240F5"/>
    <w:rsid w:val="00E245B8"/>
    <w:rsid w:val="00E253BC"/>
    <w:rsid w:val="00E25DAC"/>
    <w:rsid w:val="00E26D3D"/>
    <w:rsid w:val="00E26FA8"/>
    <w:rsid w:val="00E273A3"/>
    <w:rsid w:val="00E27A76"/>
    <w:rsid w:val="00E3043F"/>
    <w:rsid w:val="00E31F4C"/>
    <w:rsid w:val="00E322E6"/>
    <w:rsid w:val="00E327FB"/>
    <w:rsid w:val="00E332A6"/>
    <w:rsid w:val="00E338A6"/>
    <w:rsid w:val="00E33992"/>
    <w:rsid w:val="00E339BC"/>
    <w:rsid w:val="00E33AA2"/>
    <w:rsid w:val="00E33FF7"/>
    <w:rsid w:val="00E346FC"/>
    <w:rsid w:val="00E35470"/>
    <w:rsid w:val="00E35735"/>
    <w:rsid w:val="00E35CC0"/>
    <w:rsid w:val="00E372EB"/>
    <w:rsid w:val="00E373D4"/>
    <w:rsid w:val="00E37AE1"/>
    <w:rsid w:val="00E37BAA"/>
    <w:rsid w:val="00E37BFE"/>
    <w:rsid w:val="00E37F50"/>
    <w:rsid w:val="00E41367"/>
    <w:rsid w:val="00E41CD9"/>
    <w:rsid w:val="00E43206"/>
    <w:rsid w:val="00E4368F"/>
    <w:rsid w:val="00E455D2"/>
    <w:rsid w:val="00E456B5"/>
    <w:rsid w:val="00E45E5B"/>
    <w:rsid w:val="00E47711"/>
    <w:rsid w:val="00E4797F"/>
    <w:rsid w:val="00E50085"/>
    <w:rsid w:val="00E50972"/>
    <w:rsid w:val="00E50A4D"/>
    <w:rsid w:val="00E50B9E"/>
    <w:rsid w:val="00E50EBB"/>
    <w:rsid w:val="00E514C3"/>
    <w:rsid w:val="00E51702"/>
    <w:rsid w:val="00E51C0A"/>
    <w:rsid w:val="00E51DE6"/>
    <w:rsid w:val="00E51E5B"/>
    <w:rsid w:val="00E52185"/>
    <w:rsid w:val="00E5285F"/>
    <w:rsid w:val="00E53730"/>
    <w:rsid w:val="00E54A3C"/>
    <w:rsid w:val="00E54EE7"/>
    <w:rsid w:val="00E562EC"/>
    <w:rsid w:val="00E5632F"/>
    <w:rsid w:val="00E56449"/>
    <w:rsid w:val="00E5650A"/>
    <w:rsid w:val="00E56570"/>
    <w:rsid w:val="00E56CA1"/>
    <w:rsid w:val="00E5741A"/>
    <w:rsid w:val="00E57654"/>
    <w:rsid w:val="00E57FB4"/>
    <w:rsid w:val="00E601D2"/>
    <w:rsid w:val="00E619CD"/>
    <w:rsid w:val="00E62443"/>
    <w:rsid w:val="00E62A11"/>
    <w:rsid w:val="00E62A60"/>
    <w:rsid w:val="00E62DA5"/>
    <w:rsid w:val="00E631A9"/>
    <w:rsid w:val="00E632F9"/>
    <w:rsid w:val="00E649A1"/>
    <w:rsid w:val="00E65123"/>
    <w:rsid w:val="00E655FC"/>
    <w:rsid w:val="00E658D6"/>
    <w:rsid w:val="00E659AF"/>
    <w:rsid w:val="00E6622D"/>
    <w:rsid w:val="00E66F4D"/>
    <w:rsid w:val="00E6760E"/>
    <w:rsid w:val="00E67CFC"/>
    <w:rsid w:val="00E67F88"/>
    <w:rsid w:val="00E70432"/>
    <w:rsid w:val="00E712E7"/>
    <w:rsid w:val="00E71ACE"/>
    <w:rsid w:val="00E7256D"/>
    <w:rsid w:val="00E72591"/>
    <w:rsid w:val="00E72B4B"/>
    <w:rsid w:val="00E731D6"/>
    <w:rsid w:val="00E74035"/>
    <w:rsid w:val="00E7462B"/>
    <w:rsid w:val="00E75464"/>
    <w:rsid w:val="00E75755"/>
    <w:rsid w:val="00E75851"/>
    <w:rsid w:val="00E76056"/>
    <w:rsid w:val="00E76266"/>
    <w:rsid w:val="00E7634D"/>
    <w:rsid w:val="00E76722"/>
    <w:rsid w:val="00E76957"/>
    <w:rsid w:val="00E76A02"/>
    <w:rsid w:val="00E76BD9"/>
    <w:rsid w:val="00E7761F"/>
    <w:rsid w:val="00E77B99"/>
    <w:rsid w:val="00E804DE"/>
    <w:rsid w:val="00E80D26"/>
    <w:rsid w:val="00E81F7E"/>
    <w:rsid w:val="00E8277D"/>
    <w:rsid w:val="00E829A8"/>
    <w:rsid w:val="00E83D4B"/>
    <w:rsid w:val="00E84445"/>
    <w:rsid w:val="00E846CC"/>
    <w:rsid w:val="00E8495A"/>
    <w:rsid w:val="00E85CC5"/>
    <w:rsid w:val="00E864A4"/>
    <w:rsid w:val="00E865A6"/>
    <w:rsid w:val="00E868A1"/>
    <w:rsid w:val="00E86DFB"/>
    <w:rsid w:val="00E87588"/>
    <w:rsid w:val="00E876DC"/>
    <w:rsid w:val="00E8782E"/>
    <w:rsid w:val="00E90243"/>
    <w:rsid w:val="00E903BE"/>
    <w:rsid w:val="00E90572"/>
    <w:rsid w:val="00E90DDD"/>
    <w:rsid w:val="00E9141D"/>
    <w:rsid w:val="00E921A8"/>
    <w:rsid w:val="00E926EE"/>
    <w:rsid w:val="00E92B17"/>
    <w:rsid w:val="00E93600"/>
    <w:rsid w:val="00E9410D"/>
    <w:rsid w:val="00E94333"/>
    <w:rsid w:val="00E94693"/>
    <w:rsid w:val="00E950BC"/>
    <w:rsid w:val="00E95294"/>
    <w:rsid w:val="00E95AC2"/>
    <w:rsid w:val="00E969FE"/>
    <w:rsid w:val="00E96CAF"/>
    <w:rsid w:val="00E973ED"/>
    <w:rsid w:val="00EA00BB"/>
    <w:rsid w:val="00EA0232"/>
    <w:rsid w:val="00EA0B42"/>
    <w:rsid w:val="00EA0C76"/>
    <w:rsid w:val="00EA0C8B"/>
    <w:rsid w:val="00EA0F95"/>
    <w:rsid w:val="00EA1B6D"/>
    <w:rsid w:val="00EA3230"/>
    <w:rsid w:val="00EA33B1"/>
    <w:rsid w:val="00EA5016"/>
    <w:rsid w:val="00EA6B40"/>
    <w:rsid w:val="00EB01D3"/>
    <w:rsid w:val="00EB112C"/>
    <w:rsid w:val="00EB26F6"/>
    <w:rsid w:val="00EB2C3B"/>
    <w:rsid w:val="00EB34A2"/>
    <w:rsid w:val="00EB3A8F"/>
    <w:rsid w:val="00EB3B9A"/>
    <w:rsid w:val="00EB3D95"/>
    <w:rsid w:val="00EB50EB"/>
    <w:rsid w:val="00EB60B8"/>
    <w:rsid w:val="00EB6977"/>
    <w:rsid w:val="00EB71EC"/>
    <w:rsid w:val="00EB7A2B"/>
    <w:rsid w:val="00EB7ADE"/>
    <w:rsid w:val="00EC091E"/>
    <w:rsid w:val="00EC1717"/>
    <w:rsid w:val="00EC1790"/>
    <w:rsid w:val="00EC1BA3"/>
    <w:rsid w:val="00EC2DD4"/>
    <w:rsid w:val="00EC2EDE"/>
    <w:rsid w:val="00EC3073"/>
    <w:rsid w:val="00EC3540"/>
    <w:rsid w:val="00EC3F7F"/>
    <w:rsid w:val="00EC5235"/>
    <w:rsid w:val="00EC5365"/>
    <w:rsid w:val="00EC5B9B"/>
    <w:rsid w:val="00EC6AF4"/>
    <w:rsid w:val="00EC6EEA"/>
    <w:rsid w:val="00EC6F83"/>
    <w:rsid w:val="00EC7139"/>
    <w:rsid w:val="00EC747D"/>
    <w:rsid w:val="00EC7FE7"/>
    <w:rsid w:val="00ED0023"/>
    <w:rsid w:val="00ED04DE"/>
    <w:rsid w:val="00ED0ADF"/>
    <w:rsid w:val="00ED0B0B"/>
    <w:rsid w:val="00ED0E56"/>
    <w:rsid w:val="00ED1C9B"/>
    <w:rsid w:val="00ED1D18"/>
    <w:rsid w:val="00ED1F8E"/>
    <w:rsid w:val="00ED2F54"/>
    <w:rsid w:val="00ED43F2"/>
    <w:rsid w:val="00ED4783"/>
    <w:rsid w:val="00ED5771"/>
    <w:rsid w:val="00ED5AFF"/>
    <w:rsid w:val="00ED5B0B"/>
    <w:rsid w:val="00ED6AEC"/>
    <w:rsid w:val="00ED78B5"/>
    <w:rsid w:val="00EE0820"/>
    <w:rsid w:val="00EE1C4F"/>
    <w:rsid w:val="00EE27AC"/>
    <w:rsid w:val="00EE2EA5"/>
    <w:rsid w:val="00EE3296"/>
    <w:rsid w:val="00EE3D33"/>
    <w:rsid w:val="00EE3F12"/>
    <w:rsid w:val="00EE3FFE"/>
    <w:rsid w:val="00EE4168"/>
    <w:rsid w:val="00EE5D5E"/>
    <w:rsid w:val="00EE6874"/>
    <w:rsid w:val="00EE7801"/>
    <w:rsid w:val="00EE7A66"/>
    <w:rsid w:val="00EF08FB"/>
    <w:rsid w:val="00EF0DC5"/>
    <w:rsid w:val="00EF0E85"/>
    <w:rsid w:val="00EF14B3"/>
    <w:rsid w:val="00EF1793"/>
    <w:rsid w:val="00EF1A07"/>
    <w:rsid w:val="00EF242A"/>
    <w:rsid w:val="00EF3B17"/>
    <w:rsid w:val="00EF466A"/>
    <w:rsid w:val="00EF4748"/>
    <w:rsid w:val="00EF58DC"/>
    <w:rsid w:val="00EF5F56"/>
    <w:rsid w:val="00EF626E"/>
    <w:rsid w:val="00EF6B79"/>
    <w:rsid w:val="00EF6CD9"/>
    <w:rsid w:val="00EF70D0"/>
    <w:rsid w:val="00EF79D8"/>
    <w:rsid w:val="00F003B9"/>
    <w:rsid w:val="00F0073D"/>
    <w:rsid w:val="00F009E3"/>
    <w:rsid w:val="00F00F24"/>
    <w:rsid w:val="00F0328A"/>
    <w:rsid w:val="00F03CF1"/>
    <w:rsid w:val="00F04596"/>
    <w:rsid w:val="00F04A1B"/>
    <w:rsid w:val="00F04AE2"/>
    <w:rsid w:val="00F04F96"/>
    <w:rsid w:val="00F05134"/>
    <w:rsid w:val="00F0565F"/>
    <w:rsid w:val="00F0576D"/>
    <w:rsid w:val="00F05ED4"/>
    <w:rsid w:val="00F065E8"/>
    <w:rsid w:val="00F06605"/>
    <w:rsid w:val="00F06877"/>
    <w:rsid w:val="00F07077"/>
    <w:rsid w:val="00F0773D"/>
    <w:rsid w:val="00F10C7A"/>
    <w:rsid w:val="00F1143D"/>
    <w:rsid w:val="00F11DEE"/>
    <w:rsid w:val="00F11E30"/>
    <w:rsid w:val="00F121FD"/>
    <w:rsid w:val="00F12A20"/>
    <w:rsid w:val="00F13A8D"/>
    <w:rsid w:val="00F13BE0"/>
    <w:rsid w:val="00F141DD"/>
    <w:rsid w:val="00F15DB6"/>
    <w:rsid w:val="00F16375"/>
    <w:rsid w:val="00F17681"/>
    <w:rsid w:val="00F17982"/>
    <w:rsid w:val="00F17C70"/>
    <w:rsid w:val="00F20645"/>
    <w:rsid w:val="00F21288"/>
    <w:rsid w:val="00F21EB4"/>
    <w:rsid w:val="00F22398"/>
    <w:rsid w:val="00F23838"/>
    <w:rsid w:val="00F23D9F"/>
    <w:rsid w:val="00F23FFF"/>
    <w:rsid w:val="00F2421C"/>
    <w:rsid w:val="00F24C2A"/>
    <w:rsid w:val="00F24DB5"/>
    <w:rsid w:val="00F2509A"/>
    <w:rsid w:val="00F25759"/>
    <w:rsid w:val="00F2595C"/>
    <w:rsid w:val="00F259D0"/>
    <w:rsid w:val="00F25A54"/>
    <w:rsid w:val="00F25A7B"/>
    <w:rsid w:val="00F25F3E"/>
    <w:rsid w:val="00F269FB"/>
    <w:rsid w:val="00F275C9"/>
    <w:rsid w:val="00F30225"/>
    <w:rsid w:val="00F31229"/>
    <w:rsid w:val="00F31396"/>
    <w:rsid w:val="00F31571"/>
    <w:rsid w:val="00F3297F"/>
    <w:rsid w:val="00F33B4F"/>
    <w:rsid w:val="00F33D94"/>
    <w:rsid w:val="00F33DD5"/>
    <w:rsid w:val="00F33DEB"/>
    <w:rsid w:val="00F33E5B"/>
    <w:rsid w:val="00F33E72"/>
    <w:rsid w:val="00F343E4"/>
    <w:rsid w:val="00F34437"/>
    <w:rsid w:val="00F34A75"/>
    <w:rsid w:val="00F34FDE"/>
    <w:rsid w:val="00F3549C"/>
    <w:rsid w:val="00F35982"/>
    <w:rsid w:val="00F36622"/>
    <w:rsid w:val="00F3670B"/>
    <w:rsid w:val="00F37D22"/>
    <w:rsid w:val="00F37E7B"/>
    <w:rsid w:val="00F40B63"/>
    <w:rsid w:val="00F40EE3"/>
    <w:rsid w:val="00F41BF5"/>
    <w:rsid w:val="00F42635"/>
    <w:rsid w:val="00F438FE"/>
    <w:rsid w:val="00F45069"/>
    <w:rsid w:val="00F45C1E"/>
    <w:rsid w:val="00F4620E"/>
    <w:rsid w:val="00F465AE"/>
    <w:rsid w:val="00F46C79"/>
    <w:rsid w:val="00F472AD"/>
    <w:rsid w:val="00F50738"/>
    <w:rsid w:val="00F51623"/>
    <w:rsid w:val="00F51DDC"/>
    <w:rsid w:val="00F533CA"/>
    <w:rsid w:val="00F5344A"/>
    <w:rsid w:val="00F53E77"/>
    <w:rsid w:val="00F53F7C"/>
    <w:rsid w:val="00F53FDE"/>
    <w:rsid w:val="00F54633"/>
    <w:rsid w:val="00F54C90"/>
    <w:rsid w:val="00F557ED"/>
    <w:rsid w:val="00F55C80"/>
    <w:rsid w:val="00F55DA0"/>
    <w:rsid w:val="00F56987"/>
    <w:rsid w:val="00F605E0"/>
    <w:rsid w:val="00F624B9"/>
    <w:rsid w:val="00F62815"/>
    <w:rsid w:val="00F631B7"/>
    <w:rsid w:val="00F636D2"/>
    <w:rsid w:val="00F63C42"/>
    <w:rsid w:val="00F63F77"/>
    <w:rsid w:val="00F64542"/>
    <w:rsid w:val="00F647BA"/>
    <w:rsid w:val="00F64A95"/>
    <w:rsid w:val="00F65670"/>
    <w:rsid w:val="00F66153"/>
    <w:rsid w:val="00F662EC"/>
    <w:rsid w:val="00F66C51"/>
    <w:rsid w:val="00F676F3"/>
    <w:rsid w:val="00F67DDD"/>
    <w:rsid w:val="00F715E7"/>
    <w:rsid w:val="00F717D2"/>
    <w:rsid w:val="00F71AAB"/>
    <w:rsid w:val="00F72266"/>
    <w:rsid w:val="00F727E3"/>
    <w:rsid w:val="00F72AFB"/>
    <w:rsid w:val="00F72C9E"/>
    <w:rsid w:val="00F72DAD"/>
    <w:rsid w:val="00F72F3E"/>
    <w:rsid w:val="00F73709"/>
    <w:rsid w:val="00F7477C"/>
    <w:rsid w:val="00F75838"/>
    <w:rsid w:val="00F75C99"/>
    <w:rsid w:val="00F75CF2"/>
    <w:rsid w:val="00F76194"/>
    <w:rsid w:val="00F76199"/>
    <w:rsid w:val="00F76BA0"/>
    <w:rsid w:val="00F76E78"/>
    <w:rsid w:val="00F7794F"/>
    <w:rsid w:val="00F80B3A"/>
    <w:rsid w:val="00F81475"/>
    <w:rsid w:val="00F8188A"/>
    <w:rsid w:val="00F81D54"/>
    <w:rsid w:val="00F821D2"/>
    <w:rsid w:val="00F833EE"/>
    <w:rsid w:val="00F83920"/>
    <w:rsid w:val="00F83CF6"/>
    <w:rsid w:val="00F8406F"/>
    <w:rsid w:val="00F845A8"/>
    <w:rsid w:val="00F84874"/>
    <w:rsid w:val="00F85001"/>
    <w:rsid w:val="00F85A73"/>
    <w:rsid w:val="00F85CC2"/>
    <w:rsid w:val="00F8621D"/>
    <w:rsid w:val="00F8651C"/>
    <w:rsid w:val="00F86DBD"/>
    <w:rsid w:val="00F87A27"/>
    <w:rsid w:val="00F87B6C"/>
    <w:rsid w:val="00F90151"/>
    <w:rsid w:val="00F901A7"/>
    <w:rsid w:val="00F901C1"/>
    <w:rsid w:val="00F9090A"/>
    <w:rsid w:val="00F90AE6"/>
    <w:rsid w:val="00F90BCE"/>
    <w:rsid w:val="00F9116A"/>
    <w:rsid w:val="00F916AA"/>
    <w:rsid w:val="00F916E4"/>
    <w:rsid w:val="00F91C0B"/>
    <w:rsid w:val="00F91D2E"/>
    <w:rsid w:val="00F9274A"/>
    <w:rsid w:val="00F932E3"/>
    <w:rsid w:val="00F93D95"/>
    <w:rsid w:val="00F945E2"/>
    <w:rsid w:val="00F94B6C"/>
    <w:rsid w:val="00F956CD"/>
    <w:rsid w:val="00F95F0F"/>
    <w:rsid w:val="00F95F93"/>
    <w:rsid w:val="00F963C3"/>
    <w:rsid w:val="00F966A7"/>
    <w:rsid w:val="00F968D3"/>
    <w:rsid w:val="00F96D40"/>
    <w:rsid w:val="00F970F7"/>
    <w:rsid w:val="00F97A2D"/>
    <w:rsid w:val="00FA02B0"/>
    <w:rsid w:val="00FA0981"/>
    <w:rsid w:val="00FA179F"/>
    <w:rsid w:val="00FA1F91"/>
    <w:rsid w:val="00FA219F"/>
    <w:rsid w:val="00FA23AE"/>
    <w:rsid w:val="00FA3610"/>
    <w:rsid w:val="00FA3C18"/>
    <w:rsid w:val="00FA3D46"/>
    <w:rsid w:val="00FA4179"/>
    <w:rsid w:val="00FA49B9"/>
    <w:rsid w:val="00FA4ACF"/>
    <w:rsid w:val="00FA4D24"/>
    <w:rsid w:val="00FA62F5"/>
    <w:rsid w:val="00FA7748"/>
    <w:rsid w:val="00FA7829"/>
    <w:rsid w:val="00FB011B"/>
    <w:rsid w:val="00FB0432"/>
    <w:rsid w:val="00FB0461"/>
    <w:rsid w:val="00FB0724"/>
    <w:rsid w:val="00FB07B5"/>
    <w:rsid w:val="00FB0A17"/>
    <w:rsid w:val="00FB28A0"/>
    <w:rsid w:val="00FB36C0"/>
    <w:rsid w:val="00FB3F99"/>
    <w:rsid w:val="00FB3FC5"/>
    <w:rsid w:val="00FB4462"/>
    <w:rsid w:val="00FB50CB"/>
    <w:rsid w:val="00FB622B"/>
    <w:rsid w:val="00FB637B"/>
    <w:rsid w:val="00FB6806"/>
    <w:rsid w:val="00FB6B63"/>
    <w:rsid w:val="00FB7A0A"/>
    <w:rsid w:val="00FB7CD4"/>
    <w:rsid w:val="00FB7DB3"/>
    <w:rsid w:val="00FB7F5F"/>
    <w:rsid w:val="00FC03AA"/>
    <w:rsid w:val="00FC0F55"/>
    <w:rsid w:val="00FC12EC"/>
    <w:rsid w:val="00FC2033"/>
    <w:rsid w:val="00FC2757"/>
    <w:rsid w:val="00FC286B"/>
    <w:rsid w:val="00FC29FE"/>
    <w:rsid w:val="00FC31C1"/>
    <w:rsid w:val="00FC35BA"/>
    <w:rsid w:val="00FC3687"/>
    <w:rsid w:val="00FC37F8"/>
    <w:rsid w:val="00FC38A9"/>
    <w:rsid w:val="00FC3AD9"/>
    <w:rsid w:val="00FC3DC8"/>
    <w:rsid w:val="00FC49DD"/>
    <w:rsid w:val="00FC4F13"/>
    <w:rsid w:val="00FC57AC"/>
    <w:rsid w:val="00FC5D2F"/>
    <w:rsid w:val="00FC5F85"/>
    <w:rsid w:val="00FC62ED"/>
    <w:rsid w:val="00FC655A"/>
    <w:rsid w:val="00FC6C9F"/>
    <w:rsid w:val="00FC7452"/>
    <w:rsid w:val="00FC7876"/>
    <w:rsid w:val="00FD01F8"/>
    <w:rsid w:val="00FD036D"/>
    <w:rsid w:val="00FD0875"/>
    <w:rsid w:val="00FD0F70"/>
    <w:rsid w:val="00FD1C80"/>
    <w:rsid w:val="00FD1D00"/>
    <w:rsid w:val="00FD1E57"/>
    <w:rsid w:val="00FD2920"/>
    <w:rsid w:val="00FD2C12"/>
    <w:rsid w:val="00FD337D"/>
    <w:rsid w:val="00FD5157"/>
    <w:rsid w:val="00FD5678"/>
    <w:rsid w:val="00FD60BB"/>
    <w:rsid w:val="00FD677C"/>
    <w:rsid w:val="00FD748A"/>
    <w:rsid w:val="00FD781D"/>
    <w:rsid w:val="00FD7D03"/>
    <w:rsid w:val="00FE04E9"/>
    <w:rsid w:val="00FE08EA"/>
    <w:rsid w:val="00FE1A36"/>
    <w:rsid w:val="00FE2301"/>
    <w:rsid w:val="00FE42ED"/>
    <w:rsid w:val="00FE452D"/>
    <w:rsid w:val="00FE4D24"/>
    <w:rsid w:val="00FE4EFD"/>
    <w:rsid w:val="00FE53C4"/>
    <w:rsid w:val="00FE5FD3"/>
    <w:rsid w:val="00FE6998"/>
    <w:rsid w:val="00FE6B4C"/>
    <w:rsid w:val="00FE7235"/>
    <w:rsid w:val="00FE7FD1"/>
    <w:rsid w:val="00FF086D"/>
    <w:rsid w:val="00FF0AC8"/>
    <w:rsid w:val="00FF0C13"/>
    <w:rsid w:val="00FF1F08"/>
    <w:rsid w:val="00FF3028"/>
    <w:rsid w:val="00FF344F"/>
    <w:rsid w:val="00FF44D5"/>
    <w:rsid w:val="00FF4993"/>
    <w:rsid w:val="00FF4E88"/>
    <w:rsid w:val="00FF52D4"/>
    <w:rsid w:val="00FF5545"/>
    <w:rsid w:val="00FF6C1F"/>
    <w:rsid w:val="00FF6D50"/>
    <w:rsid w:val="00FF7C2E"/>
    <w:rsid w:val="05C69F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 style="mso-width-relative:margin;mso-height-relative:margin" fillcolor="white">
      <v:fill color="white"/>
    </o:shapedefaults>
    <o:shapelayout v:ext="edit">
      <o:idmap v:ext="edit" data="2"/>
    </o:shapelayout>
  </w:shapeDefaults>
  <w:decimalSymbol w:val="."/>
  <w:listSeparator w:val=","/>
  <w14:docId w14:val="496ED010"/>
  <w15:docId w15:val="{7AF2288A-32F4-4812-B791-1FD8D85361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MX" w:eastAsia="es-MX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iPriority="9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caption" w:semiHidden="1" w:unhideWhenUsed="1" w:qFormat="1"/>
    <w:lsdException w:name="Title" w:qFormat="1"/>
    <w:lsdException w:name="Subtitle" w:qFormat="1"/>
    <w:lsdException w:name="Strong" w:uiPriority="22" w:qFormat="1"/>
    <w:lsdException w:name="Emphasis" w:uiPriority="20" w:qFormat="1"/>
    <w:lsdException w:name="Normal (Web)" w:uiPriority="99"/>
    <w:lsdException w:name="HTML Preformatted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20195"/>
    <w:rPr>
      <w:sz w:val="24"/>
      <w:szCs w:val="24"/>
      <w:lang w:val="en-IN"/>
    </w:rPr>
  </w:style>
  <w:style w:type="paragraph" w:styleId="Heading3">
    <w:name w:val="heading 3"/>
    <w:basedOn w:val="Normal"/>
    <w:link w:val="Heading3Char"/>
    <w:uiPriority w:val="9"/>
    <w:qFormat/>
    <w:rsid w:val="001C52D2"/>
    <w:pPr>
      <w:spacing w:before="100" w:beforeAutospacing="1" w:after="100" w:afterAutospacing="1"/>
      <w:outlineLvl w:val="2"/>
    </w:pPr>
    <w:rPr>
      <w:rFonts w:ascii="CartoGothic" w:hAnsi="CartoGothic"/>
      <w:sz w:val="29"/>
      <w:szCs w:val="29"/>
    </w:rPr>
  </w:style>
  <w:style w:type="paragraph" w:styleId="Heading4">
    <w:name w:val="heading 4"/>
    <w:basedOn w:val="Normal"/>
    <w:next w:val="Normal"/>
    <w:link w:val="Heading4Char"/>
    <w:semiHidden/>
    <w:unhideWhenUsed/>
    <w:qFormat/>
    <w:rsid w:val="00830912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semiHidden/>
    <w:unhideWhenUsed/>
    <w:qFormat/>
    <w:rsid w:val="00916CF8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CF2CC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semiHidden/>
    <w:rsid w:val="00CF2CC0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rsid w:val="003310B2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3310B2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rsid w:val="003310B2"/>
  </w:style>
  <w:style w:type="character" w:customStyle="1" w:styleId="HeaderChar">
    <w:name w:val="Header Char"/>
    <w:link w:val="Header"/>
    <w:uiPriority w:val="99"/>
    <w:rsid w:val="00651BA3"/>
    <w:rPr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F04A1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link w:val="HTMLPreformatted"/>
    <w:uiPriority w:val="99"/>
    <w:rsid w:val="00F04A1B"/>
    <w:rPr>
      <w:rFonts w:ascii="Courier New" w:hAnsi="Courier New" w:cs="Courier New"/>
    </w:rPr>
  </w:style>
  <w:style w:type="character" w:customStyle="1" w:styleId="commenttext1">
    <w:name w:val="commenttext1"/>
    <w:rsid w:val="00F04A1B"/>
    <w:rPr>
      <w:rFonts w:ascii="Eclipse Fixed Font" w:hAnsi="Eclipse Fixed Font" w:hint="default"/>
    </w:rPr>
  </w:style>
  <w:style w:type="paragraph" w:styleId="NoSpacing">
    <w:name w:val="No Spacing"/>
    <w:basedOn w:val="Normal"/>
    <w:uiPriority w:val="1"/>
    <w:qFormat/>
    <w:rsid w:val="00905D07"/>
    <w:rPr>
      <w:rFonts w:ascii="Calibri" w:eastAsia="Calibri" w:hAnsi="Calibri"/>
      <w:sz w:val="22"/>
      <w:szCs w:val="22"/>
    </w:rPr>
  </w:style>
  <w:style w:type="paragraph" w:customStyle="1" w:styleId="tabletext">
    <w:name w:val="tabletext"/>
    <w:basedOn w:val="Normal"/>
    <w:rsid w:val="00B81E15"/>
    <w:pPr>
      <w:spacing w:before="60" w:after="60"/>
    </w:pPr>
    <w:rPr>
      <w:rFonts w:ascii="Arial" w:hAnsi="Arial" w:cs="Arial"/>
      <w:sz w:val="20"/>
      <w:szCs w:val="20"/>
    </w:rPr>
  </w:style>
  <w:style w:type="paragraph" w:styleId="ListParagraph">
    <w:name w:val="List Paragraph"/>
    <w:basedOn w:val="Normal"/>
    <w:uiPriority w:val="34"/>
    <w:qFormat/>
    <w:rsid w:val="00EF6CD9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</w:rPr>
  </w:style>
  <w:style w:type="paragraph" w:styleId="NormalWeb">
    <w:name w:val="Normal (Web)"/>
    <w:basedOn w:val="Normal"/>
    <w:uiPriority w:val="99"/>
    <w:unhideWhenUsed/>
    <w:rsid w:val="00CB3BB6"/>
    <w:pPr>
      <w:spacing w:before="120" w:after="120"/>
    </w:pPr>
    <w:rPr>
      <w:rFonts w:ascii="Arial" w:hAnsi="Arial" w:cs="Arial"/>
      <w:sz w:val="20"/>
      <w:szCs w:val="20"/>
    </w:rPr>
  </w:style>
  <w:style w:type="character" w:styleId="Hyperlink">
    <w:name w:val="Hyperlink"/>
    <w:rsid w:val="00283448"/>
    <w:rPr>
      <w:color w:val="0000FF"/>
      <w:u w:val="single"/>
    </w:rPr>
  </w:style>
  <w:style w:type="character" w:styleId="FollowedHyperlink">
    <w:name w:val="FollowedHyperlink"/>
    <w:rsid w:val="00283448"/>
    <w:rPr>
      <w:color w:val="800080"/>
      <w:u w:val="single"/>
    </w:rPr>
  </w:style>
  <w:style w:type="character" w:customStyle="1" w:styleId="Heading3Char">
    <w:name w:val="Heading 3 Char"/>
    <w:link w:val="Heading3"/>
    <w:uiPriority w:val="9"/>
    <w:rsid w:val="001C52D2"/>
    <w:rPr>
      <w:rFonts w:ascii="CartoGothic" w:hAnsi="CartoGothic"/>
      <w:sz w:val="29"/>
      <w:szCs w:val="29"/>
    </w:rPr>
  </w:style>
  <w:style w:type="character" w:styleId="Strong">
    <w:name w:val="Strong"/>
    <w:uiPriority w:val="22"/>
    <w:qFormat/>
    <w:rsid w:val="0099416B"/>
    <w:rPr>
      <w:b/>
      <w:bCs/>
    </w:rPr>
  </w:style>
  <w:style w:type="character" w:styleId="Emphasis">
    <w:name w:val="Emphasis"/>
    <w:uiPriority w:val="20"/>
    <w:qFormat/>
    <w:rsid w:val="0099416B"/>
    <w:rPr>
      <w:i/>
      <w:iCs/>
    </w:rPr>
  </w:style>
  <w:style w:type="character" w:customStyle="1" w:styleId="y2iqfc">
    <w:name w:val="y2iqfc"/>
    <w:basedOn w:val="DefaultParagraphFont"/>
    <w:rsid w:val="00562AA0"/>
  </w:style>
  <w:style w:type="character" w:styleId="CommentReference">
    <w:name w:val="annotation reference"/>
    <w:basedOn w:val="DefaultParagraphFont"/>
    <w:rsid w:val="002C7EB1"/>
    <w:rPr>
      <w:sz w:val="16"/>
      <w:szCs w:val="16"/>
    </w:rPr>
  </w:style>
  <w:style w:type="paragraph" w:styleId="CommentText">
    <w:name w:val="annotation text"/>
    <w:basedOn w:val="Normal"/>
    <w:link w:val="CommentTextChar"/>
    <w:rsid w:val="002C7EB1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rsid w:val="002C7EB1"/>
    <w:rPr>
      <w:lang w:val="en-US" w:eastAsia="en-US"/>
    </w:rPr>
  </w:style>
  <w:style w:type="paragraph" w:styleId="CommentSubject">
    <w:name w:val="annotation subject"/>
    <w:basedOn w:val="CommentText"/>
    <w:next w:val="CommentText"/>
    <w:link w:val="CommentSubjectChar"/>
    <w:rsid w:val="002C7EB1"/>
    <w:rPr>
      <w:b/>
      <w:bCs/>
    </w:rPr>
  </w:style>
  <w:style w:type="character" w:customStyle="1" w:styleId="CommentSubjectChar">
    <w:name w:val="Comment Subject Char"/>
    <w:basedOn w:val="CommentTextChar"/>
    <w:link w:val="CommentSubject"/>
    <w:rsid w:val="002C7EB1"/>
    <w:rPr>
      <w:b/>
      <w:bCs/>
      <w:lang w:val="en-US" w:eastAsia="en-US"/>
    </w:rPr>
  </w:style>
  <w:style w:type="character" w:customStyle="1" w:styleId="Heading4Char">
    <w:name w:val="Heading 4 Char"/>
    <w:basedOn w:val="DefaultParagraphFont"/>
    <w:link w:val="Heading4"/>
    <w:semiHidden/>
    <w:rsid w:val="00830912"/>
    <w:rPr>
      <w:rFonts w:asciiTheme="majorHAnsi" w:eastAsiaTheme="majorEastAsia" w:hAnsiTheme="majorHAnsi" w:cstheme="majorBidi"/>
      <w:i/>
      <w:iCs/>
      <w:color w:val="2F5496" w:themeColor="accent1" w:themeShade="BF"/>
      <w:sz w:val="24"/>
      <w:szCs w:val="24"/>
      <w:lang w:val="en-US" w:eastAsia="en-US"/>
    </w:rPr>
  </w:style>
  <w:style w:type="character" w:styleId="UnresolvedMention">
    <w:name w:val="Unresolved Mention"/>
    <w:basedOn w:val="DefaultParagraphFont"/>
    <w:uiPriority w:val="99"/>
    <w:semiHidden/>
    <w:unhideWhenUsed/>
    <w:rsid w:val="00961132"/>
    <w:rPr>
      <w:color w:val="605E5C"/>
      <w:shd w:val="clear" w:color="auto" w:fill="E1DFDD"/>
    </w:rPr>
  </w:style>
  <w:style w:type="character" w:customStyle="1" w:styleId="Heading5Char">
    <w:name w:val="Heading 5 Char"/>
    <w:basedOn w:val="DefaultParagraphFont"/>
    <w:link w:val="Heading5"/>
    <w:semiHidden/>
    <w:rsid w:val="00916CF8"/>
    <w:rPr>
      <w:rFonts w:asciiTheme="majorHAnsi" w:eastAsiaTheme="majorEastAsia" w:hAnsiTheme="majorHAnsi" w:cstheme="majorBidi"/>
      <w:color w:val="2F5496" w:themeColor="accent1" w:themeShade="BF"/>
      <w:sz w:val="24"/>
      <w:szCs w:val="24"/>
    </w:rPr>
  </w:style>
  <w:style w:type="character" w:customStyle="1" w:styleId="badge">
    <w:name w:val="badge"/>
    <w:basedOn w:val="DefaultParagraphFont"/>
    <w:rsid w:val="00916CF8"/>
  </w:style>
  <w:style w:type="paragraph" w:customStyle="1" w:styleId="Body">
    <w:name w:val="Body"/>
    <w:basedOn w:val="Normal"/>
    <w:link w:val="BodyChar"/>
    <w:qFormat/>
    <w:rsid w:val="002D2C49"/>
    <w:pPr>
      <w:spacing w:before="120" w:after="120" w:line="276" w:lineRule="auto"/>
    </w:pPr>
    <w:rPr>
      <w:rFonts w:ascii="Arial" w:eastAsia="Calibri" w:hAnsi="Arial"/>
      <w:color w:val="414042"/>
      <w:sz w:val="18"/>
      <w:szCs w:val="20"/>
      <w:lang w:val="en-US" w:eastAsia="en-US"/>
    </w:rPr>
  </w:style>
  <w:style w:type="character" w:customStyle="1" w:styleId="BodyChar">
    <w:name w:val="Body Char"/>
    <w:link w:val="Body"/>
    <w:rsid w:val="002D2C49"/>
    <w:rPr>
      <w:rFonts w:ascii="Arial" w:eastAsia="Calibri" w:hAnsi="Arial"/>
      <w:color w:val="414042"/>
      <w:sz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9673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81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66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83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32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95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32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66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78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32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724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368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9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990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843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857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71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855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340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665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210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019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798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96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004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601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787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607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714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76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773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747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0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354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211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034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5009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475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824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488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206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402481">
      <w:bodyDiv w:val="1"/>
      <w:marLeft w:val="167"/>
      <w:marRight w:val="167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441537">
          <w:marLeft w:val="-6865"/>
          <w:marRight w:val="0"/>
          <w:marTop w:val="0"/>
          <w:marBottom w:val="0"/>
          <w:divBdr>
            <w:top w:val="single" w:sz="36" w:space="0" w:color="262626"/>
            <w:left w:val="single" w:sz="36" w:space="0" w:color="262626"/>
            <w:bottom w:val="single" w:sz="36" w:space="0" w:color="262626"/>
            <w:right w:val="single" w:sz="36" w:space="0" w:color="262626"/>
          </w:divBdr>
          <w:divsChild>
            <w:div w:id="7878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33599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14894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62981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7417230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single" w:sz="36" w:space="6" w:color="E6E6E6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4288294">
                                  <w:marLeft w:val="0"/>
                                  <w:marRight w:val="0"/>
                                  <w:marTop w:val="12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4190893">
                                      <w:marLeft w:val="0"/>
                                      <w:marRight w:val="0"/>
                                      <w:marTop w:val="72"/>
                                      <w:marBottom w:val="48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72362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541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785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719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996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228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019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913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275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133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9206585">
          <w:marLeft w:val="0"/>
          <w:marRight w:val="0"/>
          <w:marTop w:val="0"/>
          <w:marBottom w:val="0"/>
          <w:divBdr>
            <w:top w:val="single" w:sz="6" w:space="0" w:color="D9534F"/>
            <w:left w:val="single" w:sz="6" w:space="0" w:color="D9534F"/>
            <w:bottom w:val="single" w:sz="6" w:space="0" w:color="D9534F"/>
            <w:right w:val="single" w:sz="6" w:space="0" w:color="D9534F"/>
          </w:divBdr>
          <w:divsChild>
            <w:div w:id="805854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4698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559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194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503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919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089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841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729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579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708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73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719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760156">
      <w:bodyDiv w:val="1"/>
      <w:marLeft w:val="167"/>
      <w:marRight w:val="167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3235995">
          <w:marLeft w:val="-6865"/>
          <w:marRight w:val="0"/>
          <w:marTop w:val="0"/>
          <w:marBottom w:val="0"/>
          <w:divBdr>
            <w:top w:val="single" w:sz="36" w:space="0" w:color="262626"/>
            <w:left w:val="single" w:sz="36" w:space="0" w:color="262626"/>
            <w:bottom w:val="single" w:sz="36" w:space="0" w:color="262626"/>
            <w:right w:val="single" w:sz="36" w:space="0" w:color="262626"/>
          </w:divBdr>
          <w:divsChild>
            <w:div w:id="1795711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13330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73379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95269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900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676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107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11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490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44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707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325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490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743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05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2972950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single" w:sz="6" w:space="18" w:color="999999"/>
            <w:bottom w:val="none" w:sz="0" w:space="0" w:color="auto"/>
            <w:right w:val="none" w:sz="0" w:space="0" w:color="auto"/>
          </w:divBdr>
        </w:div>
      </w:divsChild>
    </w:div>
    <w:div w:id="139828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290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693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17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667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231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004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71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318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314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820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424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246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907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163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150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99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546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025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770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23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156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9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584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011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423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1267991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single" w:sz="6" w:space="18" w:color="999999"/>
            <w:bottom w:val="none" w:sz="0" w:space="0" w:color="auto"/>
            <w:right w:val="none" w:sz="0" w:space="0" w:color="auto"/>
          </w:divBdr>
        </w:div>
      </w:divsChild>
    </w:div>
    <w:div w:id="1873496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465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775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514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01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258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0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871785">
      <w:bodyDiv w:val="1"/>
      <w:marLeft w:val="167"/>
      <w:marRight w:val="167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0544644">
          <w:marLeft w:val="0"/>
          <w:marRight w:val="0"/>
          <w:marTop w:val="100"/>
          <w:marBottom w:val="100"/>
          <w:divBdr>
            <w:top w:val="single" w:sz="6" w:space="0" w:color="FFFFFF"/>
            <w:left w:val="single" w:sz="6" w:space="0" w:color="FFFFFF"/>
            <w:bottom w:val="single" w:sz="6" w:space="3" w:color="FFFFFF"/>
            <w:right w:val="single" w:sz="6" w:space="0" w:color="FFFFFF"/>
          </w:divBdr>
          <w:divsChild>
            <w:div w:id="1360667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33404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71881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88232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51391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7861755">
                                  <w:marLeft w:val="0"/>
                                  <w:marRight w:val="0"/>
                                  <w:marTop w:val="0"/>
                                  <w:marBottom w:val="240"/>
                                  <w:divBdr>
                                    <w:top w:val="none" w:sz="0" w:space="0" w:color="auto"/>
                                    <w:left w:val="single" w:sz="36" w:space="6" w:color="E6E6E6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3812119">
                                      <w:marLeft w:val="0"/>
                                      <w:marRight w:val="0"/>
                                      <w:marTop w:val="12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22128576">
                                          <w:marLeft w:val="0"/>
                                          <w:marRight w:val="0"/>
                                          <w:marTop w:val="72"/>
                                          <w:marBottom w:val="48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89700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9264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9435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7081967">
              <w:marLeft w:val="0"/>
              <w:marRight w:val="165"/>
              <w:marTop w:val="1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84369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4463335">
                      <w:marLeft w:val="-165"/>
                      <w:marRight w:val="-16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94523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88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626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469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9763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6937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608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527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898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960758">
      <w:bodyDiv w:val="1"/>
      <w:marLeft w:val="120"/>
      <w:marRight w:val="120"/>
      <w:marTop w:val="120"/>
      <w:marBottom w:val="12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588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66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451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036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865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060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3.png"/><Relationship Id="rId18" Type="http://schemas.openxmlformats.org/officeDocument/2006/relationships/image" Target="media/image8.png"/><Relationship Id="rId26" Type="http://schemas.openxmlformats.org/officeDocument/2006/relationships/image" Target="media/image16.png"/><Relationship Id="rId39" Type="http://schemas.openxmlformats.org/officeDocument/2006/relationships/theme" Target="theme/theme1.xml"/><Relationship Id="rId21" Type="http://schemas.openxmlformats.org/officeDocument/2006/relationships/image" Target="media/image11.png"/><Relationship Id="rId34" Type="http://schemas.openxmlformats.org/officeDocument/2006/relationships/image" Target="media/image24.png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5" Type="http://schemas.openxmlformats.org/officeDocument/2006/relationships/image" Target="media/image15.png"/><Relationship Id="rId33" Type="http://schemas.openxmlformats.org/officeDocument/2006/relationships/image" Target="media/image23.png"/><Relationship Id="rId38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image" Target="media/image6.png"/><Relationship Id="rId20" Type="http://schemas.openxmlformats.org/officeDocument/2006/relationships/image" Target="media/image10.png"/><Relationship Id="rId29" Type="http://schemas.openxmlformats.org/officeDocument/2006/relationships/image" Target="media/image19.pn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24" Type="http://schemas.openxmlformats.org/officeDocument/2006/relationships/image" Target="media/image14.png"/><Relationship Id="rId32" Type="http://schemas.openxmlformats.org/officeDocument/2006/relationships/image" Target="media/image22.png"/><Relationship Id="rId37" Type="http://schemas.openxmlformats.org/officeDocument/2006/relationships/footer" Target="footer1.xml"/><Relationship Id="rId5" Type="http://schemas.openxmlformats.org/officeDocument/2006/relationships/numbering" Target="numbering.xml"/><Relationship Id="rId15" Type="http://schemas.openxmlformats.org/officeDocument/2006/relationships/image" Target="media/image5.png"/><Relationship Id="rId23" Type="http://schemas.openxmlformats.org/officeDocument/2006/relationships/image" Target="media/image13.png"/><Relationship Id="rId28" Type="http://schemas.openxmlformats.org/officeDocument/2006/relationships/image" Target="media/image18.png"/><Relationship Id="rId36" Type="http://schemas.openxmlformats.org/officeDocument/2006/relationships/header" Target="header1.xml"/><Relationship Id="rId10" Type="http://schemas.openxmlformats.org/officeDocument/2006/relationships/endnotes" Target="endnotes.xml"/><Relationship Id="rId19" Type="http://schemas.openxmlformats.org/officeDocument/2006/relationships/image" Target="media/image9.png"/><Relationship Id="rId31" Type="http://schemas.openxmlformats.org/officeDocument/2006/relationships/image" Target="media/image21.pn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png"/><Relationship Id="rId22" Type="http://schemas.openxmlformats.org/officeDocument/2006/relationships/image" Target="media/image12.png"/><Relationship Id="rId27" Type="http://schemas.openxmlformats.org/officeDocument/2006/relationships/image" Target="media/image17.png"/><Relationship Id="rId30" Type="http://schemas.openxmlformats.org/officeDocument/2006/relationships/image" Target="media/image20.png"/><Relationship Id="rId35" Type="http://schemas.openxmlformats.org/officeDocument/2006/relationships/image" Target="media/image25.png"/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eurdiales\AppData\Local\Microsoft\Windows\Temporary%20Internet%20Files\Content.Outlook\DLTPZY1T\TestCaseSimpleTemplate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FAE3652B1157A4C923CCF63A2C2AC1B" ma:contentTypeVersion="13" ma:contentTypeDescription="Create a new document." ma:contentTypeScope="" ma:versionID="02fb4ec2c7f2bf61f6f9a87e30d5e99a">
  <xsd:schema xmlns:xsd="http://www.w3.org/2001/XMLSchema" xmlns:xs="http://www.w3.org/2001/XMLSchema" xmlns:p="http://schemas.microsoft.com/office/2006/metadata/properties" xmlns:ns3="a3328ed9-78cf-4ccf-a551-28b47c2133d0" xmlns:ns4="a6e7945d-b962-4f22-904b-dbc601108ff9" targetNamespace="http://schemas.microsoft.com/office/2006/metadata/properties" ma:root="true" ma:fieldsID="3c186a1e32b9a2afa0f33df0496d279b" ns3:_="" ns4:_="">
    <xsd:import namespace="a3328ed9-78cf-4ccf-a551-28b47c2133d0"/>
    <xsd:import namespace="a6e7945d-b962-4f22-904b-dbc601108ff9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KeyPoints" minOccurs="0"/>
                <xsd:element ref="ns3:MediaServiceKeyPoints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DateTaken" minOccurs="0"/>
                <xsd:element ref="ns3:MediaServiceLocation" minOccurs="0"/>
                <xsd:element ref="ns4:SharedWithUsers" minOccurs="0"/>
                <xsd:element ref="ns4:SharedWithDetails" minOccurs="0"/>
                <xsd:element ref="ns4:SharingHintHash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3328ed9-78cf-4ccf-a551-28b47c2133d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7" nillable="true" ma:displayName="Location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6e7945d-b962-4f22-904b-dbc601108ff9" elementFormDefault="qualified">
    <xsd:import namespace="http://schemas.microsoft.com/office/2006/documentManagement/types"/>
    <xsd:import namespace="http://schemas.microsoft.com/office/infopath/2007/PartnerControls"/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20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28D01503-372A-45B4-923D-75AD78729E0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3328ed9-78cf-4ccf-a551-28b47c2133d0"/>
    <ds:schemaRef ds:uri="a6e7945d-b962-4f22-904b-dbc601108ff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7D8A7426-4C51-4E95-940D-00ADFB5AAD86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DD69FF24-E87B-4D02-8B04-0DC98CB70B21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8A66A9EC-79D9-454B-AB83-0382D05A9EBB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TestCaseSimpleTemplate.dot</Template>
  <TotalTime>196</TotalTime>
  <Pages>11</Pages>
  <Words>802</Words>
  <Characters>4572</Characters>
  <Application>Microsoft Office Word</Application>
  <DocSecurity>0</DocSecurity>
  <Lines>38</Lines>
  <Paragraphs>10</Paragraphs>
  <ScaleCrop>false</ScaleCrop>
  <Company>Intuit Eclipse</Company>
  <LinksUpToDate>false</LinksUpToDate>
  <CharactersWithSpaces>5364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Test Case Name</dc:title>
  <dc:subject/>
  <dc:creator>Esperanza Urdiales</dc:creator>
  <cp:keywords/>
  <dc:description/>
  <cp:lastModifiedBy>Maria Dominguez</cp:lastModifiedBy>
  <cp:revision>100</cp:revision>
  <cp:lastPrinted>2013-10-22T15:40:00Z</cp:lastPrinted>
  <dcterms:created xsi:type="dcterms:W3CDTF">2025-09-19T17:54:00Z</dcterms:created>
  <dcterms:modified xsi:type="dcterms:W3CDTF">2025-09-19T21:51:00Z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0x010100FFAE3652B1157A4C923CCF63A2C2AC1B</vt:lpwstr>
  </property>
</Properties>
</file>